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4F2E6"/>
  <w:body>
    <w:p w14:paraId="4CE0C92F" w14:textId="77777777" w:rsidR="004E6C30" w:rsidRPr="004E6C30" w:rsidRDefault="004E6C30" w:rsidP="004E6C30">
      <w:pPr>
        <w:rPr>
          <w:rtl/>
        </w:rPr>
      </w:pPr>
      <w:r w:rsidRPr="004E6C30">
        <w:rPr>
          <w:noProof/>
          <w:rtl/>
          <w:lang w:bidi="ar-SY"/>
        </w:rPr>
        <w:drawing>
          <wp:anchor distT="0" distB="0" distL="114300" distR="114300" simplePos="0" relativeHeight="251661312" behindDoc="1" locked="0" layoutInCell="1" allowOverlap="1" wp14:anchorId="695A3B94" wp14:editId="45AC970C">
            <wp:simplePos x="0" y="0"/>
            <wp:positionH relativeFrom="column">
              <wp:posOffset>127635</wp:posOffset>
            </wp:positionH>
            <wp:positionV relativeFrom="paragraph">
              <wp:posOffset>-549910</wp:posOffset>
            </wp:positionV>
            <wp:extent cx="879764" cy="87976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9764" cy="879764"/>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6C30">
        <w:rPr>
          <w:noProof/>
        </w:rPr>
        <mc:AlternateContent>
          <mc:Choice Requires="wps">
            <w:drawing>
              <wp:anchor distT="0" distB="0" distL="114300" distR="114300" simplePos="0" relativeHeight="251660288" behindDoc="0" locked="0" layoutInCell="1" allowOverlap="1" wp14:anchorId="092B91FC" wp14:editId="678C363A">
                <wp:simplePos x="0" y="0"/>
                <wp:positionH relativeFrom="column">
                  <wp:posOffset>4471035</wp:posOffset>
                </wp:positionH>
                <wp:positionV relativeFrom="paragraph">
                  <wp:posOffset>-407851</wp:posOffset>
                </wp:positionV>
                <wp:extent cx="1784985" cy="891540"/>
                <wp:effectExtent l="0" t="0" r="0" b="3810"/>
                <wp:wrapNone/>
                <wp:docPr id="4" name="Text Box 4"/>
                <wp:cNvGraphicFramePr/>
                <a:graphic xmlns:a="http://schemas.openxmlformats.org/drawingml/2006/main">
                  <a:graphicData uri="http://schemas.microsoft.com/office/word/2010/wordprocessingShape">
                    <wps:wsp>
                      <wps:cNvSpPr txBox="1"/>
                      <wps:spPr>
                        <a:xfrm>
                          <a:off x="0" y="0"/>
                          <a:ext cx="1784985" cy="891540"/>
                        </a:xfrm>
                        <a:prstGeom prst="rect">
                          <a:avLst/>
                        </a:prstGeom>
                        <a:noFill/>
                        <a:ln w="6350">
                          <a:noFill/>
                        </a:ln>
                      </wps:spPr>
                      <wps:txbx>
                        <w:txbxContent>
                          <w:p w14:paraId="07A89179" w14:textId="77777777" w:rsidR="004E6C30" w:rsidRPr="00EE3239" w:rsidRDefault="004E6C30" w:rsidP="004E6C30">
                            <w:r w:rsidRPr="00EE3239">
                              <w:rPr>
                                <w:rtl/>
                                <w:lang w:bidi="ar-SY"/>
                              </w:rPr>
                              <w:t>جامعة</w:t>
                            </w:r>
                            <w:r>
                              <w:rPr>
                                <w:rtl/>
                                <w:lang w:bidi="ar-SY"/>
                              </w:rPr>
                              <w:t xml:space="preserve"> </w:t>
                            </w:r>
                            <w:r w:rsidRPr="00EE3239">
                              <w:rPr>
                                <w:rtl/>
                                <w:lang w:bidi="ar-SY"/>
                              </w:rPr>
                              <w:t>دمشق</w:t>
                            </w:r>
                            <w:r w:rsidRPr="00EE3239">
                              <w:rPr>
                                <w:rtl/>
                                <w:lang w:bidi="ar-SY"/>
                              </w:rPr>
                              <w:br/>
                              <w:t>كلية</w:t>
                            </w:r>
                            <w:r>
                              <w:rPr>
                                <w:rtl/>
                                <w:lang w:bidi="ar-SY"/>
                              </w:rPr>
                              <w:t xml:space="preserve"> </w:t>
                            </w:r>
                            <w:r w:rsidRPr="00EE3239">
                              <w:rPr>
                                <w:rtl/>
                                <w:lang w:bidi="ar-SY"/>
                              </w:rPr>
                              <w:t>الهندسة</w:t>
                            </w:r>
                            <w:r>
                              <w:rPr>
                                <w:rtl/>
                                <w:lang w:bidi="ar-SY"/>
                              </w:rPr>
                              <w:t xml:space="preserve"> </w:t>
                            </w:r>
                            <w:r w:rsidRPr="00EE3239">
                              <w:rPr>
                                <w:rtl/>
                                <w:lang w:bidi="ar-SY"/>
                              </w:rPr>
                              <w:t>المعلوماتية</w:t>
                            </w:r>
                            <w:r w:rsidRPr="00EE3239">
                              <w:rPr>
                                <w:rtl/>
                                <w:lang w:bidi="ar-SY"/>
                              </w:rPr>
                              <w:br/>
                              <w:t>قسم</w:t>
                            </w:r>
                            <w:r>
                              <w:rPr>
                                <w:rtl/>
                                <w:lang w:bidi="ar-SY"/>
                              </w:rPr>
                              <w:t xml:space="preserve"> </w:t>
                            </w:r>
                            <w:r w:rsidRPr="00EE3239">
                              <w:rPr>
                                <w:rtl/>
                                <w:lang w:bidi="ar-SY"/>
                              </w:rPr>
                              <w:t>الذكاء</w:t>
                            </w:r>
                            <w:r>
                              <w:rPr>
                                <w:rtl/>
                                <w:lang w:bidi="ar-SY"/>
                              </w:rPr>
                              <w:t xml:space="preserve"> </w:t>
                            </w:r>
                            <w:r w:rsidRPr="00EE3239">
                              <w:rPr>
                                <w:rtl/>
                                <w:lang w:bidi="ar-SY"/>
                              </w:rPr>
                              <w:t>الاصطناعي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2B91FC" id="_x0000_t202" coordsize="21600,21600" o:spt="202" path="m,l,21600r21600,l21600,xe">
                <v:stroke joinstyle="miter"/>
                <v:path gradientshapeok="t" o:connecttype="rect"/>
              </v:shapetype>
              <v:shape id="Text Box 4" o:spid="_x0000_s1026" type="#_x0000_t202" style="position:absolute;left:0;text-align:left;margin-left:352.05pt;margin-top:-32.1pt;width:140.55pt;height:7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" filled="f" stroked="f" strokeweight=".5pt">
                <v:textbox>
                  <w:txbxContent>
                    <w:p w14:paraId="07A89179" w14:textId="77777777" w:rsidR="004E6C30" w:rsidRPr="00EE3239" w:rsidRDefault="004E6C30" w:rsidP="004E6C30">
                      <w:r w:rsidRPr="00EE3239">
                        <w:rPr>
                          <w:rtl/>
                          <w:lang w:bidi="ar-SY"/>
                        </w:rPr>
                        <w:t>جامعة</w:t>
                      </w:r>
                      <w:r>
                        <w:rPr>
                          <w:rtl/>
                          <w:lang w:bidi="ar-SY"/>
                        </w:rPr>
                        <w:t xml:space="preserve"> </w:t>
                      </w:r>
                      <w:r w:rsidRPr="00EE3239">
                        <w:rPr>
                          <w:rtl/>
                          <w:lang w:bidi="ar-SY"/>
                        </w:rPr>
                        <w:t>دمشق</w:t>
                      </w:r>
                      <w:r w:rsidRPr="00EE3239">
                        <w:rPr>
                          <w:rtl/>
                          <w:lang w:bidi="ar-SY"/>
                        </w:rPr>
                        <w:br/>
                        <w:t>كلية</w:t>
                      </w:r>
                      <w:r>
                        <w:rPr>
                          <w:rtl/>
                          <w:lang w:bidi="ar-SY"/>
                        </w:rPr>
                        <w:t xml:space="preserve"> </w:t>
                      </w:r>
                      <w:r w:rsidRPr="00EE3239">
                        <w:rPr>
                          <w:rtl/>
                          <w:lang w:bidi="ar-SY"/>
                        </w:rPr>
                        <w:t>الهندسة</w:t>
                      </w:r>
                      <w:r>
                        <w:rPr>
                          <w:rtl/>
                          <w:lang w:bidi="ar-SY"/>
                        </w:rPr>
                        <w:t xml:space="preserve"> </w:t>
                      </w:r>
                      <w:r w:rsidRPr="00EE3239">
                        <w:rPr>
                          <w:rtl/>
                          <w:lang w:bidi="ar-SY"/>
                        </w:rPr>
                        <w:t>المعلوماتية</w:t>
                      </w:r>
                      <w:r w:rsidRPr="00EE3239">
                        <w:rPr>
                          <w:rtl/>
                          <w:lang w:bidi="ar-SY"/>
                        </w:rPr>
                        <w:br/>
                        <w:t>قسم</w:t>
                      </w:r>
                      <w:r>
                        <w:rPr>
                          <w:rtl/>
                          <w:lang w:bidi="ar-SY"/>
                        </w:rPr>
                        <w:t xml:space="preserve"> </w:t>
                      </w:r>
                      <w:r w:rsidRPr="00EE3239">
                        <w:rPr>
                          <w:rtl/>
                          <w:lang w:bidi="ar-SY"/>
                        </w:rPr>
                        <w:t>الذكاء</w:t>
                      </w:r>
                      <w:r>
                        <w:rPr>
                          <w:rtl/>
                          <w:lang w:bidi="ar-SY"/>
                        </w:rPr>
                        <w:t xml:space="preserve"> </w:t>
                      </w:r>
                      <w:r w:rsidRPr="00EE3239">
                        <w:rPr>
                          <w:rtl/>
                          <w:lang w:bidi="ar-SY"/>
                        </w:rPr>
                        <w:t>الاصطناعي</w:t>
                      </w:r>
                    </w:p>
                  </w:txbxContent>
                </v:textbox>
              </v:shape>
            </w:pict>
          </mc:Fallback>
        </mc:AlternateContent>
      </w:r>
    </w:p>
    <w:p w14:paraId="6692FB25" w14:textId="77777777" w:rsidR="004E6C30" w:rsidRPr="004E6C30" w:rsidRDefault="004E6C30" w:rsidP="004E6C30">
      <w:pPr>
        <w:rPr>
          <w:rtl/>
        </w:rPr>
      </w:pPr>
    </w:p>
    <w:p w14:paraId="2FB9A9F0" w14:textId="77777777" w:rsidR="004E6C30" w:rsidRPr="004E6C30" w:rsidRDefault="004E6C30" w:rsidP="004E6C30">
      <w:pPr>
        <w:pStyle w:val="Title"/>
        <w:jc w:val="center"/>
        <w:rPr>
          <w:rFonts w:ascii="Cocon modified" w:hAnsi="Cocon modified" w:cs="Cocon modified"/>
          <w:rtl/>
        </w:rPr>
      </w:pPr>
      <w:r w:rsidRPr="004E6C30">
        <w:rPr>
          <w:rFonts w:ascii="Cocon modified" w:hAnsi="Cocon modified" w:cs="Cocon modified"/>
          <w:noProof/>
        </w:rPr>
        <mc:AlternateContent>
          <mc:Choice Requires="wpg">
            <w:drawing>
              <wp:anchor distT="0" distB="0" distL="114300" distR="114300" simplePos="0" relativeHeight="251663360" behindDoc="0" locked="0" layoutInCell="1" allowOverlap="1" wp14:anchorId="09094C6E" wp14:editId="44C5C704">
                <wp:simplePos x="0" y="0"/>
                <wp:positionH relativeFrom="column">
                  <wp:posOffset>14304645</wp:posOffset>
                </wp:positionH>
                <wp:positionV relativeFrom="paragraph">
                  <wp:posOffset>19050</wp:posOffset>
                </wp:positionV>
                <wp:extent cx="5548933" cy="11231086"/>
                <wp:effectExtent l="1314450" t="19050" r="2109470" b="0"/>
                <wp:wrapNone/>
                <wp:docPr id="8" name="Group 17"/>
                <wp:cNvGraphicFramePr/>
                <a:graphic xmlns:a="http://schemas.openxmlformats.org/drawingml/2006/main">
                  <a:graphicData uri="http://schemas.microsoft.com/office/word/2010/wordprocessingGroup">
                    <wpg:wgp>
                      <wpg:cNvGrpSpPr/>
                      <wpg:grpSpPr>
                        <a:xfrm>
                          <a:off x="0" y="0"/>
                          <a:ext cx="5548933" cy="11231086"/>
                          <a:chOff x="13910297" y="0"/>
                          <a:chExt cx="5548933" cy="11231086"/>
                        </a:xfrm>
                      </wpg:grpSpPr>
                      <wps:wsp>
                        <wps:cNvPr id="17" name="Freeform: Shape 17"/>
                        <wps:cNvSpPr/>
                        <wps:spPr>
                          <a:xfrm rot="2681500">
                            <a:off x="15542482" y="3621644"/>
                            <a:ext cx="3916748" cy="7609442"/>
                          </a:xfrm>
                          <a:custGeom>
                            <a:avLst/>
                            <a:gdLst>
                              <a:gd name="connsiteX0" fmla="*/ 10576 w 3916748"/>
                              <a:gd name="connsiteY0" fmla="*/ 0 h 7609442"/>
                              <a:gd name="connsiteX1" fmla="*/ 3907972 w 3916748"/>
                              <a:gd name="connsiteY1" fmla="*/ 0 h 7609442"/>
                              <a:gd name="connsiteX2" fmla="*/ 3907971 w 3916748"/>
                              <a:gd name="connsiteY2" fmla="*/ 4393314 h 7609442"/>
                              <a:gd name="connsiteX3" fmla="*/ 3909257 w 3916748"/>
                              <a:gd name="connsiteY3" fmla="*/ 4397542 h 7609442"/>
                              <a:gd name="connsiteX4" fmla="*/ 3916742 w 3916748"/>
                              <a:gd name="connsiteY4" fmla="*/ 4476320 h 7609442"/>
                              <a:gd name="connsiteX5" fmla="*/ 3907971 w 3916748"/>
                              <a:gd name="connsiteY5" fmla="*/ 6002151 h 7609442"/>
                              <a:gd name="connsiteX6" fmla="*/ 3907971 w 3916748"/>
                              <a:gd name="connsiteY6" fmla="*/ 6690157 h 7609442"/>
                              <a:gd name="connsiteX7" fmla="*/ 3904017 w 3916748"/>
                              <a:gd name="connsiteY7" fmla="*/ 6690157 h 7609442"/>
                              <a:gd name="connsiteX8" fmla="*/ 3902452 w 3916748"/>
                              <a:gd name="connsiteY8" fmla="*/ 6962252 h 7609442"/>
                              <a:gd name="connsiteX9" fmla="*/ 3509546 w 3916748"/>
                              <a:gd name="connsiteY9" fmla="*/ 7350668 h 7609442"/>
                              <a:gd name="connsiteX10" fmla="*/ 3509547 w 3916748"/>
                              <a:gd name="connsiteY10" fmla="*/ 7350667 h 7609442"/>
                              <a:gd name="connsiteX11" fmla="*/ 3121132 w 3916748"/>
                              <a:gd name="connsiteY11" fmla="*/ 6957760 h 7609442"/>
                              <a:gd name="connsiteX12" fmla="*/ 3127187 w 3916748"/>
                              <a:gd name="connsiteY12" fmla="*/ 5904347 h 7609442"/>
                              <a:gd name="connsiteX13" fmla="*/ 3105085 w 3916748"/>
                              <a:gd name="connsiteY13" fmla="*/ 5833281 h 7609442"/>
                              <a:gd name="connsiteX14" fmla="*/ 2739713 w 3916748"/>
                              <a:gd name="connsiteY14" fmla="*/ 5593487 h 7609442"/>
                              <a:gd name="connsiteX15" fmla="*/ 2371547 w 3916748"/>
                              <a:gd name="connsiteY15" fmla="*/ 5829158 h 7609442"/>
                              <a:gd name="connsiteX16" fmla="*/ 2358052 w 3916748"/>
                              <a:gd name="connsiteY16" fmla="*/ 5870824 h 7609442"/>
                              <a:gd name="connsiteX17" fmla="*/ 2353790 w 3916748"/>
                              <a:gd name="connsiteY17" fmla="*/ 6612241 h 7609442"/>
                              <a:gd name="connsiteX18" fmla="*/ 1935957 w 3916748"/>
                              <a:gd name="connsiteY18" fmla="*/ 7025299 h 7609442"/>
                              <a:gd name="connsiteX19" fmla="*/ 1935958 w 3916748"/>
                              <a:gd name="connsiteY19" fmla="*/ 7025298 h 7609442"/>
                              <a:gd name="connsiteX20" fmla="*/ 1522901 w 3916748"/>
                              <a:gd name="connsiteY20" fmla="*/ 6607465 h 7609442"/>
                              <a:gd name="connsiteX21" fmla="*/ 1528339 w 3916748"/>
                              <a:gd name="connsiteY21" fmla="*/ 5661374 h 7609442"/>
                              <a:gd name="connsiteX22" fmla="*/ 1523925 w 3916748"/>
                              <a:gd name="connsiteY22" fmla="*/ 5647182 h 7609442"/>
                              <a:gd name="connsiteX23" fmla="*/ 1158553 w 3916748"/>
                              <a:gd name="connsiteY23" fmla="*/ 5407388 h 7609442"/>
                              <a:gd name="connsiteX24" fmla="*/ 790388 w 3916748"/>
                              <a:gd name="connsiteY24" fmla="*/ 5643060 h 7609442"/>
                              <a:gd name="connsiteX25" fmla="*/ 787522 w 3916748"/>
                              <a:gd name="connsiteY25" fmla="*/ 5651906 h 7609442"/>
                              <a:gd name="connsiteX26" fmla="*/ 778495 w 3916748"/>
                              <a:gd name="connsiteY26" fmla="*/ 7222429 h 7609442"/>
                              <a:gd name="connsiteX27" fmla="*/ 387014 w 3916748"/>
                              <a:gd name="connsiteY27" fmla="*/ 7609436 h 7609442"/>
                              <a:gd name="connsiteX28" fmla="*/ 6 w 3916748"/>
                              <a:gd name="connsiteY28" fmla="*/ 7217954 h 7609442"/>
                              <a:gd name="connsiteX29" fmla="*/ 10576 w 3916748"/>
                              <a:gd name="connsiteY29" fmla="*/ 5379009 h 76094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916748" h="7609442">
                                <a:moveTo>
                                  <a:pt x="10576" y="0"/>
                                </a:moveTo>
                                <a:lnTo>
                                  <a:pt x="3907972" y="0"/>
                                </a:lnTo>
                                <a:lnTo>
                                  <a:pt x="3907971" y="4393314"/>
                                </a:lnTo>
                                <a:lnTo>
                                  <a:pt x="3909257" y="4397542"/>
                                </a:lnTo>
                                <a:cubicBezTo>
                                  <a:pt x="3914315" y="4423003"/>
                                  <a:pt x="3916896" y="4449351"/>
                                  <a:pt x="3916742" y="4476320"/>
                                </a:cubicBezTo>
                                <a:lnTo>
                                  <a:pt x="3907971" y="6002151"/>
                                </a:lnTo>
                                <a:lnTo>
                                  <a:pt x="3907971" y="6690157"/>
                                </a:lnTo>
                                <a:lnTo>
                                  <a:pt x="3904017" y="6690157"/>
                                </a:lnTo>
                                <a:lnTo>
                                  <a:pt x="3902452" y="6962252"/>
                                </a:lnTo>
                                <a:cubicBezTo>
                                  <a:pt x="3901212" y="7178008"/>
                                  <a:pt x="3725302" y="7351907"/>
                                  <a:pt x="3509546" y="7350668"/>
                                </a:cubicBezTo>
                                <a:lnTo>
                                  <a:pt x="3509547" y="7350667"/>
                                </a:lnTo>
                                <a:cubicBezTo>
                                  <a:pt x="3293792" y="7349426"/>
                                  <a:pt x="3119892" y="7173516"/>
                                  <a:pt x="3121132" y="6957760"/>
                                </a:cubicBezTo>
                                <a:lnTo>
                                  <a:pt x="3127187" y="5904347"/>
                                </a:lnTo>
                                <a:lnTo>
                                  <a:pt x="3105085" y="5833281"/>
                                </a:lnTo>
                                <a:cubicBezTo>
                                  <a:pt x="3045478" y="5693236"/>
                                  <a:pt x="2904590" y="5594413"/>
                                  <a:pt x="2739713" y="5593487"/>
                                </a:cubicBezTo>
                                <a:cubicBezTo>
                                  <a:pt x="2574835" y="5592560"/>
                                  <a:pt x="2432796" y="5689792"/>
                                  <a:pt x="2371547" y="5829158"/>
                                </a:cubicBezTo>
                                <a:lnTo>
                                  <a:pt x="2358052" y="5870824"/>
                                </a:lnTo>
                                <a:lnTo>
                                  <a:pt x="2353790" y="6612241"/>
                                </a:lnTo>
                                <a:cubicBezTo>
                                  <a:pt x="2352471" y="6841686"/>
                                  <a:pt x="2165401" y="7026617"/>
                                  <a:pt x="1935957" y="7025299"/>
                                </a:cubicBezTo>
                                <a:lnTo>
                                  <a:pt x="1935958" y="7025298"/>
                                </a:lnTo>
                                <a:cubicBezTo>
                                  <a:pt x="1706514" y="7023979"/>
                                  <a:pt x="1521582" y="6836909"/>
                                  <a:pt x="1522901" y="6607465"/>
                                </a:cubicBezTo>
                                <a:lnTo>
                                  <a:pt x="1528339" y="5661374"/>
                                </a:lnTo>
                                <a:lnTo>
                                  <a:pt x="1523925" y="5647182"/>
                                </a:lnTo>
                                <a:cubicBezTo>
                                  <a:pt x="1464319" y="5507137"/>
                                  <a:pt x="1323431" y="5408315"/>
                                  <a:pt x="1158553" y="5407388"/>
                                </a:cubicBezTo>
                                <a:cubicBezTo>
                                  <a:pt x="993677" y="5406462"/>
                                  <a:pt x="851636" y="5503694"/>
                                  <a:pt x="790388" y="5643060"/>
                                </a:cubicBezTo>
                                <a:lnTo>
                                  <a:pt x="787522" y="5651906"/>
                                </a:lnTo>
                                <a:lnTo>
                                  <a:pt x="778495" y="7222429"/>
                                </a:lnTo>
                                <a:cubicBezTo>
                                  <a:pt x="777260" y="7437403"/>
                                  <a:pt x="601987" y="7610672"/>
                                  <a:pt x="387014" y="7609436"/>
                                </a:cubicBezTo>
                                <a:cubicBezTo>
                                  <a:pt x="172040" y="7608201"/>
                                  <a:pt x="-1229" y="7432928"/>
                                  <a:pt x="6" y="7217954"/>
                                </a:cubicBezTo>
                                <a:lnTo>
                                  <a:pt x="10576" y="5379009"/>
                                </a:lnTo>
                                <a:close/>
                              </a:path>
                            </a:pathLst>
                          </a:custGeom>
                          <a:solidFill>
                            <a:srgbClr val="FFE12F"/>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21" name="Freeform: Shape 21"/>
                        <wps:cNvSpPr/>
                        <wps:spPr>
                          <a:xfrm rot="2681500">
                            <a:off x="13910297" y="0"/>
                            <a:ext cx="3910966" cy="9425112"/>
                          </a:xfrm>
                          <a:custGeom>
                            <a:avLst/>
                            <a:gdLst>
                              <a:gd name="connsiteX0" fmla="*/ 10577 w 3910966"/>
                              <a:gd name="connsiteY0" fmla="*/ 0 h 9425112"/>
                              <a:gd name="connsiteX1" fmla="*/ 3907972 w 3910966"/>
                              <a:gd name="connsiteY1" fmla="*/ 0 h 9425112"/>
                              <a:gd name="connsiteX2" fmla="*/ 3907971 w 3910966"/>
                              <a:gd name="connsiteY2" fmla="*/ 6519231 h 9425112"/>
                              <a:gd name="connsiteX3" fmla="*/ 3910966 w 3910966"/>
                              <a:gd name="connsiteY3" fmla="*/ 6550758 h 9425112"/>
                              <a:gd name="connsiteX4" fmla="*/ 3896677 w 3910966"/>
                              <a:gd name="connsiteY4" fmla="*/ 9036691 h 9425112"/>
                              <a:gd name="connsiteX5" fmla="*/ 3503771 w 3910966"/>
                              <a:gd name="connsiteY5" fmla="*/ 9425106 h 9425112"/>
                              <a:gd name="connsiteX6" fmla="*/ 3503772 w 3910966"/>
                              <a:gd name="connsiteY6" fmla="*/ 9425105 h 9425112"/>
                              <a:gd name="connsiteX7" fmla="*/ 3115356 w 3910966"/>
                              <a:gd name="connsiteY7" fmla="*/ 9032199 h 9425112"/>
                              <a:gd name="connsiteX8" fmla="*/ 3129645 w 3910966"/>
                              <a:gd name="connsiteY8" fmla="*/ 6546267 h 9425112"/>
                              <a:gd name="connsiteX9" fmla="*/ 3132323 w 3910966"/>
                              <a:gd name="connsiteY9" fmla="*/ 6521148 h 9425112"/>
                              <a:gd name="connsiteX10" fmla="*/ 3135475 w 3910966"/>
                              <a:gd name="connsiteY10" fmla="*/ 5984968 h 9425112"/>
                              <a:gd name="connsiteX11" fmla="*/ 2739713 w 3910966"/>
                              <a:gd name="connsiteY11" fmla="*/ 5593487 h 9425112"/>
                              <a:gd name="connsiteX12" fmla="*/ 2408636 w 3910966"/>
                              <a:gd name="connsiteY12" fmla="*/ 5763246 h 9425112"/>
                              <a:gd name="connsiteX13" fmla="*/ 2376592 w 3910966"/>
                              <a:gd name="connsiteY13" fmla="*/ 5820193 h 9425112"/>
                              <a:gd name="connsiteX14" fmla="*/ 2364817 w 3910966"/>
                              <a:gd name="connsiteY14" fmla="*/ 7868661 h 9425112"/>
                              <a:gd name="connsiteX15" fmla="*/ 1946984 w 3910966"/>
                              <a:gd name="connsiteY15" fmla="*/ 8281718 h 9425112"/>
                              <a:gd name="connsiteX16" fmla="*/ 1946985 w 3910966"/>
                              <a:gd name="connsiteY16" fmla="*/ 8281717 h 9425112"/>
                              <a:gd name="connsiteX17" fmla="*/ 1533928 w 3910966"/>
                              <a:gd name="connsiteY17" fmla="*/ 7863884 h 9425112"/>
                              <a:gd name="connsiteX18" fmla="*/ 1546256 w 3910966"/>
                              <a:gd name="connsiteY18" fmla="*/ 5718983 h 9425112"/>
                              <a:gd name="connsiteX19" fmla="*/ 1523925 w 3910966"/>
                              <a:gd name="connsiteY19" fmla="*/ 5647182 h 9425112"/>
                              <a:gd name="connsiteX20" fmla="*/ 1158553 w 3910966"/>
                              <a:gd name="connsiteY20" fmla="*/ 5407388 h 9425112"/>
                              <a:gd name="connsiteX21" fmla="*/ 790388 w 3910966"/>
                              <a:gd name="connsiteY21" fmla="*/ 5643060 h 9425112"/>
                              <a:gd name="connsiteX22" fmla="*/ 787523 w 3910966"/>
                              <a:gd name="connsiteY22" fmla="*/ 5651906 h 9425112"/>
                              <a:gd name="connsiteX23" fmla="*/ 778495 w 3910966"/>
                              <a:gd name="connsiteY23" fmla="*/ 7222429 h 9425112"/>
                              <a:gd name="connsiteX24" fmla="*/ 387014 w 3910966"/>
                              <a:gd name="connsiteY24" fmla="*/ 7609436 h 9425112"/>
                              <a:gd name="connsiteX25" fmla="*/ 6 w 3910966"/>
                              <a:gd name="connsiteY25" fmla="*/ 7217954 h 9425112"/>
                              <a:gd name="connsiteX26" fmla="*/ 10576 w 3910966"/>
                              <a:gd name="connsiteY26" fmla="*/ 5379019 h 94251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910966" h="9425112">
                                <a:moveTo>
                                  <a:pt x="10577" y="0"/>
                                </a:moveTo>
                                <a:lnTo>
                                  <a:pt x="3907972" y="0"/>
                                </a:lnTo>
                                <a:lnTo>
                                  <a:pt x="3907971" y="6519231"/>
                                </a:lnTo>
                                <a:lnTo>
                                  <a:pt x="3910966" y="6550758"/>
                                </a:lnTo>
                                <a:cubicBezTo>
                                  <a:pt x="3906204" y="7379402"/>
                                  <a:pt x="3901440" y="8208046"/>
                                  <a:pt x="3896677" y="9036691"/>
                                </a:cubicBezTo>
                                <a:cubicBezTo>
                                  <a:pt x="3895437" y="9252446"/>
                                  <a:pt x="3719526" y="9426346"/>
                                  <a:pt x="3503771" y="9425106"/>
                                </a:cubicBezTo>
                                <a:lnTo>
                                  <a:pt x="3503772" y="9425105"/>
                                </a:lnTo>
                                <a:cubicBezTo>
                                  <a:pt x="3288016" y="9423865"/>
                                  <a:pt x="3114116" y="9247954"/>
                                  <a:pt x="3115356" y="9032199"/>
                                </a:cubicBezTo>
                                <a:lnTo>
                                  <a:pt x="3129645" y="6546267"/>
                                </a:lnTo>
                                <a:lnTo>
                                  <a:pt x="3132323" y="6521148"/>
                                </a:lnTo>
                                <a:lnTo>
                                  <a:pt x="3135475" y="5984968"/>
                                </a:lnTo>
                                <a:cubicBezTo>
                                  <a:pt x="3136739" y="5769995"/>
                                  <a:pt x="2959549" y="5594722"/>
                                  <a:pt x="2739713" y="5593487"/>
                                </a:cubicBezTo>
                                <a:cubicBezTo>
                                  <a:pt x="2602315" y="5592715"/>
                                  <a:pt x="2480777" y="5660108"/>
                                  <a:pt x="2408636" y="5763246"/>
                                </a:cubicBezTo>
                                <a:lnTo>
                                  <a:pt x="2376592" y="5820193"/>
                                </a:lnTo>
                                <a:lnTo>
                                  <a:pt x="2364817" y="7868661"/>
                                </a:lnTo>
                                <a:cubicBezTo>
                                  <a:pt x="2363498" y="8098105"/>
                                  <a:pt x="2176428" y="8283037"/>
                                  <a:pt x="1946984" y="8281718"/>
                                </a:cubicBezTo>
                                <a:lnTo>
                                  <a:pt x="1946985" y="8281717"/>
                                </a:lnTo>
                                <a:cubicBezTo>
                                  <a:pt x="1717541" y="8280398"/>
                                  <a:pt x="1532609" y="8093328"/>
                                  <a:pt x="1533928" y="7863884"/>
                                </a:cubicBezTo>
                                <a:lnTo>
                                  <a:pt x="1546256" y="5718983"/>
                                </a:lnTo>
                                <a:lnTo>
                                  <a:pt x="1523925" y="5647182"/>
                                </a:lnTo>
                                <a:cubicBezTo>
                                  <a:pt x="1464318" y="5507137"/>
                                  <a:pt x="1323431" y="5408315"/>
                                  <a:pt x="1158553" y="5407388"/>
                                </a:cubicBezTo>
                                <a:cubicBezTo>
                                  <a:pt x="993677" y="5406462"/>
                                  <a:pt x="851637" y="5503694"/>
                                  <a:pt x="790388" y="5643060"/>
                                </a:cubicBezTo>
                                <a:lnTo>
                                  <a:pt x="787523" y="5651906"/>
                                </a:lnTo>
                                <a:lnTo>
                                  <a:pt x="778495" y="7222429"/>
                                </a:lnTo>
                                <a:cubicBezTo>
                                  <a:pt x="777260" y="7437403"/>
                                  <a:pt x="601987" y="7610672"/>
                                  <a:pt x="387014" y="7609436"/>
                                </a:cubicBezTo>
                                <a:cubicBezTo>
                                  <a:pt x="172040" y="7608201"/>
                                  <a:pt x="-1229" y="7432928"/>
                                  <a:pt x="6" y="7217954"/>
                                </a:cubicBezTo>
                                <a:lnTo>
                                  <a:pt x="10576" y="5379019"/>
                                </a:lnTo>
                                <a:close/>
                              </a:path>
                            </a:pathLst>
                          </a:custGeom>
                          <a:solidFill>
                            <a:srgbClr val="FFCD2E"/>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g:wgp>
                  </a:graphicData>
                </a:graphic>
              </wp:anchor>
            </w:drawing>
          </mc:Choice>
          <mc:Fallback>
            <w:pict>
              <v:group w14:anchorId="72CA14B0" id="Group 17" o:spid="_x0000_s1026" style="position:absolute;margin-left:1126.35pt;margin-top:1.5pt;width:436.9pt;height:884.35pt;z-index:251663360" coordorigin="139102" coordsize="55489,112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">
                <v:shape id="Freeform: Shape 17" o:spid="_x0000_s1027" style="position:absolute;left:155424;top:36216;width:39168;height:76094;rotation:2928913fd;visibility:visible;mso-wrap-style:square;v-text-anchor:middle" coordsize="3916748,7609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" path="m10576,l3907972,r-1,4393314l3909257,4397542v5058,25461,7639,51809,7485,78778l3907971,6002151r,688006l3904017,6690157r-1565,272095c3901212,7178008,3725302,7351907,3509546,7350668r1,-1c3293792,7349426,3119892,7173516,3121132,6957760r6055,-1053413l3105085,5833281v-59607,-140045,-200495,-238868,-365372,-239794c2574835,5592560,2432796,5689792,2371547,5829158r-13495,41666l2353790,6612241v-1319,229445,-188389,414376,-417833,413058l1935958,7025298v-229444,-1319,-414376,-188389,-413057,-417833l1528339,5661374r-4414,-14192c1464319,5507137,1323431,5408315,1158553,5407388v-164876,-926,-306917,96306,-368165,235672l787522,5651906r-9027,1570523c777260,7437403,601987,7610672,387014,7609436,172040,7608201,-1229,7432928,6,7217954l10576,5379009,10576,xe" fillcolor="#ffe12f" stroked="f" strokeweight="1pt">
                  <v:stroke joinstyle="miter"/>
                  <v:path arrowok="t" o:connecttype="custom" o:connectlocs="10576,0;3907972,0;3907971,4393314;3909257,4397542;3916742,4476320;3907971,6002151;3907971,6690157;3904017,6690157;3902452,6962252;3509546,7350668;3509547,7350667;3121132,6957760;3127187,5904347;3105085,5833281;2739713,5593487;2371547,5829158;2358052,5870824;2353790,6612241;1935957,7025299;1935958,7025298;1522901,6607465;1528339,5661374;1523925,5647182;1158553,5407388;790388,5643060;787522,5651906;778495,7222429;387014,7609436;6,7217954;10576,5379009" o:connectangles="0,0,0,0,0,0,0,0,0,0,0,0,0,0,0,0,0,0,0,0,0,0,0,0,0,0,0,0,0,0"/>
                </v:shape>
                <v:shape id="Freeform: Shape 21" o:spid="_x0000_s1028" style="position:absolute;left:139102;width:39110;height:94251;rotation:2928913fd;visibility:visible;mso-wrap-style:square;v-text-anchor:middle" coordsize="3910966,942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" path="m10577,l3907972,r-1,6519231l3910966,6550758v-4762,828644,-9526,1657288,-14289,2485933c3895437,9252446,3719526,9426346,3503771,9425106r1,-1c3288016,9423865,3114116,9247954,3115356,9032199r14289,-2485932l3132323,6521148r3152,-536180c3136739,5769995,2959549,5594722,2739713,5593487v-137398,-772,-258936,66621,-331077,169759l2376592,5820193r-11775,2048468c2363498,8098105,2176428,8283037,1946984,8281718r1,-1c1717541,8280398,1532609,8093328,1533928,7863884r12328,-2144901l1523925,5647182v-59607,-140045,-200494,-238867,-365372,-239794c993677,5406462,851637,5503694,790388,5643060r-2865,8846l778495,7222429v-1235,214974,-176508,388243,-391481,387007c172040,7608201,-1229,7432928,6,7217954l10576,5379019,10577,xe" fillcolor="#ffcd2e" stroked="f" strokeweight="1pt">
                  <v:stroke joinstyle="miter"/>
                  <v:path arrowok="t" o:connecttype="custom" o:connectlocs="10577,0;3907972,0;3907971,6519231;3910966,6550758;3896677,9036691;3503771,9425106;3503772,9425105;3115356,9032199;3129645,6546267;3132323,6521148;3135475,5984968;2739713,5593487;2408636,5763246;2376592,5820193;2364817,7868661;1946984,8281718;1946985,8281717;1533928,7863884;1546256,5718983;1523925,5647182;1158553,5407388;790388,5643060;787523,5651906;778495,7222429;387014,7609436;6,7217954;10576,5379019" o:connectangles="0,0,0,0,0,0,0,0,0,0,0,0,0,0,0,0,0,0,0,0,0,0,0,0,0,0,0"/>
                </v:shape>
              </v:group>
            </w:pict>
          </mc:Fallback>
        </mc:AlternateContent>
      </w:r>
      <w:r w:rsidRPr="004E6C30">
        <w:rPr>
          <w:rFonts w:ascii="Cocon modified" w:hAnsi="Cocon modified" w:cs="Cocon modified"/>
          <w:rtl/>
        </w:rPr>
        <w:t>مشروع البرمجة التفرعية</w:t>
      </w:r>
    </w:p>
    <w:p w14:paraId="00B91A75" w14:textId="77777777" w:rsidR="004E6C30" w:rsidRPr="004E6C30" w:rsidRDefault="004E6C30" w:rsidP="004E6C30">
      <w:pPr>
        <w:jc w:val="center"/>
        <w:rPr>
          <w:sz w:val="28"/>
          <w:szCs w:val="28"/>
        </w:rPr>
      </w:pPr>
      <w:r w:rsidRPr="004E6C30">
        <w:rPr>
          <w:sz w:val="28"/>
          <w:szCs w:val="28"/>
          <w:rtl/>
        </w:rPr>
        <w:t>تطبيق التجارة الإلكترونية</w:t>
      </w:r>
    </w:p>
    <w:p w14:paraId="5838ABCE" w14:textId="77777777" w:rsidR="004E6C30" w:rsidRPr="004E6C30" w:rsidRDefault="004E6C30" w:rsidP="004E6C30">
      <w:pPr>
        <w:jc w:val="center"/>
        <w:rPr>
          <w:sz w:val="28"/>
          <w:szCs w:val="28"/>
          <w:rtl/>
          <w:lang w:bidi="ar-SY"/>
        </w:rPr>
      </w:pPr>
      <w:r w:rsidRPr="004E6C30">
        <w:rPr>
          <w:sz w:val="28"/>
          <w:szCs w:val="28"/>
          <w:rtl/>
          <w:lang w:val="en-GB" w:bidi="ar-SY"/>
        </w:rPr>
        <w:t xml:space="preserve">تاريخ </w:t>
      </w:r>
      <w:r w:rsidRPr="004E6C30">
        <w:rPr>
          <w:sz w:val="28"/>
          <w:szCs w:val="28"/>
          <w:lang w:bidi="ar-SY"/>
        </w:rPr>
        <w:t>18/05/2026</w:t>
      </w:r>
    </w:p>
    <w:p w14:paraId="1123EB9C" w14:textId="77777777" w:rsidR="004E6C30" w:rsidRPr="004E6C30" w:rsidRDefault="004E6C30" w:rsidP="004E6C30">
      <w:r w:rsidRPr="004E6C30">
        <w:pict w14:anchorId="04893581">
          <v:rect id="_x0000_i1032" style="width:468pt;height:1.5pt" o:hralign="center" o:hrstd="t" o:hrnoshade="t" o:hr="t" fillcolor="#156082 [3204]" stroked="f"/>
        </w:pict>
      </w:r>
    </w:p>
    <w:p w14:paraId="2A128296" w14:textId="77777777" w:rsidR="004E6C30" w:rsidRPr="004E6C30" w:rsidRDefault="004E6C30" w:rsidP="004E6C30">
      <w:pPr>
        <w:jc w:val="center"/>
        <w:rPr>
          <w:sz w:val="44"/>
          <w:szCs w:val="44"/>
          <w:lang w:val="en-GB" w:bidi="ar-SY"/>
        </w:rPr>
      </w:pPr>
      <w:r w:rsidRPr="004E6C30">
        <w:rPr>
          <w:noProof/>
          <w14:ligatures w14:val="standardContextual"/>
        </w:rPr>
        <mc:AlternateContent>
          <mc:Choice Requires="wpg">
            <w:drawing>
              <wp:anchor distT="0" distB="0" distL="114300" distR="114300" simplePos="0" relativeHeight="251670528" behindDoc="0" locked="0" layoutInCell="1" allowOverlap="1" wp14:anchorId="7270C0FD" wp14:editId="6AA89043">
                <wp:simplePos x="0" y="0"/>
                <wp:positionH relativeFrom="column">
                  <wp:posOffset>-581025</wp:posOffset>
                </wp:positionH>
                <wp:positionV relativeFrom="paragraph">
                  <wp:posOffset>270510</wp:posOffset>
                </wp:positionV>
                <wp:extent cx="6997700" cy="5036185"/>
                <wp:effectExtent l="0" t="0" r="0" b="0"/>
                <wp:wrapNone/>
                <wp:docPr id="28" name="Group 28"/>
                <wp:cNvGraphicFramePr/>
                <a:graphic xmlns:a="http://schemas.openxmlformats.org/drawingml/2006/main">
                  <a:graphicData uri="http://schemas.microsoft.com/office/word/2010/wordprocessingGroup">
                    <wpg:wgp>
                      <wpg:cNvGrpSpPr/>
                      <wpg:grpSpPr>
                        <a:xfrm>
                          <a:off x="0" y="0"/>
                          <a:ext cx="6997700" cy="5036185"/>
                          <a:chOff x="0" y="0"/>
                          <a:chExt cx="5940425" cy="3959860"/>
                        </a:xfrm>
                      </wpg:grpSpPr>
                      <pic:pic xmlns:pic="http://schemas.openxmlformats.org/drawingml/2006/picture">
                        <pic:nvPicPr>
                          <pic:cNvPr id="20" name="Picture 20"/>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959860"/>
                          </a:xfrm>
                          <a:prstGeom prst="rect">
                            <a:avLst/>
                          </a:prstGeom>
                          <a:noFill/>
                          <a:ln>
                            <a:noFill/>
                          </a:ln>
                        </pic:spPr>
                      </pic:pic>
                      <wps:wsp>
                        <wps:cNvPr id="217" name="Text Box 2"/>
                        <wps:cNvSpPr txBox="1">
                          <a:spLocks noChangeArrowheads="1"/>
                        </wps:cNvSpPr>
                        <wps:spPr bwMode="auto">
                          <a:xfrm>
                            <a:off x="1128429" y="749088"/>
                            <a:ext cx="675367" cy="551815"/>
                          </a:xfrm>
                          <a:prstGeom prst="rect">
                            <a:avLst/>
                          </a:prstGeom>
                          <a:noFill/>
                          <a:ln w="9525">
                            <a:noFill/>
                            <a:miter lim="800000"/>
                            <a:headEnd/>
                            <a:tailEnd/>
                          </a:ln>
                        </wps:spPr>
                        <wps:txbx>
                          <w:txbxContent>
                            <w:p w14:paraId="68E18AF9" w14:textId="77777777" w:rsidR="004E6C30" w:rsidRPr="002F7885" w:rsidRDefault="004E6C30" w:rsidP="004E6C30">
                              <w:pPr>
                                <w:jc w:val="center"/>
                                <w:rPr>
                                  <w:rFonts w:hint="cs"/>
                                  <w:b/>
                                  <w:bCs/>
                                  <w:rtl/>
                                  <w:lang w:val="en-GB" w:bidi="ar-SY"/>
                                </w:rPr>
                              </w:pPr>
                              <w:r w:rsidRPr="002F7885">
                                <w:rPr>
                                  <w:rFonts w:hint="cs"/>
                                  <w:b/>
                                  <w:bCs/>
                                  <w:rtl/>
                                  <w:lang w:val="en-GB" w:bidi="ar-SY"/>
                                </w:rPr>
                                <w:t>محمد علاء الدين عايدي</w:t>
                              </w:r>
                            </w:p>
                          </w:txbxContent>
                        </wps:txbx>
                        <wps:bodyPr rot="0" vert="horz" wrap="square" lIns="91440" tIns="45720" rIns="91440" bIns="45720" anchor="t" anchorCtr="0">
                          <a:noAutofit/>
                        </wps:bodyPr>
                      </wps:wsp>
                      <wps:wsp>
                        <wps:cNvPr id="23" name="Text Box 2"/>
                        <wps:cNvSpPr txBox="1">
                          <a:spLocks noChangeArrowheads="1"/>
                        </wps:cNvSpPr>
                        <wps:spPr bwMode="auto">
                          <a:xfrm>
                            <a:off x="4030503" y="787147"/>
                            <a:ext cx="788441" cy="551815"/>
                          </a:xfrm>
                          <a:prstGeom prst="rect">
                            <a:avLst/>
                          </a:prstGeom>
                          <a:noFill/>
                          <a:ln w="9525">
                            <a:noFill/>
                            <a:miter lim="800000"/>
                            <a:headEnd/>
                            <a:tailEnd/>
                          </a:ln>
                        </wps:spPr>
                        <wps:txbx>
                          <w:txbxContent>
                            <w:p w14:paraId="2F9D5F41" w14:textId="77777777" w:rsidR="004E6C30" w:rsidRPr="002F7885" w:rsidRDefault="004E6C30" w:rsidP="004E6C30">
                              <w:pPr>
                                <w:jc w:val="center"/>
                                <w:rPr>
                                  <w:rFonts w:hint="cs"/>
                                  <w:b/>
                                  <w:bCs/>
                                  <w:rtl/>
                                  <w:lang w:val="en-GB" w:bidi="ar-SY"/>
                                </w:rPr>
                              </w:pPr>
                              <w:r w:rsidRPr="002F7885">
                                <w:rPr>
                                  <w:rFonts w:hint="cs"/>
                                  <w:b/>
                                  <w:bCs/>
                                  <w:rtl/>
                                  <w:lang w:val="en-GB" w:bidi="ar-SY"/>
                                </w:rPr>
                                <w:t>عبد الرحمن مالك الجمعات</w:t>
                              </w:r>
                            </w:p>
                          </w:txbxContent>
                        </wps:txbx>
                        <wps:bodyPr rot="0" vert="horz" wrap="square" lIns="91440" tIns="45720" rIns="91440" bIns="45720" anchor="t" anchorCtr="0">
                          <a:noAutofit/>
                        </wps:bodyPr>
                      </wps:wsp>
                      <wps:wsp>
                        <wps:cNvPr id="24" name="Text Box 2"/>
                        <wps:cNvSpPr txBox="1">
                          <a:spLocks noChangeArrowheads="1"/>
                        </wps:cNvSpPr>
                        <wps:spPr bwMode="auto">
                          <a:xfrm>
                            <a:off x="4214446" y="1979548"/>
                            <a:ext cx="784225" cy="895985"/>
                          </a:xfrm>
                          <a:prstGeom prst="rect">
                            <a:avLst/>
                          </a:prstGeom>
                          <a:noFill/>
                          <a:ln w="9525">
                            <a:noFill/>
                            <a:miter lim="800000"/>
                            <a:headEnd/>
                            <a:tailEnd/>
                          </a:ln>
                        </wps:spPr>
                        <wps:txbx>
                          <w:txbxContent>
                            <w:p w14:paraId="435C1090" w14:textId="77777777" w:rsidR="004E6C30" w:rsidRPr="002F7885" w:rsidRDefault="004E6C30" w:rsidP="004E6C30">
                              <w:pPr>
                                <w:jc w:val="center"/>
                                <w:rPr>
                                  <w:rFonts w:hint="cs"/>
                                  <w:b/>
                                  <w:bCs/>
                                  <w:rtl/>
                                  <w:lang w:val="en-GB" w:bidi="ar-SY"/>
                                </w:rPr>
                              </w:pPr>
                              <w:r w:rsidRPr="002F7885">
                                <w:rPr>
                                  <w:rFonts w:hint="cs"/>
                                  <w:b/>
                                  <w:bCs/>
                                  <w:rtl/>
                                  <w:lang w:val="en-GB" w:bidi="ar-SY"/>
                                </w:rPr>
                                <w:t>محمد علاء عبد الرحمن الشحرور</w:t>
                              </w:r>
                            </w:p>
                          </w:txbxContent>
                        </wps:txbx>
                        <wps:bodyPr rot="0" vert="horz" wrap="square" lIns="91440" tIns="45720" rIns="91440" bIns="45720" anchor="t" anchorCtr="0">
                          <a:noAutofit/>
                        </wps:bodyPr>
                      </wps:wsp>
                      <wps:wsp>
                        <wps:cNvPr id="25" name="Text Box 2"/>
                        <wps:cNvSpPr txBox="1">
                          <a:spLocks noChangeArrowheads="1"/>
                        </wps:cNvSpPr>
                        <wps:spPr bwMode="auto">
                          <a:xfrm>
                            <a:off x="2632730" y="2482686"/>
                            <a:ext cx="618793" cy="895985"/>
                          </a:xfrm>
                          <a:prstGeom prst="rect">
                            <a:avLst/>
                          </a:prstGeom>
                          <a:noFill/>
                          <a:ln w="9525">
                            <a:noFill/>
                            <a:miter lim="800000"/>
                            <a:headEnd/>
                            <a:tailEnd/>
                          </a:ln>
                        </wps:spPr>
                        <wps:txbx>
                          <w:txbxContent>
                            <w:p w14:paraId="3DF436E2" w14:textId="77777777" w:rsidR="004E6C30" w:rsidRPr="002F7885" w:rsidRDefault="004E6C30" w:rsidP="004E6C30">
                              <w:pPr>
                                <w:jc w:val="center"/>
                                <w:rPr>
                                  <w:rFonts w:hint="cs"/>
                                  <w:b/>
                                  <w:bCs/>
                                  <w:rtl/>
                                  <w:lang w:val="en-GB" w:bidi="ar-SY"/>
                                </w:rPr>
                              </w:pPr>
                              <w:r w:rsidRPr="002F7885">
                                <w:rPr>
                                  <w:rFonts w:hint="cs"/>
                                  <w:b/>
                                  <w:bCs/>
                                  <w:rtl/>
                                  <w:lang w:val="en-GB" w:bidi="ar-SY"/>
                                </w:rPr>
                                <w:t>منار ماهر عجاج الكردي</w:t>
                              </w:r>
                            </w:p>
                          </w:txbxContent>
                        </wps:txbx>
                        <wps:bodyPr rot="0" vert="horz" wrap="square" lIns="91440" tIns="45720" rIns="91440" bIns="45720" anchor="t" anchorCtr="0">
                          <a:noAutofit/>
                        </wps:bodyPr>
                      </wps:wsp>
                      <wps:wsp>
                        <wps:cNvPr id="26" name="Text Box 2"/>
                        <wps:cNvSpPr txBox="1">
                          <a:spLocks noChangeArrowheads="1"/>
                        </wps:cNvSpPr>
                        <wps:spPr bwMode="auto">
                          <a:xfrm>
                            <a:off x="910040" y="2014557"/>
                            <a:ext cx="694245" cy="895985"/>
                          </a:xfrm>
                          <a:prstGeom prst="rect">
                            <a:avLst/>
                          </a:prstGeom>
                          <a:noFill/>
                          <a:ln w="9525">
                            <a:noFill/>
                            <a:miter lim="800000"/>
                            <a:headEnd/>
                            <a:tailEnd/>
                          </a:ln>
                        </wps:spPr>
                        <wps:txbx>
                          <w:txbxContent>
                            <w:p w14:paraId="5CEA5C62" w14:textId="77777777" w:rsidR="004E6C30" w:rsidRPr="002F7885" w:rsidRDefault="004E6C30" w:rsidP="004E6C30">
                              <w:pPr>
                                <w:jc w:val="center"/>
                                <w:rPr>
                                  <w:rFonts w:hint="cs"/>
                                  <w:b/>
                                  <w:bCs/>
                                  <w:rtl/>
                                  <w:lang w:val="en-GB" w:bidi="ar-SY"/>
                                </w:rPr>
                              </w:pPr>
                              <w:r w:rsidRPr="002F7885">
                                <w:rPr>
                                  <w:rFonts w:hint="cs"/>
                                  <w:b/>
                                  <w:bCs/>
                                  <w:rtl/>
                                  <w:lang w:val="en-GB" w:bidi="ar-SY"/>
                                </w:rPr>
                                <w:t>عبد الله محمد خير الكسم</w:t>
                              </w:r>
                            </w:p>
                          </w:txbxContent>
                        </wps:txbx>
                        <wps:bodyPr rot="0" vert="horz" wrap="square" lIns="91440" tIns="45720" rIns="91440" bIns="45720" anchor="t" anchorCtr="0">
                          <a:noAutofit/>
                        </wps:bodyPr>
                      </wps:wsp>
                      <wps:wsp>
                        <wps:cNvPr id="27" name="Text Box 2"/>
                        <wps:cNvSpPr txBox="1">
                          <a:spLocks noChangeArrowheads="1"/>
                        </wps:cNvSpPr>
                        <wps:spPr bwMode="auto">
                          <a:xfrm>
                            <a:off x="2555630" y="1454877"/>
                            <a:ext cx="749300" cy="551815"/>
                          </a:xfrm>
                          <a:prstGeom prst="rect">
                            <a:avLst/>
                          </a:prstGeom>
                          <a:noFill/>
                          <a:ln w="9525">
                            <a:noFill/>
                            <a:miter lim="800000"/>
                            <a:headEnd/>
                            <a:tailEnd/>
                          </a:ln>
                        </wps:spPr>
                        <wps:txbx>
                          <w:txbxContent>
                            <w:p w14:paraId="25E7051A" w14:textId="77777777" w:rsidR="004E6C30" w:rsidRPr="002F7885" w:rsidRDefault="004E6C30" w:rsidP="004E6C30">
                              <w:pPr>
                                <w:jc w:val="center"/>
                                <w:rPr>
                                  <w:rFonts w:hint="cs"/>
                                  <w:b/>
                                  <w:bCs/>
                                  <w:color w:val="FFFFFF" w:themeColor="background1"/>
                                  <w:rtl/>
                                  <w:lang w:val="en-GB" w:bidi="ar-SY"/>
                                </w:rPr>
                              </w:pPr>
                              <w:r>
                                <w:rPr>
                                  <w:rFonts w:hint="cs"/>
                                  <w:b/>
                                  <w:bCs/>
                                  <w:color w:val="FFFFFF" w:themeColor="background1"/>
                                  <w:rtl/>
                                  <w:lang w:val="en-GB" w:bidi="ar-SY"/>
                                </w:rPr>
                                <w:t>بإشراف</w:t>
                              </w:r>
                              <w:r>
                                <w:rPr>
                                  <w:b/>
                                  <w:bCs/>
                                  <w:color w:val="FFFFFF" w:themeColor="background1"/>
                                  <w:rtl/>
                                  <w:lang w:val="en-GB" w:bidi="ar-SY"/>
                                </w:rPr>
                                <w:br/>
                              </w:r>
                              <w:r>
                                <w:rPr>
                                  <w:rFonts w:hint="cs"/>
                                  <w:b/>
                                  <w:bCs/>
                                  <w:color w:val="FFFFFF" w:themeColor="background1"/>
                                  <w:rtl/>
                                  <w:lang w:val="en-GB" w:bidi="ar-SY"/>
                                </w:rPr>
                                <w:t xml:space="preserve">م. </w:t>
                              </w:r>
                              <w:r w:rsidRPr="002F7885">
                                <w:rPr>
                                  <w:rFonts w:hint="cs"/>
                                  <w:b/>
                                  <w:bCs/>
                                  <w:color w:val="FFFFFF" w:themeColor="background1"/>
                                  <w:rtl/>
                                  <w:lang w:val="en-GB" w:bidi="ar-SY"/>
                                </w:rPr>
                                <w:t>حُذيفة عقيل</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270C0FD" id="Group 28" o:spid="_x0000_s1027" style="position:absolute;left:0;text-align:left;margin-left:-45.75pt;margin-top:21.3pt;width:551pt;height:396.55pt;z-index:251670528;mso-width-relative:margin;mso-height-relative:margin" coordsize="59404,395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8" type="#_x0000_t75" style="position:absolute;width:59404;height:39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">
                  <v:imagedata r:id="rId10" o:title=""/>
                </v:shape>
                <v:shape id="Text Box 2" o:spid="_x0000_s1029" type="#_x0000_t202" style="position:absolute;left:11284;top:7490;width:6753;height:5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68E18AF9" w14:textId="77777777" w:rsidR="004E6C30" w:rsidRPr="002F7885" w:rsidRDefault="004E6C30" w:rsidP="004E6C30">
                        <w:pPr>
                          <w:jc w:val="center"/>
                          <w:rPr>
                            <w:rFonts w:hint="cs"/>
                            <w:b/>
                            <w:bCs/>
                            <w:rtl/>
                            <w:lang w:val="en-GB" w:bidi="ar-SY"/>
                          </w:rPr>
                        </w:pPr>
                        <w:r w:rsidRPr="002F7885">
                          <w:rPr>
                            <w:rFonts w:hint="cs"/>
                            <w:b/>
                            <w:bCs/>
                            <w:rtl/>
                            <w:lang w:val="en-GB" w:bidi="ar-SY"/>
                          </w:rPr>
                          <w:t>محمد علاء الدين عايدي</w:t>
                        </w:r>
                      </w:p>
                    </w:txbxContent>
                  </v:textbox>
                </v:shape>
                <v:shape id="Text Box 2" o:spid="_x0000_s1030" type="#_x0000_t202" style="position:absolute;left:40305;top:7871;width:7884;height:5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2F9D5F41" w14:textId="77777777" w:rsidR="004E6C30" w:rsidRPr="002F7885" w:rsidRDefault="004E6C30" w:rsidP="004E6C30">
                        <w:pPr>
                          <w:jc w:val="center"/>
                          <w:rPr>
                            <w:rFonts w:hint="cs"/>
                            <w:b/>
                            <w:bCs/>
                            <w:rtl/>
                            <w:lang w:val="en-GB" w:bidi="ar-SY"/>
                          </w:rPr>
                        </w:pPr>
                        <w:r w:rsidRPr="002F7885">
                          <w:rPr>
                            <w:rFonts w:hint="cs"/>
                            <w:b/>
                            <w:bCs/>
                            <w:rtl/>
                            <w:lang w:val="en-GB" w:bidi="ar-SY"/>
                          </w:rPr>
                          <w:t>عبد الرحمن مالك الجمعات</w:t>
                        </w:r>
                      </w:p>
                    </w:txbxContent>
                  </v:textbox>
                </v:shape>
                <v:shape id="Text Box 2" o:spid="_x0000_s1031" type="#_x0000_t202" style="position:absolute;left:42144;top:19795;width:7842;height:8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435C1090" w14:textId="77777777" w:rsidR="004E6C30" w:rsidRPr="002F7885" w:rsidRDefault="004E6C30" w:rsidP="004E6C30">
                        <w:pPr>
                          <w:jc w:val="center"/>
                          <w:rPr>
                            <w:rFonts w:hint="cs"/>
                            <w:b/>
                            <w:bCs/>
                            <w:rtl/>
                            <w:lang w:val="en-GB" w:bidi="ar-SY"/>
                          </w:rPr>
                        </w:pPr>
                        <w:r w:rsidRPr="002F7885">
                          <w:rPr>
                            <w:rFonts w:hint="cs"/>
                            <w:b/>
                            <w:bCs/>
                            <w:rtl/>
                            <w:lang w:val="en-GB" w:bidi="ar-SY"/>
                          </w:rPr>
                          <w:t>محمد علاء عبد الرحمن الشحرور</w:t>
                        </w:r>
                      </w:p>
                    </w:txbxContent>
                  </v:textbox>
                </v:shape>
                <v:shape id="Text Box 2" o:spid="_x0000_s1032" type="#_x0000_t202" style="position:absolute;left:26327;top:24826;width:6188;height:8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3DF436E2" w14:textId="77777777" w:rsidR="004E6C30" w:rsidRPr="002F7885" w:rsidRDefault="004E6C30" w:rsidP="004E6C30">
                        <w:pPr>
                          <w:jc w:val="center"/>
                          <w:rPr>
                            <w:rFonts w:hint="cs"/>
                            <w:b/>
                            <w:bCs/>
                            <w:rtl/>
                            <w:lang w:val="en-GB" w:bidi="ar-SY"/>
                          </w:rPr>
                        </w:pPr>
                        <w:r w:rsidRPr="002F7885">
                          <w:rPr>
                            <w:rFonts w:hint="cs"/>
                            <w:b/>
                            <w:bCs/>
                            <w:rtl/>
                            <w:lang w:val="en-GB" w:bidi="ar-SY"/>
                          </w:rPr>
                          <w:t>منار ماهر عجاج الكردي</w:t>
                        </w:r>
                      </w:p>
                    </w:txbxContent>
                  </v:textbox>
                </v:shape>
                <v:shape id="Text Box 2" o:spid="_x0000_s1033" type="#_x0000_t202" style="position:absolute;left:9100;top:20145;width:6942;height:8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5CEA5C62" w14:textId="77777777" w:rsidR="004E6C30" w:rsidRPr="002F7885" w:rsidRDefault="004E6C30" w:rsidP="004E6C30">
                        <w:pPr>
                          <w:jc w:val="center"/>
                          <w:rPr>
                            <w:rFonts w:hint="cs"/>
                            <w:b/>
                            <w:bCs/>
                            <w:rtl/>
                            <w:lang w:val="en-GB" w:bidi="ar-SY"/>
                          </w:rPr>
                        </w:pPr>
                        <w:r w:rsidRPr="002F7885">
                          <w:rPr>
                            <w:rFonts w:hint="cs"/>
                            <w:b/>
                            <w:bCs/>
                            <w:rtl/>
                            <w:lang w:val="en-GB" w:bidi="ar-SY"/>
                          </w:rPr>
                          <w:t>عبد الله محمد خير الكسم</w:t>
                        </w:r>
                      </w:p>
                    </w:txbxContent>
                  </v:textbox>
                </v:shape>
                <v:shape id="Text Box 2" o:spid="_x0000_s1034" type="#_x0000_t202" style="position:absolute;left:25556;top:14548;width:7493;height:5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25E7051A" w14:textId="77777777" w:rsidR="004E6C30" w:rsidRPr="002F7885" w:rsidRDefault="004E6C30" w:rsidP="004E6C30">
                        <w:pPr>
                          <w:jc w:val="center"/>
                          <w:rPr>
                            <w:rFonts w:hint="cs"/>
                            <w:b/>
                            <w:bCs/>
                            <w:color w:val="FFFFFF" w:themeColor="background1"/>
                            <w:rtl/>
                            <w:lang w:val="en-GB" w:bidi="ar-SY"/>
                          </w:rPr>
                        </w:pPr>
                        <w:r>
                          <w:rPr>
                            <w:rFonts w:hint="cs"/>
                            <w:b/>
                            <w:bCs/>
                            <w:color w:val="FFFFFF" w:themeColor="background1"/>
                            <w:rtl/>
                            <w:lang w:val="en-GB" w:bidi="ar-SY"/>
                          </w:rPr>
                          <w:t>بإشراف</w:t>
                        </w:r>
                        <w:r>
                          <w:rPr>
                            <w:b/>
                            <w:bCs/>
                            <w:color w:val="FFFFFF" w:themeColor="background1"/>
                            <w:rtl/>
                            <w:lang w:val="en-GB" w:bidi="ar-SY"/>
                          </w:rPr>
                          <w:br/>
                        </w:r>
                        <w:r>
                          <w:rPr>
                            <w:rFonts w:hint="cs"/>
                            <w:b/>
                            <w:bCs/>
                            <w:color w:val="FFFFFF" w:themeColor="background1"/>
                            <w:rtl/>
                            <w:lang w:val="en-GB" w:bidi="ar-SY"/>
                          </w:rPr>
                          <w:t xml:space="preserve">م. </w:t>
                        </w:r>
                        <w:r w:rsidRPr="002F7885">
                          <w:rPr>
                            <w:rFonts w:hint="cs"/>
                            <w:b/>
                            <w:bCs/>
                            <w:color w:val="FFFFFF" w:themeColor="background1"/>
                            <w:rtl/>
                            <w:lang w:val="en-GB" w:bidi="ar-SY"/>
                          </w:rPr>
                          <w:t>حُذيفة عقيل</w:t>
                        </w:r>
                      </w:p>
                    </w:txbxContent>
                  </v:textbox>
                </v:shape>
              </v:group>
            </w:pict>
          </mc:Fallback>
        </mc:AlternateContent>
      </w:r>
      <w:r w:rsidRPr="004E6C30">
        <w:rPr>
          <w:sz w:val="44"/>
          <w:szCs w:val="44"/>
          <w:rtl/>
        </w:rPr>
        <w:t>أعضاء</w:t>
      </w:r>
      <w:r w:rsidRPr="004E6C30">
        <w:rPr>
          <w:sz w:val="44"/>
          <w:szCs w:val="44"/>
          <w:rtl/>
          <w:lang w:bidi="ar-SY"/>
        </w:rPr>
        <w:t xml:space="preserve"> الفريق</w:t>
      </w:r>
    </w:p>
    <w:p w14:paraId="23286FD6" w14:textId="77777777" w:rsidR="004E6C30" w:rsidRPr="004E6C30" w:rsidRDefault="004E6C30" w:rsidP="004E6C30"/>
    <w:p w14:paraId="6157392F" w14:textId="77777777" w:rsidR="004E6C30" w:rsidRPr="004E6C30" w:rsidRDefault="004E6C30" w:rsidP="004E6C30">
      <w:r w:rsidRPr="004E6C30">
        <w:rPr>
          <w:noProof/>
        </w:rPr>
        <mc:AlternateContent>
          <mc:Choice Requires="wps">
            <w:drawing>
              <wp:anchor distT="0" distB="0" distL="114300" distR="114300" simplePos="0" relativeHeight="251662336" behindDoc="0" locked="0" layoutInCell="1" allowOverlap="1" wp14:anchorId="5FB338F9" wp14:editId="799D921A">
                <wp:simplePos x="0" y="0"/>
                <wp:positionH relativeFrom="column">
                  <wp:posOffset>-578485</wp:posOffset>
                </wp:positionH>
                <wp:positionV relativeFrom="paragraph">
                  <wp:posOffset>4586605</wp:posOffset>
                </wp:positionV>
                <wp:extent cx="1785258" cy="337458"/>
                <wp:effectExtent l="0" t="0" r="0" b="5715"/>
                <wp:wrapNone/>
                <wp:docPr id="5" name="Text Box 5"/>
                <wp:cNvGraphicFramePr/>
                <a:graphic xmlns:a="http://schemas.openxmlformats.org/drawingml/2006/main">
                  <a:graphicData uri="http://schemas.microsoft.com/office/word/2010/wordprocessingShape">
                    <wps:wsp>
                      <wps:cNvSpPr txBox="1"/>
                      <wps:spPr>
                        <a:xfrm>
                          <a:off x="0" y="0"/>
                          <a:ext cx="1785258" cy="337458"/>
                        </a:xfrm>
                        <a:prstGeom prst="rect">
                          <a:avLst/>
                        </a:prstGeom>
                        <a:noFill/>
                        <a:ln w="6350">
                          <a:noFill/>
                        </a:ln>
                      </wps:spPr>
                      <wps:txbx>
                        <w:txbxContent>
                          <w:p w14:paraId="2ABB86B2" w14:textId="77777777" w:rsidR="004E6C30" w:rsidRPr="00EE3239" w:rsidRDefault="004E6C30" w:rsidP="004E6C30">
                            <w:pPr>
                              <w:rPr>
                                <w:lang w:bidi="ar-SY"/>
                              </w:rPr>
                            </w:pPr>
                            <w:r w:rsidRPr="00EE3239">
                              <w:rPr>
                                <w:rtl/>
                                <w:lang w:bidi="ar-SY"/>
                              </w:rPr>
                              <w:t>العام</w:t>
                            </w:r>
                            <w:r>
                              <w:rPr>
                                <w:rtl/>
                                <w:lang w:bidi="ar-SY"/>
                              </w:rPr>
                              <w:t xml:space="preserve"> </w:t>
                            </w:r>
                            <w:r w:rsidRPr="00EE3239">
                              <w:rPr>
                                <w:rtl/>
                                <w:lang w:bidi="ar-SY"/>
                              </w:rPr>
                              <w:t>الدراسي</w:t>
                            </w:r>
                            <w:r>
                              <w:rPr>
                                <w:rtl/>
                                <w:lang w:bidi="ar-SY"/>
                              </w:rPr>
                              <w:t xml:space="preserve">: </w:t>
                            </w:r>
                            <w:r w:rsidRPr="00EE3239">
                              <w:rPr>
                                <w:rtl/>
                                <w:lang w:bidi="ar-SY"/>
                              </w:rPr>
                              <w:t>2025</w:t>
                            </w:r>
                            <w:r>
                              <w:rPr>
                                <w:rtl/>
                                <w:lang w:bidi="ar-SY"/>
                              </w:rPr>
                              <w:t xml:space="preserve"> </w:t>
                            </w:r>
                            <w:r w:rsidRPr="00EE3239">
                              <w:rPr>
                                <w:rtl/>
                                <w:lang w:bidi="ar-SY"/>
                              </w:rPr>
                              <w:t>–</w:t>
                            </w:r>
                            <w:r>
                              <w:rPr>
                                <w:rtl/>
                                <w:lang w:bidi="ar-SY"/>
                              </w:rPr>
                              <w:t xml:space="preserve"> </w:t>
                            </w:r>
                            <w:r w:rsidRPr="00EE3239">
                              <w:rPr>
                                <w:rtl/>
                                <w:lang w:bidi="ar-SY"/>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B338F9" id="Text Box 5" o:spid="_x0000_s1035" type="#_x0000_t202" style="position:absolute;left:0;text-align:left;margin-left:-45.55pt;margin-top:361.15pt;width:140.55pt;height:26.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" filled="f" stroked="f" strokeweight=".5pt">
                <v:textbox>
                  <w:txbxContent>
                    <w:p w14:paraId="2ABB86B2" w14:textId="77777777" w:rsidR="004E6C30" w:rsidRPr="00EE3239" w:rsidRDefault="004E6C30" w:rsidP="004E6C30">
                      <w:pPr>
                        <w:rPr>
                          <w:lang w:bidi="ar-SY"/>
                        </w:rPr>
                      </w:pPr>
                      <w:r w:rsidRPr="00EE3239">
                        <w:rPr>
                          <w:rtl/>
                          <w:lang w:bidi="ar-SY"/>
                        </w:rPr>
                        <w:t>العام</w:t>
                      </w:r>
                      <w:r>
                        <w:rPr>
                          <w:rtl/>
                          <w:lang w:bidi="ar-SY"/>
                        </w:rPr>
                        <w:t xml:space="preserve"> </w:t>
                      </w:r>
                      <w:r w:rsidRPr="00EE3239">
                        <w:rPr>
                          <w:rtl/>
                          <w:lang w:bidi="ar-SY"/>
                        </w:rPr>
                        <w:t>الدراسي</w:t>
                      </w:r>
                      <w:r>
                        <w:rPr>
                          <w:rtl/>
                          <w:lang w:bidi="ar-SY"/>
                        </w:rPr>
                        <w:t xml:space="preserve">: </w:t>
                      </w:r>
                      <w:r w:rsidRPr="00EE3239">
                        <w:rPr>
                          <w:rtl/>
                          <w:lang w:bidi="ar-SY"/>
                        </w:rPr>
                        <w:t>2025</w:t>
                      </w:r>
                      <w:r>
                        <w:rPr>
                          <w:rtl/>
                          <w:lang w:bidi="ar-SY"/>
                        </w:rPr>
                        <w:t xml:space="preserve"> </w:t>
                      </w:r>
                      <w:r w:rsidRPr="00EE3239">
                        <w:rPr>
                          <w:rtl/>
                          <w:lang w:bidi="ar-SY"/>
                        </w:rPr>
                        <w:t>–</w:t>
                      </w:r>
                      <w:r>
                        <w:rPr>
                          <w:rtl/>
                          <w:lang w:bidi="ar-SY"/>
                        </w:rPr>
                        <w:t xml:space="preserve"> </w:t>
                      </w:r>
                      <w:r w:rsidRPr="00EE3239">
                        <w:rPr>
                          <w:rtl/>
                          <w:lang w:bidi="ar-SY"/>
                        </w:rPr>
                        <w:t>2026</w:t>
                      </w:r>
                    </w:p>
                  </w:txbxContent>
                </v:textbox>
              </v:shape>
            </w:pict>
          </mc:Fallback>
        </mc:AlternateContent>
      </w:r>
      <w:r w:rsidRPr="004E6C30">
        <w:rPr>
          <w:noProof/>
        </w:rPr>
        <w:drawing>
          <wp:anchor distT="0" distB="0" distL="114300" distR="114300" simplePos="0" relativeHeight="251659264" behindDoc="0" locked="0" layoutInCell="1" allowOverlap="1" wp14:anchorId="2CFAF3FF" wp14:editId="326F3D8D">
            <wp:simplePos x="0" y="0"/>
            <wp:positionH relativeFrom="column">
              <wp:posOffset>4291965</wp:posOffset>
            </wp:positionH>
            <wp:positionV relativeFrom="paragraph">
              <wp:posOffset>3999865</wp:posOffset>
            </wp:positionV>
            <wp:extent cx="2009775" cy="1268730"/>
            <wp:effectExtent l="0" t="0" r="9525"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9775" cy="1268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6C30">
        <w:br w:type="page"/>
      </w:r>
    </w:p>
    <w:sdt>
      <w:sdtPr>
        <w:rPr>
          <w:rFonts w:ascii="Cocon modified" w:eastAsiaTheme="minorHAnsi" w:hAnsi="Cocon modified" w:cs="Cocon modified"/>
          <w:color w:val="auto"/>
          <w:sz w:val="22"/>
          <w:szCs w:val="22"/>
          <w:rtl/>
          <w:lang w:val="ar-SA"/>
        </w:rPr>
        <w:id w:val="-955098009"/>
        <w:docPartObj>
          <w:docPartGallery w:val="Table of Contents"/>
          <w:docPartUnique/>
        </w:docPartObj>
      </w:sdtPr>
      <w:sdtContent>
        <w:p w14:paraId="6A39B51C" w14:textId="77777777" w:rsidR="004E6C30" w:rsidRPr="004E6C30" w:rsidRDefault="004E6C30" w:rsidP="00EF5CAD">
          <w:pPr>
            <w:pStyle w:val="TOCHeading"/>
            <w:bidi/>
            <w:rPr>
              <w:rFonts w:ascii="Cocon modified" w:hAnsi="Cocon modified" w:cs="Cocon modified"/>
            </w:rPr>
          </w:pPr>
          <w:r w:rsidRPr="004E6C30">
            <w:rPr>
              <w:rFonts w:ascii="Cocon modified" w:hAnsi="Cocon modified" w:cs="Cocon modified"/>
              <w:rtl/>
              <w:lang w:val="ar-SA"/>
            </w:rPr>
            <w:t>المحتويات</w:t>
          </w:r>
        </w:p>
        <w:p w14:paraId="5350B299" w14:textId="11B9C9A8" w:rsidR="00EF5CAD" w:rsidRDefault="004E6C30" w:rsidP="00EF5CAD">
          <w:pPr>
            <w:pStyle w:val="TOC1"/>
            <w:rPr>
              <w:rFonts w:asciiTheme="minorHAnsi" w:eastAsiaTheme="minorEastAsia" w:hAnsiTheme="minorHAnsi" w:cstheme="minorBidi"/>
              <w:noProof/>
              <w:kern w:val="2"/>
              <w:sz w:val="24"/>
              <w:szCs w:val="24"/>
              <w:lang w:val="en-GB" w:eastAsia="en-GB"/>
              <w14:ligatures w14:val="standardContextual"/>
            </w:rPr>
          </w:pPr>
          <w:r w:rsidRPr="004E6C30">
            <w:fldChar w:fldCharType="begin"/>
          </w:r>
          <w:r w:rsidRPr="004E6C30">
            <w:instrText xml:space="preserve"> TOC \o "1-3" \h \z \u </w:instrText>
          </w:r>
          <w:r w:rsidRPr="004E6C30">
            <w:fldChar w:fldCharType="separate"/>
          </w:r>
          <w:hyperlink w:anchor="_Toc230037946" w:history="1">
            <w:r w:rsidR="00EF5CAD" w:rsidRPr="00863196">
              <w:rPr>
                <w:rStyle w:val="Hyperlink"/>
                <w:rFonts w:hint="eastAsia"/>
                <w:noProof/>
                <w:rtl/>
              </w:rPr>
              <w:t>الطلب</w:t>
            </w:r>
            <w:r w:rsidR="00EF5CAD" w:rsidRPr="00863196">
              <w:rPr>
                <w:rStyle w:val="Hyperlink"/>
                <w:rFonts w:eastAsia="Arial"/>
                <w:noProof/>
                <w:rtl/>
              </w:rPr>
              <w:t xml:space="preserve"> </w:t>
            </w:r>
            <w:r w:rsidR="00EF5CAD" w:rsidRPr="00863196">
              <w:rPr>
                <w:rStyle w:val="Hyperlink"/>
                <w:rFonts w:eastAsia="Arial" w:hint="eastAsia"/>
                <w:noProof/>
                <w:rtl/>
              </w:rPr>
              <w:t>الأول</w:t>
            </w:r>
            <w:r w:rsidR="00EF5CAD" w:rsidRPr="00863196">
              <w:rPr>
                <w:rStyle w:val="Hyperlink"/>
                <w:rFonts w:eastAsia="Arial"/>
                <w:noProof/>
                <w:rtl/>
                <w:lang w:val="en-GB" w:bidi="ar-SY"/>
              </w:rPr>
              <w:t xml:space="preserve">: </w:t>
            </w:r>
            <w:r w:rsidR="00EF5CAD" w:rsidRPr="00863196">
              <w:rPr>
                <w:rStyle w:val="Hyperlink"/>
                <w:rFonts w:hint="eastAsia"/>
                <w:noProof/>
                <w:rtl/>
              </w:rPr>
              <w:t>حماية</w:t>
            </w:r>
            <w:r w:rsidR="00EF5CAD" w:rsidRPr="00863196">
              <w:rPr>
                <w:rStyle w:val="Hyperlink"/>
                <w:noProof/>
                <w:rtl/>
              </w:rPr>
              <w:t xml:space="preserve"> </w:t>
            </w:r>
            <w:r w:rsidR="00EF5CAD" w:rsidRPr="00863196">
              <w:rPr>
                <w:rStyle w:val="Hyperlink"/>
                <w:rFonts w:hint="eastAsia"/>
                <w:noProof/>
                <w:rtl/>
              </w:rPr>
              <w:t>البيانات</w:t>
            </w:r>
            <w:r w:rsidR="00EF5CAD" w:rsidRPr="00863196">
              <w:rPr>
                <w:rStyle w:val="Hyperlink"/>
                <w:noProof/>
                <w:rtl/>
              </w:rPr>
              <w:t xml:space="preserve"> </w:t>
            </w:r>
            <w:r w:rsidR="00EF5CAD" w:rsidRPr="00863196">
              <w:rPr>
                <w:rStyle w:val="Hyperlink"/>
                <w:rFonts w:hint="eastAsia"/>
                <w:noProof/>
                <w:rtl/>
              </w:rPr>
              <w:t>المشتركة</w:t>
            </w:r>
            <w:r w:rsidR="00EF5CAD" w:rsidRPr="00863196">
              <w:rPr>
                <w:rStyle w:val="Hyperlink"/>
                <w:noProof/>
                <w:rtl/>
              </w:rPr>
              <w:t xml:space="preserve"> </w:t>
            </w:r>
            <w:r w:rsidR="00EF5CAD" w:rsidRPr="00863196">
              <w:rPr>
                <w:rStyle w:val="Hyperlink"/>
                <w:rFonts w:hint="eastAsia"/>
                <w:noProof/>
                <w:rtl/>
              </w:rPr>
              <w:t>من</w:t>
            </w:r>
            <w:r w:rsidR="00EF5CAD" w:rsidRPr="00863196">
              <w:rPr>
                <w:rStyle w:val="Hyperlink"/>
                <w:noProof/>
                <w:rtl/>
              </w:rPr>
              <w:t xml:space="preserve"> </w:t>
            </w:r>
            <w:r w:rsidR="00EF5CAD" w:rsidRPr="00863196">
              <w:rPr>
                <w:rStyle w:val="Hyperlink"/>
                <w:rFonts w:hint="eastAsia"/>
                <w:noProof/>
                <w:rtl/>
              </w:rPr>
              <w:t>التضارب</w:t>
            </w:r>
            <w:r w:rsidR="00EF5CAD" w:rsidRPr="00863196">
              <w:rPr>
                <w:rStyle w:val="Hyperlink"/>
                <w:noProof/>
                <w:rtl/>
              </w:rPr>
              <w:t xml:space="preserve"> </w:t>
            </w:r>
            <w:r w:rsidR="00EF5CAD" w:rsidRPr="00863196">
              <w:rPr>
                <w:rStyle w:val="Hyperlink"/>
                <w:noProof/>
              </w:rPr>
              <w:t>Concurrent Access &amp; Data Integrity</w:t>
            </w:r>
            <w:r w:rsidR="00EF5CAD">
              <w:rPr>
                <w:noProof/>
                <w:webHidden/>
              </w:rPr>
              <w:tab/>
            </w:r>
            <w:r w:rsidR="00EF5CAD">
              <w:rPr>
                <w:noProof/>
                <w:webHidden/>
              </w:rPr>
              <w:fldChar w:fldCharType="begin"/>
            </w:r>
            <w:r w:rsidR="00EF5CAD">
              <w:rPr>
                <w:noProof/>
                <w:webHidden/>
              </w:rPr>
              <w:instrText xml:space="preserve"> PAGEREF _Toc230037946 \h </w:instrText>
            </w:r>
            <w:r w:rsidR="00EF5CAD">
              <w:rPr>
                <w:noProof/>
                <w:webHidden/>
              </w:rPr>
            </w:r>
            <w:r w:rsidR="00EF5CAD">
              <w:rPr>
                <w:noProof/>
                <w:webHidden/>
              </w:rPr>
              <w:fldChar w:fldCharType="separate"/>
            </w:r>
            <w:r w:rsidR="00556FC1">
              <w:rPr>
                <w:noProof/>
                <w:webHidden/>
                <w:rtl/>
              </w:rPr>
              <w:t>5</w:t>
            </w:r>
            <w:r w:rsidR="00EF5CAD">
              <w:rPr>
                <w:noProof/>
                <w:webHidden/>
              </w:rPr>
              <w:fldChar w:fldCharType="end"/>
            </w:r>
          </w:hyperlink>
        </w:p>
        <w:p w14:paraId="59E075EA" w14:textId="23D2A1DA"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47" w:history="1">
            <w:r w:rsidRPr="00863196">
              <w:rPr>
                <w:rStyle w:val="Hyperlink"/>
                <w:rFonts w:hint="eastAsia"/>
                <w:noProof/>
                <w:rtl/>
              </w:rPr>
              <w:t>السيناريو</w:t>
            </w:r>
            <w:r w:rsidRPr="00863196">
              <w:rPr>
                <w:rStyle w:val="Hyperlink"/>
                <w:noProof/>
                <w:rtl/>
              </w:rPr>
              <w:t xml:space="preserve"> </w:t>
            </w:r>
            <w:r w:rsidRPr="00863196">
              <w:rPr>
                <w:rStyle w:val="Hyperlink"/>
                <w:rFonts w:hint="eastAsia"/>
                <w:noProof/>
                <w:rtl/>
              </w:rPr>
              <w:t>الأول</w:t>
            </w:r>
            <w:r w:rsidRPr="00863196">
              <w:rPr>
                <w:rStyle w:val="Hyperlink"/>
                <w:noProof/>
                <w:rtl/>
              </w:rPr>
              <w:t xml:space="preserve">: </w:t>
            </w:r>
            <w:r w:rsidRPr="00863196">
              <w:rPr>
                <w:rStyle w:val="Hyperlink"/>
                <w:rFonts w:hint="eastAsia"/>
                <w:noProof/>
                <w:rtl/>
              </w:rPr>
              <w:t>إضافة</w:t>
            </w:r>
            <w:r w:rsidRPr="00863196">
              <w:rPr>
                <w:rStyle w:val="Hyperlink"/>
                <w:noProof/>
                <w:rtl/>
              </w:rPr>
              <w:t xml:space="preserve"> </w:t>
            </w:r>
            <w:r w:rsidRPr="00863196">
              <w:rPr>
                <w:rStyle w:val="Hyperlink"/>
                <w:rFonts w:hint="eastAsia"/>
                <w:noProof/>
                <w:rtl/>
              </w:rPr>
              <w:t>منتج</w:t>
            </w:r>
            <w:r w:rsidRPr="00863196">
              <w:rPr>
                <w:rStyle w:val="Hyperlink"/>
                <w:noProof/>
                <w:rtl/>
              </w:rPr>
              <w:t xml:space="preserve"> </w:t>
            </w:r>
            <w:r w:rsidRPr="00863196">
              <w:rPr>
                <w:rStyle w:val="Hyperlink"/>
                <w:rFonts w:hint="eastAsia"/>
                <w:noProof/>
                <w:rtl/>
              </w:rPr>
              <w:t>للسلة</w:t>
            </w:r>
            <w:r w:rsidRPr="00863196">
              <w:rPr>
                <w:rStyle w:val="Hyperlink"/>
                <w:noProof/>
                <w:rtl/>
              </w:rPr>
              <w:t xml:space="preserve"> </w:t>
            </w:r>
            <w:r w:rsidRPr="00863196">
              <w:rPr>
                <w:rStyle w:val="Hyperlink"/>
                <w:rFonts w:hint="eastAsia"/>
                <w:noProof/>
                <w:rtl/>
              </w:rPr>
              <w:t>من</w:t>
            </w:r>
            <w:r w:rsidRPr="00863196">
              <w:rPr>
                <w:rStyle w:val="Hyperlink"/>
                <w:noProof/>
                <w:rtl/>
              </w:rPr>
              <w:t xml:space="preserve"> </w:t>
            </w:r>
            <w:r w:rsidRPr="00863196">
              <w:rPr>
                <w:rStyle w:val="Hyperlink"/>
                <w:rFonts w:hint="eastAsia"/>
                <w:noProof/>
                <w:rtl/>
              </w:rPr>
              <w:t>جهازين</w:t>
            </w:r>
            <w:r>
              <w:rPr>
                <w:noProof/>
                <w:webHidden/>
              </w:rPr>
              <w:tab/>
            </w:r>
            <w:r>
              <w:rPr>
                <w:noProof/>
                <w:webHidden/>
              </w:rPr>
              <w:fldChar w:fldCharType="begin"/>
            </w:r>
            <w:r>
              <w:rPr>
                <w:noProof/>
                <w:webHidden/>
              </w:rPr>
              <w:instrText xml:space="preserve"> PAGEREF _Toc230037947 \h </w:instrText>
            </w:r>
            <w:r>
              <w:rPr>
                <w:noProof/>
                <w:webHidden/>
              </w:rPr>
            </w:r>
            <w:r>
              <w:rPr>
                <w:noProof/>
                <w:webHidden/>
              </w:rPr>
              <w:fldChar w:fldCharType="separate"/>
            </w:r>
            <w:r w:rsidR="00556FC1">
              <w:rPr>
                <w:noProof/>
                <w:webHidden/>
                <w:rtl/>
              </w:rPr>
              <w:t>5</w:t>
            </w:r>
            <w:r>
              <w:rPr>
                <w:noProof/>
                <w:webHidden/>
              </w:rPr>
              <w:fldChar w:fldCharType="end"/>
            </w:r>
          </w:hyperlink>
        </w:p>
        <w:p w14:paraId="13188626" w14:textId="7AAA3AEC"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48" w:history="1">
            <w:r w:rsidRPr="00863196">
              <w:rPr>
                <w:rStyle w:val="Hyperlink"/>
                <w:rFonts w:hint="eastAsia"/>
                <w:noProof/>
                <w:rtl/>
              </w:rPr>
              <w:t>قبل</w:t>
            </w:r>
            <w:r w:rsidRPr="00863196">
              <w:rPr>
                <w:rStyle w:val="Hyperlink"/>
                <w:noProof/>
                <w:rtl/>
              </w:rPr>
              <w:t xml:space="preserve"> </w:t>
            </w:r>
            <w:r w:rsidRPr="00863196">
              <w:rPr>
                <w:rStyle w:val="Hyperlink"/>
                <w:rFonts w:hint="eastAsia"/>
                <w:noProof/>
                <w:rtl/>
              </w:rPr>
              <w:t>اضافة</w:t>
            </w:r>
            <w:r w:rsidRPr="00863196">
              <w:rPr>
                <w:rStyle w:val="Hyperlink"/>
                <w:noProof/>
                <w:rtl/>
              </w:rPr>
              <w:t xml:space="preserve"> </w:t>
            </w:r>
            <w:r w:rsidRPr="00863196">
              <w:rPr>
                <w:rStyle w:val="Hyperlink"/>
                <w:rFonts w:hint="eastAsia"/>
                <w:noProof/>
                <w:rtl/>
              </w:rPr>
              <w:t>القيد</w:t>
            </w:r>
            <w:r w:rsidRPr="00863196">
              <w:rPr>
                <w:rStyle w:val="Hyperlink"/>
                <w:noProof/>
                <w:rtl/>
              </w:rPr>
              <w:t>:</w:t>
            </w:r>
            <w:r>
              <w:rPr>
                <w:noProof/>
                <w:webHidden/>
              </w:rPr>
              <w:tab/>
            </w:r>
            <w:r>
              <w:rPr>
                <w:noProof/>
                <w:webHidden/>
              </w:rPr>
              <w:fldChar w:fldCharType="begin"/>
            </w:r>
            <w:r>
              <w:rPr>
                <w:noProof/>
                <w:webHidden/>
              </w:rPr>
              <w:instrText xml:space="preserve"> PAGEREF _Toc230037948 \h </w:instrText>
            </w:r>
            <w:r>
              <w:rPr>
                <w:noProof/>
                <w:webHidden/>
              </w:rPr>
            </w:r>
            <w:r>
              <w:rPr>
                <w:noProof/>
                <w:webHidden/>
              </w:rPr>
              <w:fldChar w:fldCharType="separate"/>
            </w:r>
            <w:r w:rsidR="00556FC1">
              <w:rPr>
                <w:noProof/>
                <w:webHidden/>
                <w:rtl/>
              </w:rPr>
              <w:t>6</w:t>
            </w:r>
            <w:r>
              <w:rPr>
                <w:noProof/>
                <w:webHidden/>
              </w:rPr>
              <w:fldChar w:fldCharType="end"/>
            </w:r>
          </w:hyperlink>
        </w:p>
        <w:p w14:paraId="2EDF281D" w14:textId="6D7A0B61"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49" w:history="1">
            <w:r w:rsidRPr="00863196">
              <w:rPr>
                <w:rStyle w:val="Hyperlink"/>
                <w:rFonts w:hint="eastAsia"/>
                <w:noProof/>
                <w:rtl/>
              </w:rPr>
              <w:t>بعد</w:t>
            </w:r>
            <w:r w:rsidRPr="00863196">
              <w:rPr>
                <w:rStyle w:val="Hyperlink"/>
                <w:noProof/>
                <w:rtl/>
              </w:rPr>
              <w:t xml:space="preserve"> </w:t>
            </w:r>
            <w:r w:rsidRPr="00863196">
              <w:rPr>
                <w:rStyle w:val="Hyperlink"/>
                <w:rFonts w:hint="eastAsia"/>
                <w:noProof/>
                <w:rtl/>
              </w:rPr>
              <w:t>اضافة</w:t>
            </w:r>
            <w:r w:rsidRPr="00863196">
              <w:rPr>
                <w:rStyle w:val="Hyperlink"/>
                <w:noProof/>
                <w:rtl/>
              </w:rPr>
              <w:t xml:space="preserve"> </w:t>
            </w:r>
            <w:r w:rsidRPr="00863196">
              <w:rPr>
                <w:rStyle w:val="Hyperlink"/>
                <w:rFonts w:hint="eastAsia"/>
                <w:noProof/>
                <w:rtl/>
              </w:rPr>
              <w:t>القيد</w:t>
            </w:r>
            <w:r w:rsidRPr="00863196">
              <w:rPr>
                <w:rStyle w:val="Hyperlink"/>
                <w:noProof/>
                <w:rtl/>
              </w:rPr>
              <w:t>:</w:t>
            </w:r>
            <w:r>
              <w:rPr>
                <w:noProof/>
                <w:webHidden/>
              </w:rPr>
              <w:tab/>
            </w:r>
            <w:r>
              <w:rPr>
                <w:noProof/>
                <w:webHidden/>
              </w:rPr>
              <w:fldChar w:fldCharType="begin"/>
            </w:r>
            <w:r>
              <w:rPr>
                <w:noProof/>
                <w:webHidden/>
              </w:rPr>
              <w:instrText xml:space="preserve"> PAGEREF _Toc230037949 \h </w:instrText>
            </w:r>
            <w:r>
              <w:rPr>
                <w:noProof/>
                <w:webHidden/>
              </w:rPr>
            </w:r>
            <w:r>
              <w:rPr>
                <w:noProof/>
                <w:webHidden/>
              </w:rPr>
              <w:fldChar w:fldCharType="separate"/>
            </w:r>
            <w:r w:rsidR="00556FC1">
              <w:rPr>
                <w:noProof/>
                <w:webHidden/>
                <w:rtl/>
              </w:rPr>
              <w:t>6</w:t>
            </w:r>
            <w:r>
              <w:rPr>
                <w:noProof/>
                <w:webHidden/>
              </w:rPr>
              <w:fldChar w:fldCharType="end"/>
            </w:r>
          </w:hyperlink>
        </w:p>
        <w:p w14:paraId="42129EE0" w14:textId="4B134F14"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50" w:history="1">
            <w:r w:rsidRPr="00863196">
              <w:rPr>
                <w:rStyle w:val="Hyperlink"/>
                <w:rFonts w:hint="eastAsia"/>
                <w:noProof/>
                <w:rtl/>
              </w:rPr>
              <w:t>السيناريو</w:t>
            </w:r>
            <w:r w:rsidRPr="00863196">
              <w:rPr>
                <w:rStyle w:val="Hyperlink"/>
                <w:noProof/>
                <w:rtl/>
              </w:rPr>
              <w:t xml:space="preserve"> </w:t>
            </w:r>
            <w:r w:rsidRPr="00863196">
              <w:rPr>
                <w:rStyle w:val="Hyperlink"/>
                <w:rFonts w:hint="eastAsia"/>
                <w:noProof/>
                <w:rtl/>
              </w:rPr>
              <w:t>الثاني</w:t>
            </w:r>
            <w:r w:rsidRPr="00863196">
              <w:rPr>
                <w:rStyle w:val="Hyperlink"/>
                <w:noProof/>
                <w:rtl/>
              </w:rPr>
              <w:t xml:space="preserve">: </w:t>
            </w:r>
            <w:r w:rsidRPr="00863196">
              <w:rPr>
                <w:rStyle w:val="Hyperlink"/>
                <w:rFonts w:hint="eastAsia"/>
                <w:noProof/>
                <w:rtl/>
              </w:rPr>
              <w:t>تحديث</w:t>
            </w:r>
            <w:r w:rsidRPr="00863196">
              <w:rPr>
                <w:rStyle w:val="Hyperlink"/>
                <w:noProof/>
                <w:rtl/>
              </w:rPr>
              <w:t xml:space="preserve"> </w:t>
            </w:r>
            <w:r w:rsidRPr="00863196">
              <w:rPr>
                <w:rStyle w:val="Hyperlink"/>
                <w:rFonts w:hint="eastAsia"/>
                <w:noProof/>
                <w:rtl/>
              </w:rPr>
              <w:t>كمية</w:t>
            </w:r>
            <w:r w:rsidRPr="00863196">
              <w:rPr>
                <w:rStyle w:val="Hyperlink"/>
                <w:noProof/>
                <w:rtl/>
              </w:rPr>
              <w:t xml:space="preserve"> </w:t>
            </w:r>
            <w:r w:rsidRPr="00863196">
              <w:rPr>
                <w:rStyle w:val="Hyperlink"/>
                <w:rFonts w:hint="eastAsia"/>
                <w:noProof/>
                <w:rtl/>
              </w:rPr>
              <w:t>المنتج</w:t>
            </w:r>
            <w:r w:rsidRPr="00863196">
              <w:rPr>
                <w:rStyle w:val="Hyperlink"/>
                <w:noProof/>
                <w:rtl/>
              </w:rPr>
              <w:t xml:space="preserve"> </w:t>
            </w:r>
            <w:r w:rsidRPr="00863196">
              <w:rPr>
                <w:rStyle w:val="Hyperlink"/>
                <w:rFonts w:hint="eastAsia"/>
                <w:noProof/>
                <w:rtl/>
              </w:rPr>
              <w:t>في</w:t>
            </w:r>
            <w:r w:rsidRPr="00863196">
              <w:rPr>
                <w:rStyle w:val="Hyperlink"/>
                <w:noProof/>
                <w:rtl/>
              </w:rPr>
              <w:t xml:space="preserve"> </w:t>
            </w:r>
            <w:r w:rsidRPr="00863196">
              <w:rPr>
                <w:rStyle w:val="Hyperlink"/>
                <w:rFonts w:hint="eastAsia"/>
                <w:noProof/>
                <w:rtl/>
              </w:rPr>
              <w:t>السلة</w:t>
            </w:r>
            <w:r w:rsidRPr="00863196">
              <w:rPr>
                <w:rStyle w:val="Hyperlink"/>
                <w:noProof/>
                <w:rtl/>
              </w:rPr>
              <w:t xml:space="preserve"> (</w:t>
            </w:r>
            <w:r w:rsidRPr="00863196">
              <w:rPr>
                <w:rStyle w:val="Hyperlink"/>
                <w:noProof/>
              </w:rPr>
              <w:t>Lost Update)</w:t>
            </w:r>
            <w:r>
              <w:rPr>
                <w:noProof/>
                <w:webHidden/>
              </w:rPr>
              <w:tab/>
            </w:r>
            <w:r>
              <w:rPr>
                <w:noProof/>
                <w:webHidden/>
              </w:rPr>
              <w:fldChar w:fldCharType="begin"/>
            </w:r>
            <w:r>
              <w:rPr>
                <w:noProof/>
                <w:webHidden/>
              </w:rPr>
              <w:instrText xml:space="preserve"> PAGEREF _Toc230037950 \h </w:instrText>
            </w:r>
            <w:r>
              <w:rPr>
                <w:noProof/>
                <w:webHidden/>
              </w:rPr>
            </w:r>
            <w:r>
              <w:rPr>
                <w:noProof/>
                <w:webHidden/>
              </w:rPr>
              <w:fldChar w:fldCharType="separate"/>
            </w:r>
            <w:r w:rsidR="00556FC1">
              <w:rPr>
                <w:noProof/>
                <w:webHidden/>
                <w:rtl/>
              </w:rPr>
              <w:t>6</w:t>
            </w:r>
            <w:r>
              <w:rPr>
                <w:noProof/>
                <w:webHidden/>
              </w:rPr>
              <w:fldChar w:fldCharType="end"/>
            </w:r>
          </w:hyperlink>
        </w:p>
        <w:p w14:paraId="5F65D602" w14:textId="6E56BB8C"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51" w:history="1">
            <w:r w:rsidRPr="00863196">
              <w:rPr>
                <w:rStyle w:val="Hyperlink"/>
                <w:rFonts w:eastAsia="Arial" w:hint="eastAsia"/>
                <w:noProof/>
                <w:rtl/>
              </w:rPr>
              <w:t>حل</w:t>
            </w:r>
            <w:r w:rsidRPr="00863196">
              <w:rPr>
                <w:rStyle w:val="Hyperlink"/>
                <w:rFonts w:eastAsia="Arial"/>
                <w:noProof/>
                <w:rtl/>
              </w:rPr>
              <w:t xml:space="preserve"> </w:t>
            </w:r>
            <w:r w:rsidRPr="00863196">
              <w:rPr>
                <w:rStyle w:val="Hyperlink"/>
                <w:rFonts w:eastAsia="Arial" w:hint="eastAsia"/>
                <w:noProof/>
                <w:rtl/>
              </w:rPr>
              <w:t>المشكلة</w:t>
            </w:r>
            <w:r w:rsidRPr="00863196">
              <w:rPr>
                <w:rStyle w:val="Hyperlink"/>
                <w:rFonts w:eastAsia="Arial"/>
                <w:noProof/>
                <w:rtl/>
              </w:rPr>
              <w:t>:</w:t>
            </w:r>
            <w:r>
              <w:rPr>
                <w:noProof/>
                <w:webHidden/>
              </w:rPr>
              <w:tab/>
            </w:r>
            <w:r>
              <w:rPr>
                <w:noProof/>
                <w:webHidden/>
              </w:rPr>
              <w:fldChar w:fldCharType="begin"/>
            </w:r>
            <w:r>
              <w:rPr>
                <w:noProof/>
                <w:webHidden/>
              </w:rPr>
              <w:instrText xml:space="preserve"> PAGEREF _Toc230037951 \h </w:instrText>
            </w:r>
            <w:r>
              <w:rPr>
                <w:noProof/>
                <w:webHidden/>
              </w:rPr>
            </w:r>
            <w:r>
              <w:rPr>
                <w:noProof/>
                <w:webHidden/>
              </w:rPr>
              <w:fldChar w:fldCharType="separate"/>
            </w:r>
            <w:r w:rsidR="00556FC1">
              <w:rPr>
                <w:noProof/>
                <w:webHidden/>
                <w:rtl/>
              </w:rPr>
              <w:t>6</w:t>
            </w:r>
            <w:r>
              <w:rPr>
                <w:noProof/>
                <w:webHidden/>
              </w:rPr>
              <w:fldChar w:fldCharType="end"/>
            </w:r>
          </w:hyperlink>
        </w:p>
        <w:p w14:paraId="60CFF460" w14:textId="2F220CF6"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52" w:history="1">
            <w:r w:rsidRPr="00863196">
              <w:rPr>
                <w:rStyle w:val="Hyperlink"/>
                <w:rFonts w:eastAsia="Arial"/>
                <w:noProof/>
                <w:rtl/>
              </w:rPr>
              <w:t>(</w:t>
            </w:r>
            <w:r w:rsidRPr="00863196">
              <w:rPr>
                <w:rStyle w:val="Hyperlink"/>
                <w:rFonts w:eastAsia="Arial" w:hint="eastAsia"/>
                <w:noProof/>
                <w:rtl/>
              </w:rPr>
              <w:t>الكود</w:t>
            </w:r>
            <w:r w:rsidRPr="00863196">
              <w:rPr>
                <w:rStyle w:val="Hyperlink"/>
                <w:rFonts w:eastAsia="Arial"/>
                <w:noProof/>
                <w:rtl/>
              </w:rPr>
              <w:t xml:space="preserve"> </w:t>
            </w:r>
            <w:r w:rsidRPr="00863196">
              <w:rPr>
                <w:rStyle w:val="Hyperlink"/>
                <w:rFonts w:eastAsia="Arial" w:hint="eastAsia"/>
                <w:noProof/>
                <w:rtl/>
              </w:rPr>
              <w:t>كامل</w:t>
            </w:r>
            <w:r w:rsidRPr="00863196">
              <w:rPr>
                <w:rStyle w:val="Hyperlink"/>
                <w:rFonts w:eastAsia="Arial"/>
                <w:noProof/>
                <w:rtl/>
              </w:rPr>
              <w:t xml:space="preserve"> </w:t>
            </w:r>
            <w:r w:rsidRPr="00863196">
              <w:rPr>
                <w:rStyle w:val="Hyperlink"/>
                <w:rFonts w:eastAsia="Arial" w:hint="eastAsia"/>
                <w:noProof/>
                <w:rtl/>
              </w:rPr>
              <w:t>قبل</w:t>
            </w:r>
            <w:r w:rsidRPr="00863196">
              <w:rPr>
                <w:rStyle w:val="Hyperlink"/>
                <w:rFonts w:eastAsia="Arial"/>
                <w:noProof/>
                <w:rtl/>
              </w:rPr>
              <w:t xml:space="preserve"> </w:t>
            </w:r>
            <w:r w:rsidRPr="00863196">
              <w:rPr>
                <w:rStyle w:val="Hyperlink"/>
                <w:rFonts w:eastAsia="Arial" w:hint="eastAsia"/>
                <w:noProof/>
                <w:rtl/>
              </w:rPr>
              <w:t>وبعد</w:t>
            </w:r>
            <w:r w:rsidRPr="00863196">
              <w:rPr>
                <w:rStyle w:val="Hyperlink"/>
                <w:rFonts w:eastAsia="Arial"/>
                <w:noProof/>
                <w:rtl/>
              </w:rPr>
              <w:t xml:space="preserve"> </w:t>
            </w:r>
            <w:r w:rsidRPr="00863196">
              <w:rPr>
                <w:rStyle w:val="Hyperlink"/>
                <w:rFonts w:eastAsia="Arial" w:hint="eastAsia"/>
                <w:noProof/>
                <w:rtl/>
              </w:rPr>
              <w:t>ضمن</w:t>
            </w:r>
            <w:r w:rsidRPr="00863196">
              <w:rPr>
                <w:rStyle w:val="Hyperlink"/>
                <w:rFonts w:eastAsia="Arial"/>
                <w:noProof/>
              </w:rPr>
              <w:t xml:space="preserve">cart service </w:t>
            </w:r>
            <w:r w:rsidRPr="00863196">
              <w:rPr>
                <w:rStyle w:val="Hyperlink"/>
                <w:rFonts w:eastAsia="Arial"/>
                <w:noProof/>
                <w:rtl/>
              </w:rPr>
              <w:t>)</w:t>
            </w:r>
            <w:r>
              <w:rPr>
                <w:noProof/>
                <w:webHidden/>
              </w:rPr>
              <w:tab/>
            </w:r>
            <w:r>
              <w:rPr>
                <w:noProof/>
                <w:webHidden/>
              </w:rPr>
              <w:fldChar w:fldCharType="begin"/>
            </w:r>
            <w:r>
              <w:rPr>
                <w:noProof/>
                <w:webHidden/>
              </w:rPr>
              <w:instrText xml:space="preserve"> PAGEREF _Toc230037952 \h </w:instrText>
            </w:r>
            <w:r>
              <w:rPr>
                <w:noProof/>
                <w:webHidden/>
              </w:rPr>
            </w:r>
            <w:r>
              <w:rPr>
                <w:noProof/>
                <w:webHidden/>
              </w:rPr>
              <w:fldChar w:fldCharType="separate"/>
            </w:r>
            <w:r w:rsidR="00556FC1">
              <w:rPr>
                <w:noProof/>
                <w:webHidden/>
                <w:rtl/>
              </w:rPr>
              <w:t>7</w:t>
            </w:r>
            <w:r>
              <w:rPr>
                <w:noProof/>
                <w:webHidden/>
              </w:rPr>
              <w:fldChar w:fldCharType="end"/>
            </w:r>
          </w:hyperlink>
        </w:p>
        <w:p w14:paraId="24DEE510" w14:textId="71C6B963"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53" w:history="1">
            <w:r w:rsidRPr="00863196">
              <w:rPr>
                <w:rStyle w:val="Hyperlink"/>
                <w:rFonts w:hint="eastAsia"/>
                <w:noProof/>
                <w:rtl/>
              </w:rPr>
              <w:t>النتيجة</w:t>
            </w:r>
            <w:r w:rsidRPr="00863196">
              <w:rPr>
                <w:rStyle w:val="Hyperlink"/>
                <w:noProof/>
                <w:rtl/>
              </w:rPr>
              <w:t xml:space="preserve"> </w:t>
            </w:r>
            <w:r w:rsidRPr="00863196">
              <w:rPr>
                <w:rStyle w:val="Hyperlink"/>
                <w:rFonts w:hint="eastAsia"/>
                <w:noProof/>
                <w:rtl/>
              </w:rPr>
              <w:t>قبل</w:t>
            </w:r>
            <w:r w:rsidRPr="00863196">
              <w:rPr>
                <w:rStyle w:val="Hyperlink"/>
                <w:noProof/>
                <w:rtl/>
              </w:rPr>
              <w:t xml:space="preserve"> </w:t>
            </w:r>
            <w:r w:rsidRPr="00863196">
              <w:rPr>
                <w:rStyle w:val="Hyperlink"/>
                <w:rFonts w:hint="eastAsia"/>
                <w:noProof/>
                <w:rtl/>
              </w:rPr>
              <w:t>الحل</w:t>
            </w:r>
            <w:r w:rsidRPr="00863196">
              <w:rPr>
                <w:rStyle w:val="Hyperlink"/>
                <w:noProof/>
                <w:rtl/>
              </w:rPr>
              <w:t>:</w:t>
            </w:r>
            <w:r>
              <w:rPr>
                <w:noProof/>
                <w:webHidden/>
              </w:rPr>
              <w:tab/>
            </w:r>
            <w:r>
              <w:rPr>
                <w:noProof/>
                <w:webHidden/>
              </w:rPr>
              <w:fldChar w:fldCharType="begin"/>
            </w:r>
            <w:r>
              <w:rPr>
                <w:noProof/>
                <w:webHidden/>
              </w:rPr>
              <w:instrText xml:space="preserve"> PAGEREF _Toc230037953 \h </w:instrText>
            </w:r>
            <w:r>
              <w:rPr>
                <w:noProof/>
                <w:webHidden/>
              </w:rPr>
            </w:r>
            <w:r>
              <w:rPr>
                <w:noProof/>
                <w:webHidden/>
              </w:rPr>
              <w:fldChar w:fldCharType="separate"/>
            </w:r>
            <w:r w:rsidR="00556FC1">
              <w:rPr>
                <w:noProof/>
                <w:webHidden/>
                <w:rtl/>
              </w:rPr>
              <w:t>7</w:t>
            </w:r>
            <w:r>
              <w:rPr>
                <w:noProof/>
                <w:webHidden/>
              </w:rPr>
              <w:fldChar w:fldCharType="end"/>
            </w:r>
          </w:hyperlink>
        </w:p>
        <w:p w14:paraId="160656A7" w14:textId="252F095F"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54" w:history="1">
            <w:r w:rsidRPr="00863196">
              <w:rPr>
                <w:rStyle w:val="Hyperlink"/>
                <w:rFonts w:hint="eastAsia"/>
                <w:noProof/>
                <w:rtl/>
              </w:rPr>
              <w:t>بعد</w:t>
            </w:r>
            <w:r w:rsidRPr="00863196">
              <w:rPr>
                <w:rStyle w:val="Hyperlink"/>
                <w:noProof/>
                <w:rtl/>
              </w:rPr>
              <w:t xml:space="preserve"> </w:t>
            </w:r>
            <w:r w:rsidRPr="00863196">
              <w:rPr>
                <w:rStyle w:val="Hyperlink"/>
                <w:rFonts w:hint="eastAsia"/>
                <w:noProof/>
                <w:rtl/>
              </w:rPr>
              <w:t>الحل</w:t>
            </w:r>
            <w:r w:rsidRPr="00863196">
              <w:rPr>
                <w:rStyle w:val="Hyperlink"/>
                <w:noProof/>
                <w:rtl/>
              </w:rPr>
              <w:t>:</w:t>
            </w:r>
            <w:r>
              <w:rPr>
                <w:noProof/>
                <w:webHidden/>
              </w:rPr>
              <w:tab/>
            </w:r>
            <w:r>
              <w:rPr>
                <w:noProof/>
                <w:webHidden/>
              </w:rPr>
              <w:fldChar w:fldCharType="begin"/>
            </w:r>
            <w:r>
              <w:rPr>
                <w:noProof/>
                <w:webHidden/>
              </w:rPr>
              <w:instrText xml:space="preserve"> PAGEREF _Toc230037954 \h </w:instrText>
            </w:r>
            <w:r>
              <w:rPr>
                <w:noProof/>
                <w:webHidden/>
              </w:rPr>
            </w:r>
            <w:r>
              <w:rPr>
                <w:noProof/>
                <w:webHidden/>
              </w:rPr>
              <w:fldChar w:fldCharType="separate"/>
            </w:r>
            <w:r w:rsidR="00556FC1">
              <w:rPr>
                <w:noProof/>
                <w:webHidden/>
                <w:rtl/>
              </w:rPr>
              <w:t>8</w:t>
            </w:r>
            <w:r>
              <w:rPr>
                <w:noProof/>
                <w:webHidden/>
              </w:rPr>
              <w:fldChar w:fldCharType="end"/>
            </w:r>
          </w:hyperlink>
        </w:p>
        <w:p w14:paraId="0C371538" w14:textId="19FC7210"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55" w:history="1">
            <w:r w:rsidRPr="00863196">
              <w:rPr>
                <w:rStyle w:val="Hyperlink"/>
                <w:rFonts w:hint="eastAsia"/>
                <w:noProof/>
                <w:rtl/>
              </w:rPr>
              <w:t>السيناريو</w:t>
            </w:r>
            <w:r w:rsidRPr="00863196">
              <w:rPr>
                <w:rStyle w:val="Hyperlink"/>
                <w:noProof/>
                <w:rtl/>
              </w:rPr>
              <w:t xml:space="preserve"> </w:t>
            </w:r>
            <w:r w:rsidRPr="00863196">
              <w:rPr>
                <w:rStyle w:val="Hyperlink"/>
                <w:rFonts w:hint="eastAsia"/>
                <w:noProof/>
                <w:rtl/>
              </w:rPr>
              <w:t>الثالث</w:t>
            </w:r>
            <w:r w:rsidRPr="00863196">
              <w:rPr>
                <w:rStyle w:val="Hyperlink"/>
                <w:noProof/>
                <w:rtl/>
              </w:rPr>
              <w:t xml:space="preserve">: </w:t>
            </w:r>
            <w:r w:rsidRPr="00863196">
              <w:rPr>
                <w:rStyle w:val="Hyperlink"/>
                <w:rFonts w:hint="eastAsia"/>
                <w:noProof/>
                <w:rtl/>
              </w:rPr>
              <w:t>إتمام</w:t>
            </w:r>
            <w:r w:rsidRPr="00863196">
              <w:rPr>
                <w:rStyle w:val="Hyperlink"/>
                <w:noProof/>
                <w:rtl/>
              </w:rPr>
              <w:t xml:space="preserve"> </w:t>
            </w:r>
            <w:r w:rsidRPr="00863196">
              <w:rPr>
                <w:rStyle w:val="Hyperlink"/>
                <w:rFonts w:hint="eastAsia"/>
                <w:noProof/>
                <w:rtl/>
              </w:rPr>
              <w:t>الطلب</w:t>
            </w:r>
            <w:r w:rsidRPr="00863196">
              <w:rPr>
                <w:rStyle w:val="Hyperlink"/>
                <w:noProof/>
                <w:rtl/>
              </w:rPr>
              <w:t xml:space="preserve"> </w:t>
            </w:r>
            <w:r w:rsidRPr="00863196">
              <w:rPr>
                <w:rStyle w:val="Hyperlink"/>
                <w:rFonts w:hint="eastAsia"/>
                <w:noProof/>
                <w:rtl/>
              </w:rPr>
              <w:t>من</w:t>
            </w:r>
            <w:r w:rsidRPr="00863196">
              <w:rPr>
                <w:rStyle w:val="Hyperlink"/>
                <w:noProof/>
                <w:rtl/>
              </w:rPr>
              <w:t xml:space="preserve"> </w:t>
            </w:r>
            <w:r w:rsidRPr="00863196">
              <w:rPr>
                <w:rStyle w:val="Hyperlink"/>
                <w:rFonts w:hint="eastAsia"/>
                <w:noProof/>
                <w:rtl/>
              </w:rPr>
              <w:t>جهازين</w:t>
            </w:r>
            <w:r w:rsidRPr="00863196">
              <w:rPr>
                <w:rStyle w:val="Hyperlink"/>
                <w:noProof/>
                <w:rtl/>
              </w:rPr>
              <w:t xml:space="preserve"> (</w:t>
            </w:r>
            <w:r w:rsidRPr="00863196">
              <w:rPr>
                <w:rStyle w:val="Hyperlink"/>
                <w:noProof/>
              </w:rPr>
              <w:t>Double Checkout)</w:t>
            </w:r>
            <w:r>
              <w:rPr>
                <w:noProof/>
                <w:webHidden/>
              </w:rPr>
              <w:tab/>
            </w:r>
            <w:r>
              <w:rPr>
                <w:noProof/>
                <w:webHidden/>
              </w:rPr>
              <w:fldChar w:fldCharType="begin"/>
            </w:r>
            <w:r>
              <w:rPr>
                <w:noProof/>
                <w:webHidden/>
              </w:rPr>
              <w:instrText xml:space="preserve"> PAGEREF _Toc230037955 \h </w:instrText>
            </w:r>
            <w:r>
              <w:rPr>
                <w:noProof/>
                <w:webHidden/>
              </w:rPr>
            </w:r>
            <w:r>
              <w:rPr>
                <w:noProof/>
                <w:webHidden/>
              </w:rPr>
              <w:fldChar w:fldCharType="separate"/>
            </w:r>
            <w:r w:rsidR="00556FC1">
              <w:rPr>
                <w:noProof/>
                <w:webHidden/>
                <w:rtl/>
              </w:rPr>
              <w:t>8</w:t>
            </w:r>
            <w:r>
              <w:rPr>
                <w:noProof/>
                <w:webHidden/>
              </w:rPr>
              <w:fldChar w:fldCharType="end"/>
            </w:r>
          </w:hyperlink>
        </w:p>
        <w:p w14:paraId="3835C2F0" w14:textId="03AC33EB"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56" w:history="1">
            <w:r w:rsidRPr="00863196">
              <w:rPr>
                <w:rStyle w:val="Hyperlink"/>
                <w:rFonts w:hint="eastAsia"/>
                <w:noProof/>
                <w:rtl/>
                <w:lang w:val="en-GB"/>
              </w:rPr>
              <w:t>الكود</w:t>
            </w:r>
            <w:r w:rsidRPr="00863196">
              <w:rPr>
                <w:rStyle w:val="Hyperlink"/>
                <w:noProof/>
                <w:rtl/>
                <w:lang w:val="en-GB"/>
              </w:rPr>
              <w:t xml:space="preserve"> </w:t>
            </w:r>
            <w:r w:rsidRPr="00863196">
              <w:rPr>
                <w:rStyle w:val="Hyperlink"/>
                <w:rFonts w:hint="eastAsia"/>
                <w:noProof/>
                <w:rtl/>
                <w:lang w:val="en-GB"/>
              </w:rPr>
              <w:t>كامل</w:t>
            </w:r>
            <w:r w:rsidRPr="00863196">
              <w:rPr>
                <w:rStyle w:val="Hyperlink"/>
                <w:noProof/>
                <w:rtl/>
                <w:lang w:val="en-GB"/>
              </w:rPr>
              <w:t xml:space="preserve"> </w:t>
            </w:r>
            <w:r w:rsidRPr="00863196">
              <w:rPr>
                <w:rStyle w:val="Hyperlink"/>
                <w:rFonts w:hint="eastAsia"/>
                <w:noProof/>
                <w:rtl/>
                <w:lang w:val="en-GB"/>
              </w:rPr>
              <w:t>ضمن</w:t>
            </w:r>
            <w:r w:rsidRPr="00863196">
              <w:rPr>
                <w:rStyle w:val="Hyperlink"/>
                <w:noProof/>
                <w:rtl/>
                <w:lang w:val="en-GB"/>
              </w:rPr>
              <w:t xml:space="preserve"> </w:t>
            </w:r>
            <w:r w:rsidRPr="00863196">
              <w:rPr>
                <w:rStyle w:val="Hyperlink"/>
                <w:noProof/>
                <w:lang w:val="en-GB"/>
              </w:rPr>
              <w:t>order serivce</w:t>
            </w:r>
            <w:r>
              <w:rPr>
                <w:noProof/>
                <w:webHidden/>
              </w:rPr>
              <w:tab/>
            </w:r>
            <w:r>
              <w:rPr>
                <w:noProof/>
                <w:webHidden/>
              </w:rPr>
              <w:fldChar w:fldCharType="begin"/>
            </w:r>
            <w:r>
              <w:rPr>
                <w:noProof/>
                <w:webHidden/>
              </w:rPr>
              <w:instrText xml:space="preserve"> PAGEREF _Toc230037956 \h </w:instrText>
            </w:r>
            <w:r>
              <w:rPr>
                <w:noProof/>
                <w:webHidden/>
              </w:rPr>
            </w:r>
            <w:r>
              <w:rPr>
                <w:noProof/>
                <w:webHidden/>
              </w:rPr>
              <w:fldChar w:fldCharType="separate"/>
            </w:r>
            <w:r w:rsidR="00556FC1">
              <w:rPr>
                <w:noProof/>
                <w:webHidden/>
                <w:rtl/>
              </w:rPr>
              <w:t>8</w:t>
            </w:r>
            <w:r>
              <w:rPr>
                <w:noProof/>
                <w:webHidden/>
              </w:rPr>
              <w:fldChar w:fldCharType="end"/>
            </w:r>
          </w:hyperlink>
        </w:p>
        <w:p w14:paraId="01843082" w14:textId="2B03CE4C"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57" w:history="1">
            <w:r w:rsidRPr="00863196">
              <w:rPr>
                <w:rStyle w:val="Hyperlink"/>
                <w:rFonts w:hint="eastAsia"/>
                <w:noProof/>
                <w:rtl/>
              </w:rPr>
              <w:t>قبل</w:t>
            </w:r>
            <w:r w:rsidRPr="00863196">
              <w:rPr>
                <w:rStyle w:val="Hyperlink"/>
                <w:noProof/>
                <w:rtl/>
              </w:rPr>
              <w:t xml:space="preserve"> </w:t>
            </w:r>
            <w:r w:rsidRPr="00863196">
              <w:rPr>
                <w:rStyle w:val="Hyperlink"/>
                <w:rFonts w:hint="eastAsia"/>
                <w:noProof/>
                <w:rtl/>
              </w:rPr>
              <w:t>الحل</w:t>
            </w:r>
            <w:r w:rsidRPr="00863196">
              <w:rPr>
                <w:rStyle w:val="Hyperlink"/>
                <w:noProof/>
                <w:rtl/>
              </w:rPr>
              <w:t>:</w:t>
            </w:r>
            <w:r>
              <w:rPr>
                <w:noProof/>
                <w:webHidden/>
              </w:rPr>
              <w:tab/>
            </w:r>
            <w:r>
              <w:rPr>
                <w:noProof/>
                <w:webHidden/>
              </w:rPr>
              <w:fldChar w:fldCharType="begin"/>
            </w:r>
            <w:r>
              <w:rPr>
                <w:noProof/>
                <w:webHidden/>
              </w:rPr>
              <w:instrText xml:space="preserve"> PAGEREF _Toc230037957 \h </w:instrText>
            </w:r>
            <w:r>
              <w:rPr>
                <w:noProof/>
                <w:webHidden/>
              </w:rPr>
            </w:r>
            <w:r>
              <w:rPr>
                <w:noProof/>
                <w:webHidden/>
              </w:rPr>
              <w:fldChar w:fldCharType="separate"/>
            </w:r>
            <w:r w:rsidR="00556FC1">
              <w:rPr>
                <w:noProof/>
                <w:webHidden/>
                <w:rtl/>
              </w:rPr>
              <w:t>9</w:t>
            </w:r>
            <w:r>
              <w:rPr>
                <w:noProof/>
                <w:webHidden/>
              </w:rPr>
              <w:fldChar w:fldCharType="end"/>
            </w:r>
          </w:hyperlink>
        </w:p>
        <w:p w14:paraId="47458AFF" w14:textId="4F6F6C7A"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58" w:history="1">
            <w:r w:rsidRPr="00863196">
              <w:rPr>
                <w:rStyle w:val="Hyperlink"/>
                <w:rFonts w:hint="eastAsia"/>
                <w:noProof/>
                <w:rtl/>
              </w:rPr>
              <w:t>السيناريو</w:t>
            </w:r>
            <w:r w:rsidRPr="00863196">
              <w:rPr>
                <w:rStyle w:val="Hyperlink"/>
                <w:noProof/>
                <w:rtl/>
              </w:rPr>
              <w:t xml:space="preserve"> </w:t>
            </w:r>
            <w:r w:rsidRPr="00863196">
              <w:rPr>
                <w:rStyle w:val="Hyperlink"/>
                <w:rFonts w:hint="eastAsia"/>
                <w:noProof/>
                <w:rtl/>
              </w:rPr>
              <w:t>الرابع</w:t>
            </w:r>
            <w:r w:rsidRPr="00863196">
              <w:rPr>
                <w:rStyle w:val="Hyperlink"/>
                <w:noProof/>
                <w:rtl/>
              </w:rPr>
              <w:t xml:space="preserve">: </w:t>
            </w:r>
            <w:r w:rsidRPr="00863196">
              <w:rPr>
                <w:rStyle w:val="Hyperlink"/>
                <w:rFonts w:hint="eastAsia"/>
                <w:noProof/>
                <w:rtl/>
              </w:rPr>
              <w:t>زبونان</w:t>
            </w:r>
            <w:r w:rsidRPr="00863196">
              <w:rPr>
                <w:rStyle w:val="Hyperlink"/>
                <w:noProof/>
                <w:rtl/>
              </w:rPr>
              <w:t xml:space="preserve"> </w:t>
            </w:r>
            <w:r w:rsidRPr="00863196">
              <w:rPr>
                <w:rStyle w:val="Hyperlink"/>
                <w:rFonts w:hint="eastAsia"/>
                <w:noProof/>
                <w:rtl/>
              </w:rPr>
              <w:t>يشتريان</w:t>
            </w:r>
            <w:r w:rsidRPr="00863196">
              <w:rPr>
                <w:rStyle w:val="Hyperlink"/>
                <w:noProof/>
                <w:rtl/>
              </w:rPr>
              <w:t xml:space="preserve"> </w:t>
            </w:r>
            <w:r w:rsidRPr="00863196">
              <w:rPr>
                <w:rStyle w:val="Hyperlink"/>
                <w:rFonts w:hint="eastAsia"/>
                <w:noProof/>
                <w:rtl/>
              </w:rPr>
              <w:t>آخر</w:t>
            </w:r>
            <w:r w:rsidRPr="00863196">
              <w:rPr>
                <w:rStyle w:val="Hyperlink"/>
                <w:noProof/>
                <w:rtl/>
              </w:rPr>
              <w:t xml:space="preserve"> </w:t>
            </w:r>
            <w:r w:rsidRPr="00863196">
              <w:rPr>
                <w:rStyle w:val="Hyperlink"/>
                <w:rFonts w:hint="eastAsia"/>
                <w:noProof/>
                <w:rtl/>
              </w:rPr>
              <w:t>وحدة</w:t>
            </w:r>
            <w:r w:rsidRPr="00863196">
              <w:rPr>
                <w:rStyle w:val="Hyperlink"/>
                <w:noProof/>
                <w:rtl/>
              </w:rPr>
              <w:t xml:space="preserve"> (</w:t>
            </w:r>
            <w:r w:rsidRPr="00863196">
              <w:rPr>
                <w:rStyle w:val="Hyperlink"/>
                <w:noProof/>
              </w:rPr>
              <w:t>Overselling)</w:t>
            </w:r>
            <w:r>
              <w:rPr>
                <w:noProof/>
                <w:webHidden/>
              </w:rPr>
              <w:tab/>
            </w:r>
            <w:r>
              <w:rPr>
                <w:noProof/>
                <w:webHidden/>
              </w:rPr>
              <w:fldChar w:fldCharType="begin"/>
            </w:r>
            <w:r>
              <w:rPr>
                <w:noProof/>
                <w:webHidden/>
              </w:rPr>
              <w:instrText xml:space="preserve"> PAGEREF _Toc230037958 \h </w:instrText>
            </w:r>
            <w:r>
              <w:rPr>
                <w:noProof/>
                <w:webHidden/>
              </w:rPr>
            </w:r>
            <w:r>
              <w:rPr>
                <w:noProof/>
                <w:webHidden/>
              </w:rPr>
              <w:fldChar w:fldCharType="separate"/>
            </w:r>
            <w:r w:rsidR="00556FC1">
              <w:rPr>
                <w:noProof/>
                <w:webHidden/>
                <w:rtl/>
              </w:rPr>
              <w:t>9</w:t>
            </w:r>
            <w:r>
              <w:rPr>
                <w:noProof/>
                <w:webHidden/>
              </w:rPr>
              <w:fldChar w:fldCharType="end"/>
            </w:r>
          </w:hyperlink>
        </w:p>
        <w:p w14:paraId="51F23313" w14:textId="4C40FE90"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59" w:history="1">
            <w:r w:rsidRPr="00863196">
              <w:rPr>
                <w:rStyle w:val="Hyperlink"/>
                <w:rFonts w:eastAsia="Arial" w:hint="eastAsia"/>
                <w:noProof/>
                <w:rtl/>
              </w:rPr>
              <w:t>الكود</w:t>
            </w:r>
            <w:r w:rsidRPr="00863196">
              <w:rPr>
                <w:rStyle w:val="Hyperlink"/>
                <w:rFonts w:eastAsia="Arial"/>
                <w:noProof/>
                <w:rtl/>
              </w:rPr>
              <w:t xml:space="preserve"> </w:t>
            </w:r>
            <w:r w:rsidRPr="00863196">
              <w:rPr>
                <w:rStyle w:val="Hyperlink"/>
                <w:rFonts w:eastAsia="Arial" w:hint="eastAsia"/>
                <w:noProof/>
                <w:rtl/>
              </w:rPr>
              <w:t>كامل</w:t>
            </w:r>
            <w:r w:rsidRPr="00863196">
              <w:rPr>
                <w:rStyle w:val="Hyperlink"/>
                <w:rFonts w:eastAsia="Arial"/>
                <w:noProof/>
                <w:rtl/>
              </w:rPr>
              <w:t xml:space="preserve"> </w:t>
            </w:r>
            <w:r w:rsidRPr="00863196">
              <w:rPr>
                <w:rStyle w:val="Hyperlink"/>
                <w:rFonts w:eastAsia="Arial" w:hint="eastAsia"/>
                <w:noProof/>
                <w:rtl/>
              </w:rPr>
              <w:t>ضمن</w:t>
            </w:r>
            <w:r w:rsidRPr="00863196">
              <w:rPr>
                <w:rStyle w:val="Hyperlink"/>
                <w:rFonts w:eastAsia="Arial"/>
                <w:noProof/>
                <w:rtl/>
              </w:rPr>
              <w:t xml:space="preserve"> </w:t>
            </w:r>
            <w:r w:rsidRPr="00863196">
              <w:rPr>
                <w:rStyle w:val="Hyperlink"/>
                <w:rFonts w:eastAsia="Arial" w:hint="eastAsia"/>
                <w:noProof/>
                <w:rtl/>
              </w:rPr>
              <w:t>الـ</w:t>
            </w:r>
            <w:r w:rsidRPr="00863196">
              <w:rPr>
                <w:rStyle w:val="Hyperlink"/>
                <w:rFonts w:eastAsia="Arial"/>
                <w:noProof/>
                <w:rtl/>
              </w:rPr>
              <w:t xml:space="preserve"> </w:t>
            </w:r>
            <w:r w:rsidRPr="00863196">
              <w:rPr>
                <w:rStyle w:val="Hyperlink"/>
                <w:rFonts w:eastAsia="Arial"/>
                <w:noProof/>
              </w:rPr>
              <w:t>OrderService</w:t>
            </w:r>
            <w:r>
              <w:rPr>
                <w:noProof/>
                <w:webHidden/>
              </w:rPr>
              <w:tab/>
            </w:r>
            <w:r>
              <w:rPr>
                <w:noProof/>
                <w:webHidden/>
              </w:rPr>
              <w:fldChar w:fldCharType="begin"/>
            </w:r>
            <w:r>
              <w:rPr>
                <w:noProof/>
                <w:webHidden/>
              </w:rPr>
              <w:instrText xml:space="preserve"> PAGEREF _Toc230037959 \h </w:instrText>
            </w:r>
            <w:r>
              <w:rPr>
                <w:noProof/>
                <w:webHidden/>
              </w:rPr>
            </w:r>
            <w:r>
              <w:rPr>
                <w:noProof/>
                <w:webHidden/>
              </w:rPr>
              <w:fldChar w:fldCharType="separate"/>
            </w:r>
            <w:r w:rsidR="00556FC1">
              <w:rPr>
                <w:noProof/>
                <w:webHidden/>
                <w:rtl/>
              </w:rPr>
              <w:t>10</w:t>
            </w:r>
            <w:r>
              <w:rPr>
                <w:noProof/>
                <w:webHidden/>
              </w:rPr>
              <w:fldChar w:fldCharType="end"/>
            </w:r>
          </w:hyperlink>
        </w:p>
        <w:p w14:paraId="539E4E6C" w14:textId="6FD7D4E7"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60" w:history="1">
            <w:r w:rsidRPr="00863196">
              <w:rPr>
                <w:rStyle w:val="Hyperlink"/>
                <w:rFonts w:hint="eastAsia"/>
                <w:noProof/>
                <w:rtl/>
              </w:rPr>
              <w:t>قبل</w:t>
            </w:r>
            <w:r w:rsidRPr="00863196">
              <w:rPr>
                <w:rStyle w:val="Hyperlink"/>
                <w:noProof/>
                <w:rtl/>
              </w:rPr>
              <w:t xml:space="preserve"> </w:t>
            </w:r>
            <w:r w:rsidRPr="00863196">
              <w:rPr>
                <w:rStyle w:val="Hyperlink"/>
                <w:rFonts w:hint="eastAsia"/>
                <w:noProof/>
                <w:rtl/>
              </w:rPr>
              <w:t>الحل</w:t>
            </w:r>
            <w:r w:rsidRPr="00863196">
              <w:rPr>
                <w:rStyle w:val="Hyperlink"/>
                <w:noProof/>
                <w:rtl/>
              </w:rPr>
              <w:t>:</w:t>
            </w:r>
            <w:r>
              <w:rPr>
                <w:noProof/>
                <w:webHidden/>
              </w:rPr>
              <w:tab/>
            </w:r>
            <w:r>
              <w:rPr>
                <w:noProof/>
                <w:webHidden/>
              </w:rPr>
              <w:fldChar w:fldCharType="begin"/>
            </w:r>
            <w:r>
              <w:rPr>
                <w:noProof/>
                <w:webHidden/>
              </w:rPr>
              <w:instrText xml:space="preserve"> PAGEREF _Toc230037960 \h </w:instrText>
            </w:r>
            <w:r>
              <w:rPr>
                <w:noProof/>
                <w:webHidden/>
              </w:rPr>
            </w:r>
            <w:r>
              <w:rPr>
                <w:noProof/>
                <w:webHidden/>
              </w:rPr>
              <w:fldChar w:fldCharType="separate"/>
            </w:r>
            <w:r w:rsidR="00556FC1">
              <w:rPr>
                <w:noProof/>
                <w:webHidden/>
                <w:rtl/>
              </w:rPr>
              <w:t>10</w:t>
            </w:r>
            <w:r>
              <w:rPr>
                <w:noProof/>
                <w:webHidden/>
              </w:rPr>
              <w:fldChar w:fldCharType="end"/>
            </w:r>
          </w:hyperlink>
        </w:p>
        <w:p w14:paraId="7B335C00" w14:textId="61890879"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61" w:history="1">
            <w:r w:rsidRPr="00863196">
              <w:rPr>
                <w:rStyle w:val="Hyperlink"/>
                <w:rFonts w:hint="eastAsia"/>
                <w:noProof/>
                <w:rtl/>
              </w:rPr>
              <w:t>بعد</w:t>
            </w:r>
            <w:r w:rsidRPr="00863196">
              <w:rPr>
                <w:rStyle w:val="Hyperlink"/>
                <w:noProof/>
                <w:rtl/>
              </w:rPr>
              <w:t xml:space="preserve"> </w:t>
            </w:r>
            <w:r w:rsidRPr="00863196">
              <w:rPr>
                <w:rStyle w:val="Hyperlink"/>
                <w:rFonts w:hint="eastAsia"/>
                <w:noProof/>
                <w:rtl/>
              </w:rPr>
              <w:t>الحل</w:t>
            </w:r>
            <w:r w:rsidRPr="00863196">
              <w:rPr>
                <w:rStyle w:val="Hyperlink"/>
                <w:noProof/>
                <w:rtl/>
              </w:rPr>
              <w:t>:</w:t>
            </w:r>
            <w:r>
              <w:rPr>
                <w:noProof/>
                <w:webHidden/>
              </w:rPr>
              <w:tab/>
            </w:r>
            <w:r>
              <w:rPr>
                <w:noProof/>
                <w:webHidden/>
              </w:rPr>
              <w:fldChar w:fldCharType="begin"/>
            </w:r>
            <w:r>
              <w:rPr>
                <w:noProof/>
                <w:webHidden/>
              </w:rPr>
              <w:instrText xml:space="preserve"> PAGEREF _Toc230037961 \h </w:instrText>
            </w:r>
            <w:r>
              <w:rPr>
                <w:noProof/>
                <w:webHidden/>
              </w:rPr>
            </w:r>
            <w:r>
              <w:rPr>
                <w:noProof/>
                <w:webHidden/>
              </w:rPr>
              <w:fldChar w:fldCharType="separate"/>
            </w:r>
            <w:r w:rsidR="00556FC1">
              <w:rPr>
                <w:noProof/>
                <w:webHidden/>
                <w:rtl/>
              </w:rPr>
              <w:t>11</w:t>
            </w:r>
            <w:r>
              <w:rPr>
                <w:noProof/>
                <w:webHidden/>
              </w:rPr>
              <w:fldChar w:fldCharType="end"/>
            </w:r>
          </w:hyperlink>
        </w:p>
        <w:p w14:paraId="7C5D52E0" w14:textId="46A3B57B"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62" w:history="1">
            <w:r w:rsidRPr="00863196">
              <w:rPr>
                <w:rStyle w:val="Hyperlink"/>
                <w:rFonts w:hint="eastAsia"/>
                <w:noProof/>
                <w:rtl/>
              </w:rPr>
              <w:t>السيناريو</w:t>
            </w:r>
            <w:r w:rsidRPr="00863196">
              <w:rPr>
                <w:rStyle w:val="Hyperlink"/>
                <w:noProof/>
                <w:rtl/>
              </w:rPr>
              <w:t xml:space="preserve"> </w:t>
            </w:r>
            <w:r w:rsidRPr="00863196">
              <w:rPr>
                <w:rStyle w:val="Hyperlink"/>
                <w:rFonts w:hint="eastAsia"/>
                <w:noProof/>
                <w:rtl/>
              </w:rPr>
              <w:t>الخامس</w:t>
            </w:r>
            <w:r w:rsidRPr="00863196">
              <w:rPr>
                <w:rStyle w:val="Hyperlink"/>
                <w:noProof/>
                <w:rtl/>
              </w:rPr>
              <w:t xml:space="preserve">: </w:t>
            </w:r>
            <w:r w:rsidRPr="00863196">
              <w:rPr>
                <w:rStyle w:val="Hyperlink"/>
                <w:rFonts w:hint="eastAsia"/>
                <w:noProof/>
                <w:rtl/>
              </w:rPr>
              <w:t>شراء</w:t>
            </w:r>
            <w:r w:rsidRPr="00863196">
              <w:rPr>
                <w:rStyle w:val="Hyperlink"/>
                <w:noProof/>
                <w:rtl/>
              </w:rPr>
              <w:t xml:space="preserve"> </w:t>
            </w:r>
            <w:r w:rsidRPr="00863196">
              <w:rPr>
                <w:rStyle w:val="Hyperlink"/>
                <w:rFonts w:hint="eastAsia"/>
                <w:noProof/>
                <w:rtl/>
              </w:rPr>
              <w:t>وتحديث</w:t>
            </w:r>
            <w:r w:rsidRPr="00863196">
              <w:rPr>
                <w:rStyle w:val="Hyperlink"/>
                <w:noProof/>
                <w:rtl/>
              </w:rPr>
              <w:t xml:space="preserve"> </w:t>
            </w:r>
            <w:r w:rsidRPr="00863196">
              <w:rPr>
                <w:rStyle w:val="Hyperlink"/>
                <w:rFonts w:hint="eastAsia"/>
                <w:noProof/>
                <w:rtl/>
              </w:rPr>
              <w:t>مخزون</w:t>
            </w:r>
            <w:r w:rsidRPr="00863196">
              <w:rPr>
                <w:rStyle w:val="Hyperlink"/>
                <w:noProof/>
                <w:rtl/>
              </w:rPr>
              <w:t xml:space="preserve"> </w:t>
            </w:r>
            <w:r w:rsidRPr="00863196">
              <w:rPr>
                <w:rStyle w:val="Hyperlink"/>
                <w:rFonts w:hint="eastAsia"/>
                <w:noProof/>
                <w:rtl/>
              </w:rPr>
              <w:t>بالتزامن</w:t>
            </w:r>
            <w:r w:rsidRPr="00863196">
              <w:rPr>
                <w:rStyle w:val="Hyperlink"/>
                <w:noProof/>
                <w:rtl/>
              </w:rPr>
              <w:t xml:space="preserve"> (</w:t>
            </w:r>
            <w:r w:rsidRPr="00863196">
              <w:rPr>
                <w:rStyle w:val="Hyperlink"/>
                <w:noProof/>
              </w:rPr>
              <w:t>Hidden Inventory Update)</w:t>
            </w:r>
            <w:r>
              <w:rPr>
                <w:noProof/>
                <w:webHidden/>
              </w:rPr>
              <w:tab/>
            </w:r>
            <w:r>
              <w:rPr>
                <w:noProof/>
                <w:webHidden/>
              </w:rPr>
              <w:fldChar w:fldCharType="begin"/>
            </w:r>
            <w:r>
              <w:rPr>
                <w:noProof/>
                <w:webHidden/>
              </w:rPr>
              <w:instrText xml:space="preserve"> PAGEREF _Toc230037962 \h </w:instrText>
            </w:r>
            <w:r>
              <w:rPr>
                <w:noProof/>
                <w:webHidden/>
              </w:rPr>
            </w:r>
            <w:r>
              <w:rPr>
                <w:noProof/>
                <w:webHidden/>
              </w:rPr>
              <w:fldChar w:fldCharType="separate"/>
            </w:r>
            <w:r w:rsidR="00556FC1">
              <w:rPr>
                <w:noProof/>
                <w:webHidden/>
                <w:rtl/>
              </w:rPr>
              <w:t>11</w:t>
            </w:r>
            <w:r>
              <w:rPr>
                <w:noProof/>
                <w:webHidden/>
              </w:rPr>
              <w:fldChar w:fldCharType="end"/>
            </w:r>
          </w:hyperlink>
        </w:p>
        <w:p w14:paraId="2341445A" w14:textId="75F3E6E5"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63" w:history="1">
            <w:r w:rsidRPr="00863196">
              <w:rPr>
                <w:rStyle w:val="Hyperlink"/>
                <w:rFonts w:hint="eastAsia"/>
                <w:noProof/>
                <w:rtl/>
              </w:rPr>
              <w:t>الكود</w:t>
            </w:r>
            <w:r w:rsidRPr="00863196">
              <w:rPr>
                <w:rStyle w:val="Hyperlink"/>
                <w:noProof/>
                <w:rtl/>
              </w:rPr>
              <w:t xml:space="preserve"> </w:t>
            </w:r>
            <w:r w:rsidRPr="00863196">
              <w:rPr>
                <w:rStyle w:val="Hyperlink"/>
                <w:rFonts w:hint="eastAsia"/>
                <w:noProof/>
                <w:rtl/>
              </w:rPr>
              <w:t>كامل</w:t>
            </w:r>
            <w:r w:rsidRPr="00863196">
              <w:rPr>
                <w:rStyle w:val="Hyperlink"/>
                <w:noProof/>
                <w:rtl/>
              </w:rPr>
              <w:t xml:space="preserve"> </w:t>
            </w:r>
            <w:r w:rsidRPr="00863196">
              <w:rPr>
                <w:rStyle w:val="Hyperlink"/>
                <w:rFonts w:hint="eastAsia"/>
                <w:noProof/>
                <w:rtl/>
              </w:rPr>
              <w:t>ضمن</w:t>
            </w:r>
            <w:r w:rsidRPr="00863196">
              <w:rPr>
                <w:rStyle w:val="Hyperlink"/>
                <w:noProof/>
                <w:rtl/>
              </w:rPr>
              <w:t xml:space="preserve"> </w:t>
            </w:r>
            <w:r w:rsidRPr="00863196">
              <w:rPr>
                <w:rStyle w:val="Hyperlink"/>
                <w:rFonts w:hint="eastAsia"/>
                <w:noProof/>
                <w:rtl/>
              </w:rPr>
              <w:t>الـ</w:t>
            </w:r>
            <w:r w:rsidRPr="00863196">
              <w:rPr>
                <w:rStyle w:val="Hyperlink"/>
                <w:noProof/>
                <w:rtl/>
              </w:rPr>
              <w:t xml:space="preserve"> </w:t>
            </w:r>
            <w:r w:rsidRPr="00863196">
              <w:rPr>
                <w:rStyle w:val="Hyperlink"/>
                <w:noProof/>
              </w:rPr>
              <w:t>Inventory Service</w:t>
            </w:r>
            <w:r>
              <w:rPr>
                <w:noProof/>
                <w:webHidden/>
              </w:rPr>
              <w:tab/>
            </w:r>
            <w:r>
              <w:rPr>
                <w:noProof/>
                <w:webHidden/>
              </w:rPr>
              <w:fldChar w:fldCharType="begin"/>
            </w:r>
            <w:r>
              <w:rPr>
                <w:noProof/>
                <w:webHidden/>
              </w:rPr>
              <w:instrText xml:space="preserve"> PAGEREF _Toc230037963 \h </w:instrText>
            </w:r>
            <w:r>
              <w:rPr>
                <w:noProof/>
                <w:webHidden/>
              </w:rPr>
            </w:r>
            <w:r>
              <w:rPr>
                <w:noProof/>
                <w:webHidden/>
              </w:rPr>
              <w:fldChar w:fldCharType="separate"/>
            </w:r>
            <w:r w:rsidR="00556FC1">
              <w:rPr>
                <w:noProof/>
                <w:webHidden/>
                <w:rtl/>
              </w:rPr>
              <w:t>11</w:t>
            </w:r>
            <w:r>
              <w:rPr>
                <w:noProof/>
                <w:webHidden/>
              </w:rPr>
              <w:fldChar w:fldCharType="end"/>
            </w:r>
          </w:hyperlink>
        </w:p>
        <w:p w14:paraId="19E7F69B" w14:textId="47DF6007"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64" w:history="1">
            <w:r w:rsidRPr="00863196">
              <w:rPr>
                <w:rStyle w:val="Hyperlink"/>
                <w:rFonts w:hint="eastAsia"/>
                <w:noProof/>
                <w:rtl/>
              </w:rPr>
              <w:t>قبل</w:t>
            </w:r>
            <w:r w:rsidRPr="00863196">
              <w:rPr>
                <w:rStyle w:val="Hyperlink"/>
                <w:noProof/>
                <w:rtl/>
              </w:rPr>
              <w:t xml:space="preserve"> </w:t>
            </w:r>
            <w:r w:rsidRPr="00863196">
              <w:rPr>
                <w:rStyle w:val="Hyperlink"/>
                <w:rFonts w:hint="eastAsia"/>
                <w:noProof/>
                <w:rtl/>
              </w:rPr>
              <w:t>الحل</w:t>
            </w:r>
            <w:r w:rsidRPr="00863196">
              <w:rPr>
                <w:rStyle w:val="Hyperlink"/>
                <w:noProof/>
                <w:rtl/>
              </w:rPr>
              <w:t>:</w:t>
            </w:r>
            <w:r>
              <w:rPr>
                <w:noProof/>
                <w:webHidden/>
              </w:rPr>
              <w:tab/>
            </w:r>
            <w:r>
              <w:rPr>
                <w:noProof/>
                <w:webHidden/>
              </w:rPr>
              <w:fldChar w:fldCharType="begin"/>
            </w:r>
            <w:r>
              <w:rPr>
                <w:noProof/>
                <w:webHidden/>
              </w:rPr>
              <w:instrText xml:space="preserve"> PAGEREF _Toc230037964 \h </w:instrText>
            </w:r>
            <w:r>
              <w:rPr>
                <w:noProof/>
                <w:webHidden/>
              </w:rPr>
            </w:r>
            <w:r>
              <w:rPr>
                <w:noProof/>
                <w:webHidden/>
              </w:rPr>
              <w:fldChar w:fldCharType="separate"/>
            </w:r>
            <w:r w:rsidR="00556FC1">
              <w:rPr>
                <w:noProof/>
                <w:webHidden/>
                <w:rtl/>
              </w:rPr>
              <w:t>12</w:t>
            </w:r>
            <w:r>
              <w:rPr>
                <w:noProof/>
                <w:webHidden/>
              </w:rPr>
              <w:fldChar w:fldCharType="end"/>
            </w:r>
          </w:hyperlink>
        </w:p>
        <w:p w14:paraId="72EC5DD7" w14:textId="789F82FC"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65" w:history="1">
            <w:r w:rsidRPr="00863196">
              <w:rPr>
                <w:rStyle w:val="Hyperlink"/>
                <w:rFonts w:hint="eastAsia"/>
                <w:noProof/>
                <w:rtl/>
              </w:rPr>
              <w:t>بعد</w:t>
            </w:r>
            <w:r w:rsidRPr="00863196">
              <w:rPr>
                <w:rStyle w:val="Hyperlink"/>
                <w:noProof/>
                <w:rtl/>
              </w:rPr>
              <w:t xml:space="preserve"> </w:t>
            </w:r>
            <w:r w:rsidRPr="00863196">
              <w:rPr>
                <w:rStyle w:val="Hyperlink"/>
                <w:rFonts w:hint="eastAsia"/>
                <w:noProof/>
                <w:rtl/>
              </w:rPr>
              <w:t>الحل</w:t>
            </w:r>
            <w:r w:rsidRPr="00863196">
              <w:rPr>
                <w:rStyle w:val="Hyperlink"/>
                <w:noProof/>
                <w:rtl/>
              </w:rPr>
              <w:t>:</w:t>
            </w:r>
            <w:r>
              <w:rPr>
                <w:noProof/>
                <w:webHidden/>
              </w:rPr>
              <w:tab/>
            </w:r>
            <w:r>
              <w:rPr>
                <w:noProof/>
                <w:webHidden/>
              </w:rPr>
              <w:fldChar w:fldCharType="begin"/>
            </w:r>
            <w:r>
              <w:rPr>
                <w:noProof/>
                <w:webHidden/>
              </w:rPr>
              <w:instrText xml:space="preserve"> PAGEREF _Toc230037965 \h </w:instrText>
            </w:r>
            <w:r>
              <w:rPr>
                <w:noProof/>
                <w:webHidden/>
              </w:rPr>
            </w:r>
            <w:r>
              <w:rPr>
                <w:noProof/>
                <w:webHidden/>
              </w:rPr>
              <w:fldChar w:fldCharType="separate"/>
            </w:r>
            <w:r w:rsidR="00556FC1">
              <w:rPr>
                <w:noProof/>
                <w:webHidden/>
                <w:rtl/>
              </w:rPr>
              <w:t>12</w:t>
            </w:r>
            <w:r>
              <w:rPr>
                <w:noProof/>
                <w:webHidden/>
              </w:rPr>
              <w:fldChar w:fldCharType="end"/>
            </w:r>
          </w:hyperlink>
        </w:p>
        <w:p w14:paraId="70D8F085" w14:textId="7A846EC6" w:rsidR="00EF5CAD" w:rsidRDefault="00EF5CAD" w:rsidP="00EF5CAD">
          <w:pPr>
            <w:pStyle w:val="TOC1"/>
            <w:rPr>
              <w:rFonts w:asciiTheme="minorHAnsi" w:eastAsiaTheme="minorEastAsia" w:hAnsiTheme="minorHAnsi" w:cstheme="minorBidi"/>
              <w:noProof/>
              <w:kern w:val="2"/>
              <w:sz w:val="24"/>
              <w:szCs w:val="24"/>
              <w:lang w:val="en-GB" w:eastAsia="en-GB"/>
              <w14:ligatures w14:val="standardContextual"/>
            </w:rPr>
          </w:pPr>
          <w:hyperlink w:anchor="_Toc230037966" w:history="1">
            <w:r w:rsidRPr="00863196">
              <w:rPr>
                <w:rStyle w:val="Hyperlink"/>
                <w:rFonts w:hint="eastAsia"/>
                <w:noProof/>
                <w:rtl/>
              </w:rPr>
              <w:t>الطلب</w:t>
            </w:r>
            <w:r w:rsidRPr="00863196">
              <w:rPr>
                <w:rStyle w:val="Hyperlink"/>
                <w:noProof/>
                <w:rtl/>
              </w:rPr>
              <w:t xml:space="preserve"> </w:t>
            </w:r>
            <w:r w:rsidRPr="00863196">
              <w:rPr>
                <w:rStyle w:val="Hyperlink"/>
                <w:rFonts w:hint="eastAsia"/>
                <w:noProof/>
                <w:rtl/>
              </w:rPr>
              <w:t>الثاني</w:t>
            </w:r>
            <w:r w:rsidRPr="00863196">
              <w:rPr>
                <w:rStyle w:val="Hyperlink"/>
                <w:noProof/>
                <w:rtl/>
              </w:rPr>
              <w:t xml:space="preserve">  </w:t>
            </w:r>
            <w:r w:rsidRPr="00863196">
              <w:rPr>
                <w:rStyle w:val="Hyperlink"/>
                <w:noProof/>
              </w:rPr>
              <w:t>Rate-Limiter</w:t>
            </w:r>
            <w:r>
              <w:rPr>
                <w:noProof/>
                <w:webHidden/>
              </w:rPr>
              <w:tab/>
            </w:r>
            <w:r>
              <w:rPr>
                <w:noProof/>
                <w:webHidden/>
              </w:rPr>
              <w:fldChar w:fldCharType="begin"/>
            </w:r>
            <w:r>
              <w:rPr>
                <w:noProof/>
                <w:webHidden/>
              </w:rPr>
              <w:instrText xml:space="preserve"> PAGEREF _Toc230037966 \h </w:instrText>
            </w:r>
            <w:r>
              <w:rPr>
                <w:noProof/>
                <w:webHidden/>
              </w:rPr>
            </w:r>
            <w:r>
              <w:rPr>
                <w:noProof/>
                <w:webHidden/>
              </w:rPr>
              <w:fldChar w:fldCharType="separate"/>
            </w:r>
            <w:r w:rsidR="00556FC1">
              <w:rPr>
                <w:noProof/>
                <w:webHidden/>
                <w:rtl/>
              </w:rPr>
              <w:t>13</w:t>
            </w:r>
            <w:r>
              <w:rPr>
                <w:noProof/>
                <w:webHidden/>
              </w:rPr>
              <w:fldChar w:fldCharType="end"/>
            </w:r>
          </w:hyperlink>
        </w:p>
        <w:p w14:paraId="4D90226A" w14:textId="57C969FE"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67" w:history="1">
            <w:r w:rsidRPr="00863196">
              <w:rPr>
                <w:rStyle w:val="Hyperlink"/>
                <w:rFonts w:hint="eastAsia"/>
                <w:noProof/>
                <w:rtl/>
                <w:lang w:val="en-GB" w:bidi="ar-SY"/>
              </w:rPr>
              <w:t>استخدام</w:t>
            </w:r>
            <w:r w:rsidRPr="00863196">
              <w:rPr>
                <w:rStyle w:val="Hyperlink"/>
                <w:noProof/>
                <w:rtl/>
                <w:lang w:val="en-GB" w:bidi="ar-SY"/>
              </w:rPr>
              <w:t xml:space="preserve"> </w:t>
            </w:r>
            <w:r w:rsidRPr="00863196">
              <w:rPr>
                <w:rStyle w:val="Hyperlink"/>
                <w:noProof/>
                <w:lang w:bidi="ar-SY"/>
              </w:rPr>
              <w:t>Redis</w:t>
            </w:r>
            <w:r w:rsidRPr="00863196">
              <w:rPr>
                <w:rStyle w:val="Hyperlink"/>
                <w:noProof/>
                <w:rtl/>
                <w:lang w:val="en-GB" w:bidi="ar-SY"/>
              </w:rPr>
              <w:t xml:space="preserve"> </w:t>
            </w:r>
            <w:r w:rsidRPr="00863196">
              <w:rPr>
                <w:rStyle w:val="Hyperlink"/>
                <w:rFonts w:hint="eastAsia"/>
                <w:noProof/>
                <w:rtl/>
                <w:lang w:val="en-GB" w:bidi="ar-SY"/>
              </w:rPr>
              <w:t>لتتبع</w:t>
            </w:r>
            <w:r w:rsidRPr="00863196">
              <w:rPr>
                <w:rStyle w:val="Hyperlink"/>
                <w:noProof/>
                <w:rtl/>
                <w:lang w:val="en-GB" w:bidi="ar-SY"/>
              </w:rPr>
              <w:t xml:space="preserve"> </w:t>
            </w:r>
            <w:r w:rsidRPr="00863196">
              <w:rPr>
                <w:rStyle w:val="Hyperlink"/>
                <w:rFonts w:hint="eastAsia"/>
                <w:noProof/>
                <w:rtl/>
                <w:lang w:val="en-GB" w:bidi="ar-SY"/>
              </w:rPr>
              <w:t>سجلات</w:t>
            </w:r>
            <w:r w:rsidRPr="00863196">
              <w:rPr>
                <w:rStyle w:val="Hyperlink"/>
                <w:noProof/>
                <w:rtl/>
                <w:lang w:val="en-GB" w:bidi="ar-SY"/>
              </w:rPr>
              <w:t xml:space="preserve"> </w:t>
            </w:r>
            <w:r w:rsidRPr="00863196">
              <w:rPr>
                <w:rStyle w:val="Hyperlink"/>
                <w:rFonts w:hint="eastAsia"/>
                <w:noProof/>
                <w:rtl/>
                <w:lang w:val="en-GB" w:bidi="ar-SY"/>
              </w:rPr>
              <w:t>الـ</w:t>
            </w:r>
            <w:r w:rsidRPr="00863196">
              <w:rPr>
                <w:rStyle w:val="Hyperlink"/>
                <w:noProof/>
                <w:rtl/>
                <w:lang w:val="en-GB" w:bidi="ar-SY"/>
              </w:rPr>
              <w:t xml:space="preserve"> </w:t>
            </w:r>
            <w:r w:rsidRPr="00863196">
              <w:rPr>
                <w:rStyle w:val="Hyperlink"/>
                <w:noProof/>
                <w:lang w:bidi="ar-SY"/>
              </w:rPr>
              <w:t>Rate-Limiter</w:t>
            </w:r>
            <w:r w:rsidRPr="00863196">
              <w:rPr>
                <w:rStyle w:val="Hyperlink"/>
                <w:noProof/>
                <w:rtl/>
                <w:lang w:val="en-GB" w:bidi="ar-SY"/>
              </w:rPr>
              <w:t>:</w:t>
            </w:r>
            <w:r>
              <w:rPr>
                <w:noProof/>
                <w:webHidden/>
              </w:rPr>
              <w:tab/>
            </w:r>
            <w:r>
              <w:rPr>
                <w:noProof/>
                <w:webHidden/>
              </w:rPr>
              <w:fldChar w:fldCharType="begin"/>
            </w:r>
            <w:r>
              <w:rPr>
                <w:noProof/>
                <w:webHidden/>
              </w:rPr>
              <w:instrText xml:space="preserve"> PAGEREF _Toc230037967 \h </w:instrText>
            </w:r>
            <w:r>
              <w:rPr>
                <w:noProof/>
                <w:webHidden/>
              </w:rPr>
            </w:r>
            <w:r>
              <w:rPr>
                <w:noProof/>
                <w:webHidden/>
              </w:rPr>
              <w:fldChar w:fldCharType="separate"/>
            </w:r>
            <w:r w:rsidR="00556FC1">
              <w:rPr>
                <w:noProof/>
                <w:webHidden/>
                <w:rtl/>
              </w:rPr>
              <w:t>15</w:t>
            </w:r>
            <w:r>
              <w:rPr>
                <w:noProof/>
                <w:webHidden/>
              </w:rPr>
              <w:fldChar w:fldCharType="end"/>
            </w:r>
          </w:hyperlink>
        </w:p>
        <w:p w14:paraId="2D851F57" w14:textId="0305B0ED"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68" w:history="1">
            <w:r w:rsidRPr="00863196">
              <w:rPr>
                <w:rStyle w:val="Hyperlink"/>
                <w:rFonts w:hint="eastAsia"/>
                <w:noProof/>
                <w:rtl/>
                <w:lang w:val="en-GB" w:bidi="ar-SY"/>
              </w:rPr>
              <w:t>أين</w:t>
            </w:r>
            <w:r w:rsidRPr="00863196">
              <w:rPr>
                <w:rStyle w:val="Hyperlink"/>
                <w:noProof/>
                <w:rtl/>
                <w:lang w:val="en-GB" w:bidi="ar-SY"/>
              </w:rPr>
              <w:t xml:space="preserve"> </w:t>
            </w:r>
            <w:r w:rsidRPr="00863196">
              <w:rPr>
                <w:rStyle w:val="Hyperlink"/>
                <w:rFonts w:hint="eastAsia"/>
                <w:noProof/>
                <w:rtl/>
                <w:lang w:val="en-GB" w:bidi="ar-SY"/>
              </w:rPr>
              <w:t>استخدمنا</w:t>
            </w:r>
            <w:r w:rsidRPr="00863196">
              <w:rPr>
                <w:rStyle w:val="Hyperlink"/>
                <w:noProof/>
                <w:rtl/>
                <w:lang w:val="en-GB" w:bidi="ar-SY"/>
              </w:rPr>
              <w:t xml:space="preserve"> </w:t>
            </w:r>
            <w:r w:rsidRPr="00863196">
              <w:rPr>
                <w:rStyle w:val="Hyperlink"/>
                <w:rFonts w:hint="eastAsia"/>
                <w:noProof/>
                <w:rtl/>
                <w:lang w:val="en-GB" w:bidi="ar-SY"/>
              </w:rPr>
              <w:t>الـ</w:t>
            </w:r>
            <w:r w:rsidRPr="00863196">
              <w:rPr>
                <w:rStyle w:val="Hyperlink"/>
                <w:noProof/>
                <w:rtl/>
                <w:lang w:val="en-GB" w:bidi="ar-SY"/>
              </w:rPr>
              <w:t xml:space="preserve"> </w:t>
            </w:r>
            <w:r w:rsidRPr="00863196">
              <w:rPr>
                <w:rStyle w:val="Hyperlink"/>
                <w:noProof/>
                <w:lang w:bidi="ar-SY"/>
              </w:rPr>
              <w:t>Rate Limiters</w:t>
            </w:r>
            <w:r w:rsidRPr="00863196">
              <w:rPr>
                <w:rStyle w:val="Hyperlink"/>
                <w:noProof/>
                <w:rtl/>
                <w:lang w:val="en-GB" w:bidi="ar-SY"/>
              </w:rPr>
              <w:t xml:space="preserve"> </w:t>
            </w:r>
            <w:r w:rsidRPr="00863196">
              <w:rPr>
                <w:rStyle w:val="Hyperlink"/>
                <w:rFonts w:hint="eastAsia"/>
                <w:noProof/>
                <w:rtl/>
                <w:lang w:val="en-GB" w:bidi="ar-SY"/>
              </w:rPr>
              <w:t>ولماذا</w:t>
            </w:r>
            <w:r w:rsidRPr="00863196">
              <w:rPr>
                <w:rStyle w:val="Hyperlink"/>
                <w:noProof/>
                <w:rtl/>
                <w:lang w:val="en-GB" w:bidi="ar-SY"/>
              </w:rPr>
              <w:t>:</w:t>
            </w:r>
            <w:r>
              <w:rPr>
                <w:noProof/>
                <w:webHidden/>
              </w:rPr>
              <w:tab/>
            </w:r>
            <w:r>
              <w:rPr>
                <w:noProof/>
                <w:webHidden/>
              </w:rPr>
              <w:fldChar w:fldCharType="begin"/>
            </w:r>
            <w:r>
              <w:rPr>
                <w:noProof/>
                <w:webHidden/>
              </w:rPr>
              <w:instrText xml:space="preserve"> PAGEREF _Toc230037968 \h </w:instrText>
            </w:r>
            <w:r>
              <w:rPr>
                <w:noProof/>
                <w:webHidden/>
              </w:rPr>
            </w:r>
            <w:r>
              <w:rPr>
                <w:noProof/>
                <w:webHidden/>
              </w:rPr>
              <w:fldChar w:fldCharType="separate"/>
            </w:r>
            <w:r w:rsidR="00556FC1">
              <w:rPr>
                <w:noProof/>
                <w:webHidden/>
                <w:rtl/>
              </w:rPr>
              <w:t>15</w:t>
            </w:r>
            <w:r>
              <w:rPr>
                <w:noProof/>
                <w:webHidden/>
              </w:rPr>
              <w:fldChar w:fldCharType="end"/>
            </w:r>
          </w:hyperlink>
        </w:p>
        <w:p w14:paraId="6710167C" w14:textId="04F8F270"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69" w:history="1">
            <w:r w:rsidRPr="00863196">
              <w:rPr>
                <w:rStyle w:val="Hyperlink"/>
                <w:rFonts w:hint="eastAsia"/>
                <w:noProof/>
                <w:rtl/>
                <w:lang w:val="en-GB" w:bidi="ar-SY"/>
              </w:rPr>
              <w:t>الاختبار</w:t>
            </w:r>
            <w:r w:rsidRPr="00863196">
              <w:rPr>
                <w:rStyle w:val="Hyperlink"/>
                <w:noProof/>
                <w:rtl/>
                <w:lang w:val="en-GB" w:bidi="ar-SY"/>
              </w:rPr>
              <w:t xml:space="preserve"> </w:t>
            </w:r>
            <w:r w:rsidRPr="00863196">
              <w:rPr>
                <w:rStyle w:val="Hyperlink"/>
                <w:rFonts w:hint="eastAsia"/>
                <w:noProof/>
                <w:rtl/>
                <w:lang w:val="en-GB" w:bidi="ar-SY"/>
              </w:rPr>
              <w:t>باستخدام</w:t>
            </w:r>
            <w:r w:rsidRPr="00863196">
              <w:rPr>
                <w:rStyle w:val="Hyperlink"/>
                <w:noProof/>
                <w:rtl/>
                <w:lang w:val="en-GB" w:bidi="ar-SY"/>
              </w:rPr>
              <w:t xml:space="preserve"> </w:t>
            </w:r>
            <w:r w:rsidRPr="00863196">
              <w:rPr>
                <w:rStyle w:val="Hyperlink"/>
                <w:rFonts w:hint="eastAsia"/>
                <w:noProof/>
                <w:rtl/>
                <w:lang w:val="en-GB" w:bidi="ar-SY"/>
              </w:rPr>
              <w:t>أداة</w:t>
            </w:r>
            <w:r w:rsidRPr="00863196">
              <w:rPr>
                <w:rStyle w:val="Hyperlink"/>
                <w:noProof/>
                <w:rtl/>
                <w:lang w:val="en-GB" w:bidi="ar-SY"/>
              </w:rPr>
              <w:t xml:space="preserve"> </w:t>
            </w:r>
            <w:r w:rsidRPr="00863196">
              <w:rPr>
                <w:rStyle w:val="Hyperlink"/>
                <w:noProof/>
                <w:lang w:bidi="ar-SY"/>
              </w:rPr>
              <w:t>K6</w:t>
            </w:r>
            <w:r>
              <w:rPr>
                <w:noProof/>
                <w:webHidden/>
              </w:rPr>
              <w:tab/>
            </w:r>
            <w:r>
              <w:rPr>
                <w:noProof/>
                <w:webHidden/>
              </w:rPr>
              <w:fldChar w:fldCharType="begin"/>
            </w:r>
            <w:r>
              <w:rPr>
                <w:noProof/>
                <w:webHidden/>
              </w:rPr>
              <w:instrText xml:space="preserve"> PAGEREF _Toc230037969 \h </w:instrText>
            </w:r>
            <w:r>
              <w:rPr>
                <w:noProof/>
                <w:webHidden/>
              </w:rPr>
            </w:r>
            <w:r>
              <w:rPr>
                <w:noProof/>
                <w:webHidden/>
              </w:rPr>
              <w:fldChar w:fldCharType="separate"/>
            </w:r>
            <w:r w:rsidR="00556FC1">
              <w:rPr>
                <w:noProof/>
                <w:webHidden/>
                <w:rtl/>
              </w:rPr>
              <w:t>16</w:t>
            </w:r>
            <w:r>
              <w:rPr>
                <w:noProof/>
                <w:webHidden/>
              </w:rPr>
              <w:fldChar w:fldCharType="end"/>
            </w:r>
          </w:hyperlink>
        </w:p>
        <w:p w14:paraId="6F3B70A1" w14:textId="12822F48"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70" w:history="1">
            <w:r w:rsidRPr="00863196">
              <w:rPr>
                <w:rStyle w:val="Hyperlink"/>
                <w:rFonts w:hint="eastAsia"/>
                <w:noProof/>
                <w:rtl/>
                <w:lang w:val="en-GB" w:bidi="ar-SY"/>
              </w:rPr>
              <w:t>النتائج</w:t>
            </w:r>
            <w:r w:rsidRPr="00863196">
              <w:rPr>
                <w:rStyle w:val="Hyperlink"/>
                <w:noProof/>
                <w:rtl/>
                <w:lang w:val="en-GB" w:bidi="ar-SY"/>
              </w:rPr>
              <w:t>:</w:t>
            </w:r>
            <w:r>
              <w:rPr>
                <w:noProof/>
                <w:webHidden/>
              </w:rPr>
              <w:tab/>
            </w:r>
            <w:r>
              <w:rPr>
                <w:noProof/>
                <w:webHidden/>
              </w:rPr>
              <w:fldChar w:fldCharType="begin"/>
            </w:r>
            <w:r>
              <w:rPr>
                <w:noProof/>
                <w:webHidden/>
              </w:rPr>
              <w:instrText xml:space="preserve"> PAGEREF _Toc230037970 \h </w:instrText>
            </w:r>
            <w:r>
              <w:rPr>
                <w:noProof/>
                <w:webHidden/>
              </w:rPr>
            </w:r>
            <w:r>
              <w:rPr>
                <w:noProof/>
                <w:webHidden/>
              </w:rPr>
              <w:fldChar w:fldCharType="separate"/>
            </w:r>
            <w:r w:rsidR="00556FC1">
              <w:rPr>
                <w:noProof/>
                <w:webHidden/>
                <w:rtl/>
              </w:rPr>
              <w:t>17</w:t>
            </w:r>
            <w:r>
              <w:rPr>
                <w:noProof/>
                <w:webHidden/>
              </w:rPr>
              <w:fldChar w:fldCharType="end"/>
            </w:r>
          </w:hyperlink>
        </w:p>
        <w:p w14:paraId="565CCBAB" w14:textId="250B89B0"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71" w:history="1">
            <w:r w:rsidRPr="00863196">
              <w:rPr>
                <w:rStyle w:val="Hyperlink"/>
                <w:rFonts w:hint="eastAsia"/>
                <w:noProof/>
                <w:rtl/>
                <w:lang w:val="en-GB" w:bidi="ar-SY"/>
              </w:rPr>
              <w:t>قبل</w:t>
            </w:r>
            <w:r w:rsidRPr="00863196">
              <w:rPr>
                <w:rStyle w:val="Hyperlink"/>
                <w:noProof/>
                <w:rtl/>
                <w:lang w:val="en-GB" w:bidi="ar-SY"/>
              </w:rPr>
              <w:t xml:space="preserve"> </w:t>
            </w:r>
            <w:r w:rsidRPr="00863196">
              <w:rPr>
                <w:rStyle w:val="Hyperlink"/>
                <w:rFonts w:hint="eastAsia"/>
                <w:noProof/>
                <w:rtl/>
                <w:lang w:val="en-GB" w:bidi="ar-SY"/>
              </w:rPr>
              <w:t>وصول</w:t>
            </w:r>
            <w:r w:rsidRPr="00863196">
              <w:rPr>
                <w:rStyle w:val="Hyperlink"/>
                <w:noProof/>
                <w:rtl/>
                <w:lang w:val="en-GB" w:bidi="ar-SY"/>
              </w:rPr>
              <w:t xml:space="preserve"> </w:t>
            </w:r>
            <w:r w:rsidRPr="00863196">
              <w:rPr>
                <w:rStyle w:val="Hyperlink"/>
                <w:rFonts w:hint="eastAsia"/>
                <w:noProof/>
                <w:rtl/>
                <w:lang w:val="en-GB" w:bidi="ar-SY"/>
              </w:rPr>
              <w:t>المستخدم</w:t>
            </w:r>
            <w:r w:rsidRPr="00863196">
              <w:rPr>
                <w:rStyle w:val="Hyperlink"/>
                <w:noProof/>
                <w:rtl/>
                <w:lang w:val="en-GB" w:bidi="ar-SY"/>
              </w:rPr>
              <w:t xml:space="preserve"> </w:t>
            </w:r>
            <w:r w:rsidRPr="00863196">
              <w:rPr>
                <w:rStyle w:val="Hyperlink"/>
                <w:rFonts w:hint="eastAsia"/>
                <w:noProof/>
                <w:rtl/>
                <w:lang w:val="en-GB" w:bidi="ar-SY"/>
              </w:rPr>
              <w:t>للحد</w:t>
            </w:r>
            <w:r w:rsidRPr="00863196">
              <w:rPr>
                <w:rStyle w:val="Hyperlink"/>
                <w:noProof/>
                <w:rtl/>
                <w:lang w:val="en-GB" w:bidi="ar-SY"/>
              </w:rPr>
              <w:t xml:space="preserve"> </w:t>
            </w:r>
            <w:r w:rsidRPr="00863196">
              <w:rPr>
                <w:rStyle w:val="Hyperlink"/>
                <w:rFonts w:hint="eastAsia"/>
                <w:noProof/>
                <w:rtl/>
                <w:lang w:val="en-GB" w:bidi="ar-SY"/>
              </w:rPr>
              <w:t>الأقصى</w:t>
            </w:r>
            <w:r w:rsidRPr="00863196">
              <w:rPr>
                <w:rStyle w:val="Hyperlink"/>
                <w:noProof/>
                <w:rtl/>
                <w:lang w:val="en-GB" w:bidi="ar-SY"/>
              </w:rPr>
              <w:t xml:space="preserve"> </w:t>
            </w:r>
            <w:r w:rsidRPr="00863196">
              <w:rPr>
                <w:rStyle w:val="Hyperlink"/>
                <w:rFonts w:hint="eastAsia"/>
                <w:noProof/>
                <w:rtl/>
                <w:lang w:val="en-GB" w:bidi="ar-SY"/>
              </w:rPr>
              <w:t>من</w:t>
            </w:r>
            <w:r w:rsidRPr="00863196">
              <w:rPr>
                <w:rStyle w:val="Hyperlink"/>
                <w:noProof/>
                <w:rtl/>
                <w:lang w:val="en-GB" w:bidi="ar-SY"/>
              </w:rPr>
              <w:t xml:space="preserve"> </w:t>
            </w:r>
            <w:r w:rsidRPr="00863196">
              <w:rPr>
                <w:rStyle w:val="Hyperlink"/>
                <w:rFonts w:hint="eastAsia"/>
                <w:noProof/>
                <w:rtl/>
                <w:lang w:val="en-GB" w:bidi="ar-SY"/>
              </w:rPr>
              <w:t>الطلبات</w:t>
            </w:r>
            <w:r w:rsidRPr="00863196">
              <w:rPr>
                <w:rStyle w:val="Hyperlink"/>
                <w:noProof/>
                <w:rtl/>
                <w:lang w:val="en-GB" w:bidi="ar-SY"/>
              </w:rPr>
              <w:t xml:space="preserve"> </w:t>
            </w:r>
            <w:r w:rsidRPr="00863196">
              <w:rPr>
                <w:rStyle w:val="Hyperlink"/>
                <w:rFonts w:hint="eastAsia"/>
                <w:noProof/>
                <w:rtl/>
                <w:lang w:val="en-GB" w:bidi="ar-SY"/>
              </w:rPr>
              <w:t>المتاحة</w:t>
            </w:r>
            <w:r w:rsidRPr="00863196">
              <w:rPr>
                <w:rStyle w:val="Hyperlink"/>
                <w:noProof/>
                <w:rtl/>
                <w:lang w:val="en-GB" w:bidi="ar-SY"/>
              </w:rPr>
              <w:t xml:space="preserve"> </w:t>
            </w:r>
            <w:r w:rsidRPr="00863196">
              <w:rPr>
                <w:rStyle w:val="Hyperlink"/>
                <w:rFonts w:hint="eastAsia"/>
                <w:noProof/>
                <w:rtl/>
                <w:lang w:val="en-GB" w:bidi="ar-SY"/>
              </w:rPr>
              <w:t>له</w:t>
            </w:r>
            <w:r w:rsidRPr="00863196">
              <w:rPr>
                <w:rStyle w:val="Hyperlink"/>
                <w:noProof/>
                <w:rtl/>
                <w:lang w:val="en-GB" w:bidi="ar-SY"/>
              </w:rPr>
              <w:t xml:space="preserve"> </w:t>
            </w:r>
            <w:r w:rsidRPr="00863196">
              <w:rPr>
                <w:rStyle w:val="Hyperlink"/>
                <w:rFonts w:hint="eastAsia"/>
                <w:noProof/>
                <w:rtl/>
                <w:lang w:val="en-GB" w:bidi="ar-SY"/>
              </w:rPr>
              <w:t>خلال</w:t>
            </w:r>
            <w:r w:rsidRPr="00863196">
              <w:rPr>
                <w:rStyle w:val="Hyperlink"/>
                <w:noProof/>
                <w:rtl/>
                <w:lang w:val="en-GB" w:bidi="ar-SY"/>
              </w:rPr>
              <w:t xml:space="preserve"> </w:t>
            </w:r>
            <w:r w:rsidRPr="00863196">
              <w:rPr>
                <w:rStyle w:val="Hyperlink"/>
                <w:rFonts w:hint="eastAsia"/>
                <w:noProof/>
                <w:rtl/>
                <w:lang w:val="en-GB" w:bidi="ar-SY"/>
              </w:rPr>
              <w:t>مدة</w:t>
            </w:r>
            <w:r w:rsidRPr="00863196">
              <w:rPr>
                <w:rStyle w:val="Hyperlink"/>
                <w:noProof/>
                <w:rtl/>
                <w:lang w:val="en-GB" w:bidi="ar-SY"/>
              </w:rPr>
              <w:t xml:space="preserve"> </w:t>
            </w:r>
            <w:r w:rsidRPr="00863196">
              <w:rPr>
                <w:rStyle w:val="Hyperlink"/>
                <w:rFonts w:hint="eastAsia"/>
                <w:noProof/>
                <w:rtl/>
                <w:lang w:val="en-GB" w:bidi="ar-SY"/>
              </w:rPr>
              <w:t>معينة</w:t>
            </w:r>
            <w:r w:rsidRPr="00863196">
              <w:rPr>
                <w:rStyle w:val="Hyperlink"/>
                <w:noProof/>
                <w:rtl/>
                <w:lang w:val="en-GB" w:bidi="ar-SY"/>
              </w:rPr>
              <w:t>:</w:t>
            </w:r>
            <w:r>
              <w:rPr>
                <w:noProof/>
                <w:webHidden/>
              </w:rPr>
              <w:tab/>
            </w:r>
            <w:r>
              <w:rPr>
                <w:noProof/>
                <w:webHidden/>
              </w:rPr>
              <w:fldChar w:fldCharType="begin"/>
            </w:r>
            <w:r>
              <w:rPr>
                <w:noProof/>
                <w:webHidden/>
              </w:rPr>
              <w:instrText xml:space="preserve"> PAGEREF _Toc230037971 \h </w:instrText>
            </w:r>
            <w:r>
              <w:rPr>
                <w:noProof/>
                <w:webHidden/>
              </w:rPr>
            </w:r>
            <w:r>
              <w:rPr>
                <w:noProof/>
                <w:webHidden/>
              </w:rPr>
              <w:fldChar w:fldCharType="separate"/>
            </w:r>
            <w:r w:rsidR="00556FC1">
              <w:rPr>
                <w:noProof/>
                <w:webHidden/>
                <w:rtl/>
              </w:rPr>
              <w:t>17</w:t>
            </w:r>
            <w:r>
              <w:rPr>
                <w:noProof/>
                <w:webHidden/>
              </w:rPr>
              <w:fldChar w:fldCharType="end"/>
            </w:r>
          </w:hyperlink>
        </w:p>
        <w:p w14:paraId="40FE50A3" w14:textId="1BD1CCF1"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72" w:history="1">
            <w:r w:rsidRPr="00863196">
              <w:rPr>
                <w:rStyle w:val="Hyperlink"/>
                <w:rFonts w:hint="eastAsia"/>
                <w:noProof/>
                <w:rtl/>
                <w:lang w:val="en-GB" w:bidi="ar-SY"/>
              </w:rPr>
              <w:t>بعد</w:t>
            </w:r>
            <w:r w:rsidRPr="00863196">
              <w:rPr>
                <w:rStyle w:val="Hyperlink"/>
                <w:noProof/>
                <w:rtl/>
                <w:lang w:val="en-GB" w:bidi="ar-SY"/>
              </w:rPr>
              <w:t xml:space="preserve"> </w:t>
            </w:r>
            <w:r w:rsidRPr="00863196">
              <w:rPr>
                <w:rStyle w:val="Hyperlink"/>
                <w:rFonts w:hint="eastAsia"/>
                <w:noProof/>
                <w:rtl/>
                <w:lang w:val="en-GB" w:bidi="ar-SY"/>
              </w:rPr>
              <w:t>وصول</w:t>
            </w:r>
            <w:r w:rsidRPr="00863196">
              <w:rPr>
                <w:rStyle w:val="Hyperlink"/>
                <w:noProof/>
                <w:rtl/>
                <w:lang w:val="en-GB" w:bidi="ar-SY"/>
              </w:rPr>
              <w:t xml:space="preserve"> </w:t>
            </w:r>
            <w:r w:rsidRPr="00863196">
              <w:rPr>
                <w:rStyle w:val="Hyperlink"/>
                <w:rFonts w:hint="eastAsia"/>
                <w:noProof/>
                <w:rtl/>
                <w:lang w:val="en-GB" w:bidi="ar-SY"/>
              </w:rPr>
              <w:t>المستخدم</w:t>
            </w:r>
            <w:r w:rsidRPr="00863196">
              <w:rPr>
                <w:rStyle w:val="Hyperlink"/>
                <w:noProof/>
                <w:rtl/>
                <w:lang w:val="en-GB" w:bidi="ar-SY"/>
              </w:rPr>
              <w:t xml:space="preserve"> </w:t>
            </w:r>
            <w:r w:rsidRPr="00863196">
              <w:rPr>
                <w:rStyle w:val="Hyperlink"/>
                <w:rFonts w:hint="eastAsia"/>
                <w:noProof/>
                <w:rtl/>
                <w:lang w:val="en-GB" w:bidi="ar-SY"/>
              </w:rPr>
              <w:t>إلى</w:t>
            </w:r>
            <w:r w:rsidRPr="00863196">
              <w:rPr>
                <w:rStyle w:val="Hyperlink"/>
                <w:noProof/>
                <w:rtl/>
                <w:lang w:val="en-GB" w:bidi="ar-SY"/>
              </w:rPr>
              <w:t xml:space="preserve"> </w:t>
            </w:r>
            <w:r w:rsidRPr="00863196">
              <w:rPr>
                <w:rStyle w:val="Hyperlink"/>
                <w:rFonts w:hint="eastAsia"/>
                <w:noProof/>
                <w:rtl/>
                <w:lang w:val="en-GB" w:bidi="ar-SY"/>
              </w:rPr>
              <w:t>الحد</w:t>
            </w:r>
            <w:r w:rsidRPr="00863196">
              <w:rPr>
                <w:rStyle w:val="Hyperlink"/>
                <w:noProof/>
                <w:rtl/>
                <w:lang w:val="en-GB" w:bidi="ar-SY"/>
              </w:rPr>
              <w:t xml:space="preserve"> </w:t>
            </w:r>
            <w:r w:rsidRPr="00863196">
              <w:rPr>
                <w:rStyle w:val="Hyperlink"/>
                <w:rFonts w:hint="eastAsia"/>
                <w:noProof/>
                <w:rtl/>
                <w:lang w:val="en-GB" w:bidi="ar-SY"/>
              </w:rPr>
              <w:t>المخصص</w:t>
            </w:r>
            <w:r w:rsidRPr="00863196">
              <w:rPr>
                <w:rStyle w:val="Hyperlink"/>
                <w:noProof/>
                <w:rtl/>
                <w:lang w:val="en-GB" w:bidi="ar-SY"/>
              </w:rPr>
              <w:t xml:space="preserve"> </w:t>
            </w:r>
            <w:r w:rsidRPr="00863196">
              <w:rPr>
                <w:rStyle w:val="Hyperlink"/>
                <w:rFonts w:hint="eastAsia"/>
                <w:noProof/>
                <w:rtl/>
                <w:lang w:val="en-GB" w:bidi="ar-SY"/>
              </w:rPr>
              <w:t>له</w:t>
            </w:r>
            <w:r w:rsidRPr="00863196">
              <w:rPr>
                <w:rStyle w:val="Hyperlink"/>
                <w:noProof/>
                <w:rtl/>
                <w:lang w:val="en-GB" w:bidi="ar-SY"/>
              </w:rPr>
              <w:t xml:space="preserve"> </w:t>
            </w:r>
            <w:r w:rsidRPr="00863196">
              <w:rPr>
                <w:rStyle w:val="Hyperlink"/>
                <w:rFonts w:hint="eastAsia"/>
                <w:noProof/>
                <w:rtl/>
                <w:lang w:val="en-GB" w:bidi="ar-SY"/>
              </w:rPr>
              <w:t>خلال</w:t>
            </w:r>
            <w:r w:rsidRPr="00863196">
              <w:rPr>
                <w:rStyle w:val="Hyperlink"/>
                <w:noProof/>
                <w:rtl/>
                <w:lang w:val="en-GB" w:bidi="ar-SY"/>
              </w:rPr>
              <w:t xml:space="preserve"> </w:t>
            </w:r>
            <w:r w:rsidRPr="00863196">
              <w:rPr>
                <w:rStyle w:val="Hyperlink"/>
                <w:rFonts w:hint="eastAsia"/>
                <w:noProof/>
                <w:rtl/>
                <w:lang w:val="en-GB" w:bidi="ar-SY"/>
              </w:rPr>
              <w:t>مدة</w:t>
            </w:r>
            <w:r w:rsidRPr="00863196">
              <w:rPr>
                <w:rStyle w:val="Hyperlink"/>
                <w:noProof/>
                <w:rtl/>
                <w:lang w:val="en-GB" w:bidi="ar-SY"/>
              </w:rPr>
              <w:t xml:space="preserve"> </w:t>
            </w:r>
            <w:r w:rsidRPr="00863196">
              <w:rPr>
                <w:rStyle w:val="Hyperlink"/>
                <w:rFonts w:hint="eastAsia"/>
                <w:noProof/>
                <w:rtl/>
                <w:lang w:val="en-GB" w:bidi="ar-SY"/>
              </w:rPr>
              <w:t>معينة</w:t>
            </w:r>
            <w:r w:rsidRPr="00863196">
              <w:rPr>
                <w:rStyle w:val="Hyperlink"/>
                <w:noProof/>
                <w:rtl/>
                <w:lang w:val="en-GB" w:bidi="ar-SY"/>
              </w:rPr>
              <w:t>:</w:t>
            </w:r>
            <w:r>
              <w:rPr>
                <w:noProof/>
                <w:webHidden/>
              </w:rPr>
              <w:tab/>
            </w:r>
            <w:r>
              <w:rPr>
                <w:noProof/>
                <w:webHidden/>
              </w:rPr>
              <w:fldChar w:fldCharType="begin"/>
            </w:r>
            <w:r>
              <w:rPr>
                <w:noProof/>
                <w:webHidden/>
              </w:rPr>
              <w:instrText xml:space="preserve"> PAGEREF _Toc230037972 \h </w:instrText>
            </w:r>
            <w:r>
              <w:rPr>
                <w:noProof/>
                <w:webHidden/>
              </w:rPr>
            </w:r>
            <w:r>
              <w:rPr>
                <w:noProof/>
                <w:webHidden/>
              </w:rPr>
              <w:fldChar w:fldCharType="separate"/>
            </w:r>
            <w:r w:rsidR="00556FC1">
              <w:rPr>
                <w:noProof/>
                <w:webHidden/>
                <w:rtl/>
              </w:rPr>
              <w:t>17</w:t>
            </w:r>
            <w:r>
              <w:rPr>
                <w:noProof/>
                <w:webHidden/>
              </w:rPr>
              <w:fldChar w:fldCharType="end"/>
            </w:r>
          </w:hyperlink>
        </w:p>
        <w:p w14:paraId="77685E2B" w14:textId="2CC878D3" w:rsidR="00EF5CAD" w:rsidRDefault="00EF5CAD" w:rsidP="00EF5CAD">
          <w:pPr>
            <w:pStyle w:val="TOC1"/>
            <w:rPr>
              <w:rFonts w:asciiTheme="minorHAnsi" w:eastAsiaTheme="minorEastAsia" w:hAnsiTheme="minorHAnsi" w:cstheme="minorBidi"/>
              <w:noProof/>
              <w:kern w:val="2"/>
              <w:sz w:val="24"/>
              <w:szCs w:val="24"/>
              <w:lang w:val="en-GB" w:eastAsia="en-GB"/>
              <w14:ligatures w14:val="standardContextual"/>
            </w:rPr>
          </w:pPr>
          <w:hyperlink w:anchor="_Toc230037973" w:history="1">
            <w:r w:rsidRPr="00863196">
              <w:rPr>
                <w:rStyle w:val="Hyperlink"/>
                <w:rFonts w:eastAsia="Arial" w:hint="eastAsia"/>
                <w:noProof/>
                <w:rtl/>
              </w:rPr>
              <w:t>الطلب</w:t>
            </w:r>
            <w:r w:rsidRPr="00863196">
              <w:rPr>
                <w:rStyle w:val="Hyperlink"/>
                <w:rFonts w:eastAsia="Arial"/>
                <w:noProof/>
                <w:rtl/>
              </w:rPr>
              <w:t xml:space="preserve"> </w:t>
            </w:r>
            <w:r w:rsidRPr="00863196">
              <w:rPr>
                <w:rStyle w:val="Hyperlink"/>
                <w:rFonts w:eastAsia="Arial" w:hint="eastAsia"/>
                <w:noProof/>
                <w:rtl/>
              </w:rPr>
              <w:t>الثالث</w:t>
            </w:r>
            <w:r w:rsidRPr="00863196">
              <w:rPr>
                <w:rStyle w:val="Hyperlink"/>
                <w:rFonts w:eastAsia="Arial"/>
                <w:noProof/>
                <w:rtl/>
              </w:rPr>
              <w:t xml:space="preserve">: </w:t>
            </w:r>
            <w:r w:rsidRPr="00863196">
              <w:rPr>
                <w:rStyle w:val="Hyperlink"/>
                <w:rFonts w:hint="eastAsia"/>
                <w:noProof/>
                <w:rtl/>
              </w:rPr>
              <w:t>المعالجة</w:t>
            </w:r>
            <w:r w:rsidRPr="00863196">
              <w:rPr>
                <w:rStyle w:val="Hyperlink"/>
                <w:noProof/>
                <w:rtl/>
              </w:rPr>
              <w:t xml:space="preserve"> </w:t>
            </w:r>
            <w:r w:rsidRPr="00863196">
              <w:rPr>
                <w:rStyle w:val="Hyperlink"/>
                <w:rFonts w:hint="eastAsia"/>
                <w:noProof/>
                <w:rtl/>
              </w:rPr>
              <w:t>غير</w:t>
            </w:r>
            <w:r w:rsidRPr="00863196">
              <w:rPr>
                <w:rStyle w:val="Hyperlink"/>
                <w:noProof/>
                <w:rtl/>
              </w:rPr>
              <w:t xml:space="preserve"> </w:t>
            </w:r>
            <w:r w:rsidRPr="00863196">
              <w:rPr>
                <w:rStyle w:val="Hyperlink"/>
                <w:rFonts w:hint="eastAsia"/>
                <w:noProof/>
                <w:rtl/>
              </w:rPr>
              <w:t>المتزامنة</w:t>
            </w:r>
            <w:r w:rsidRPr="00863196">
              <w:rPr>
                <w:rStyle w:val="Hyperlink"/>
                <w:noProof/>
                <w:rtl/>
                <w:lang w:bidi="ar-SY"/>
              </w:rPr>
              <w:t xml:space="preserve"> </w:t>
            </w:r>
            <w:r w:rsidRPr="00863196">
              <w:rPr>
                <w:rStyle w:val="Hyperlink"/>
                <w:noProof/>
                <w:lang w:bidi="ar-SY"/>
              </w:rPr>
              <w:t>Asynchronous Queues:</w:t>
            </w:r>
            <w:r w:rsidRPr="00863196">
              <w:rPr>
                <w:rStyle w:val="Hyperlink"/>
                <w:noProof/>
                <w:rtl/>
                <w:lang w:bidi="ar-SY"/>
              </w:rPr>
              <w:t xml:space="preserve"> </w:t>
            </w:r>
            <w:r w:rsidRPr="00863196">
              <w:rPr>
                <w:rStyle w:val="Hyperlink"/>
                <w:rFonts w:hint="eastAsia"/>
                <w:noProof/>
                <w:rtl/>
              </w:rPr>
              <w:t>نقل</w:t>
            </w:r>
            <w:r w:rsidRPr="00863196">
              <w:rPr>
                <w:rStyle w:val="Hyperlink"/>
                <w:noProof/>
                <w:rtl/>
              </w:rPr>
              <w:t xml:space="preserve"> </w:t>
            </w:r>
            <w:r w:rsidRPr="00863196">
              <w:rPr>
                <w:rStyle w:val="Hyperlink"/>
                <w:rFonts w:hint="eastAsia"/>
                <w:noProof/>
                <w:rtl/>
              </w:rPr>
              <w:t>المهام</w:t>
            </w:r>
            <w:r w:rsidRPr="00863196">
              <w:rPr>
                <w:rStyle w:val="Hyperlink"/>
                <w:noProof/>
                <w:rtl/>
              </w:rPr>
              <w:t xml:space="preserve"> </w:t>
            </w:r>
            <w:r w:rsidRPr="00863196">
              <w:rPr>
                <w:rStyle w:val="Hyperlink"/>
                <w:rFonts w:hint="eastAsia"/>
                <w:noProof/>
                <w:rtl/>
              </w:rPr>
              <w:t>التي</w:t>
            </w:r>
            <w:r w:rsidRPr="00863196">
              <w:rPr>
                <w:rStyle w:val="Hyperlink"/>
                <w:noProof/>
                <w:rtl/>
              </w:rPr>
              <w:t xml:space="preserve"> </w:t>
            </w:r>
            <w:r w:rsidRPr="00863196">
              <w:rPr>
                <w:rStyle w:val="Hyperlink"/>
                <w:rFonts w:hint="eastAsia"/>
                <w:noProof/>
                <w:rtl/>
              </w:rPr>
              <w:t>لا</w:t>
            </w:r>
            <w:r w:rsidRPr="00863196">
              <w:rPr>
                <w:rStyle w:val="Hyperlink"/>
                <w:noProof/>
                <w:rtl/>
              </w:rPr>
              <w:t xml:space="preserve"> </w:t>
            </w:r>
            <w:r w:rsidRPr="00863196">
              <w:rPr>
                <w:rStyle w:val="Hyperlink"/>
                <w:rFonts w:hint="eastAsia"/>
                <w:noProof/>
                <w:rtl/>
              </w:rPr>
              <w:t>يحتاج</w:t>
            </w:r>
            <w:r w:rsidRPr="00863196">
              <w:rPr>
                <w:rStyle w:val="Hyperlink"/>
                <w:noProof/>
                <w:rtl/>
              </w:rPr>
              <w:t xml:space="preserve"> </w:t>
            </w:r>
            <w:r w:rsidRPr="00863196">
              <w:rPr>
                <w:rStyle w:val="Hyperlink"/>
                <w:rFonts w:hint="eastAsia"/>
                <w:noProof/>
                <w:rtl/>
              </w:rPr>
              <w:t>المستخدم</w:t>
            </w:r>
            <w:r w:rsidRPr="00863196">
              <w:rPr>
                <w:rStyle w:val="Hyperlink"/>
                <w:noProof/>
                <w:rtl/>
              </w:rPr>
              <w:t xml:space="preserve"> </w:t>
            </w:r>
            <w:r w:rsidRPr="00863196">
              <w:rPr>
                <w:rStyle w:val="Hyperlink"/>
                <w:rFonts w:hint="eastAsia"/>
                <w:noProof/>
                <w:rtl/>
              </w:rPr>
              <w:t>لانتظارها</w:t>
            </w:r>
            <w:r w:rsidRPr="00863196">
              <w:rPr>
                <w:rStyle w:val="Hyperlink"/>
                <w:noProof/>
                <w:rtl/>
              </w:rPr>
              <w:t xml:space="preserve"> (</w:t>
            </w:r>
            <w:r w:rsidRPr="00863196">
              <w:rPr>
                <w:rStyle w:val="Hyperlink"/>
                <w:rFonts w:hint="eastAsia"/>
                <w:noProof/>
                <w:rtl/>
              </w:rPr>
              <w:t>مثل</w:t>
            </w:r>
            <w:r w:rsidRPr="00863196">
              <w:rPr>
                <w:rStyle w:val="Hyperlink"/>
                <w:noProof/>
                <w:rtl/>
              </w:rPr>
              <w:t xml:space="preserve"> </w:t>
            </w:r>
            <w:r w:rsidRPr="00863196">
              <w:rPr>
                <w:rStyle w:val="Hyperlink"/>
                <w:rFonts w:hint="eastAsia"/>
                <w:noProof/>
                <w:rtl/>
              </w:rPr>
              <w:t>اصدار</w:t>
            </w:r>
            <w:r w:rsidRPr="00863196">
              <w:rPr>
                <w:rStyle w:val="Hyperlink"/>
                <w:noProof/>
                <w:rtl/>
              </w:rPr>
              <w:t xml:space="preserve"> </w:t>
            </w:r>
            <w:r w:rsidRPr="00863196">
              <w:rPr>
                <w:rStyle w:val="Hyperlink"/>
                <w:rFonts w:hint="eastAsia"/>
                <w:noProof/>
                <w:rtl/>
              </w:rPr>
              <w:t>الفواتير</w:t>
            </w:r>
            <w:r w:rsidRPr="00863196">
              <w:rPr>
                <w:rStyle w:val="Hyperlink"/>
                <w:noProof/>
                <w:rtl/>
              </w:rPr>
              <w:t xml:space="preserve"> ) </w:t>
            </w:r>
            <w:r w:rsidRPr="00863196">
              <w:rPr>
                <w:rStyle w:val="Hyperlink"/>
                <w:rFonts w:hint="eastAsia"/>
                <w:noProof/>
                <w:rtl/>
              </w:rPr>
              <w:t>خارج</w:t>
            </w:r>
            <w:r w:rsidRPr="00863196">
              <w:rPr>
                <w:rStyle w:val="Hyperlink"/>
                <w:noProof/>
                <w:rtl/>
              </w:rPr>
              <w:t xml:space="preserve"> </w:t>
            </w:r>
            <w:r w:rsidRPr="00863196">
              <w:rPr>
                <w:rStyle w:val="Hyperlink"/>
                <w:rFonts w:hint="eastAsia"/>
                <w:noProof/>
                <w:rtl/>
              </w:rPr>
              <w:t>المسار</w:t>
            </w:r>
            <w:r w:rsidRPr="00863196">
              <w:rPr>
                <w:rStyle w:val="Hyperlink"/>
                <w:noProof/>
                <w:rtl/>
              </w:rPr>
              <w:t xml:space="preserve"> </w:t>
            </w:r>
            <w:r w:rsidRPr="00863196">
              <w:rPr>
                <w:rStyle w:val="Hyperlink"/>
                <w:rFonts w:hint="eastAsia"/>
                <w:noProof/>
                <w:rtl/>
              </w:rPr>
              <w:t>الرئيسي</w:t>
            </w:r>
            <w:r w:rsidRPr="00863196">
              <w:rPr>
                <w:rStyle w:val="Hyperlink"/>
                <w:noProof/>
                <w:rtl/>
              </w:rPr>
              <w:t xml:space="preserve"> </w:t>
            </w:r>
            <w:r w:rsidRPr="00863196">
              <w:rPr>
                <w:rStyle w:val="Hyperlink"/>
                <w:rFonts w:hint="eastAsia"/>
                <w:noProof/>
                <w:rtl/>
              </w:rPr>
              <w:t>للطلب</w:t>
            </w:r>
            <w:r>
              <w:rPr>
                <w:noProof/>
                <w:webHidden/>
              </w:rPr>
              <w:tab/>
            </w:r>
            <w:r>
              <w:rPr>
                <w:noProof/>
                <w:webHidden/>
              </w:rPr>
              <w:fldChar w:fldCharType="begin"/>
            </w:r>
            <w:r>
              <w:rPr>
                <w:noProof/>
                <w:webHidden/>
              </w:rPr>
              <w:instrText xml:space="preserve"> PAGEREF _Toc230037973 \h </w:instrText>
            </w:r>
            <w:r>
              <w:rPr>
                <w:noProof/>
                <w:webHidden/>
              </w:rPr>
            </w:r>
            <w:r>
              <w:rPr>
                <w:noProof/>
                <w:webHidden/>
              </w:rPr>
              <w:fldChar w:fldCharType="separate"/>
            </w:r>
            <w:r w:rsidR="00556FC1">
              <w:rPr>
                <w:noProof/>
                <w:webHidden/>
                <w:rtl/>
              </w:rPr>
              <w:t>18</w:t>
            </w:r>
            <w:r>
              <w:rPr>
                <w:noProof/>
                <w:webHidden/>
              </w:rPr>
              <w:fldChar w:fldCharType="end"/>
            </w:r>
          </w:hyperlink>
        </w:p>
        <w:p w14:paraId="79F19978" w14:textId="449CF463"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74" w:history="1">
            <w:r w:rsidRPr="00863196">
              <w:rPr>
                <w:rStyle w:val="Hyperlink"/>
                <w:rFonts w:hint="eastAsia"/>
                <w:noProof/>
                <w:rtl/>
                <w:lang w:bidi="ar-SY"/>
              </w:rPr>
              <w:t>عرض</w:t>
            </w:r>
            <w:r w:rsidRPr="00863196">
              <w:rPr>
                <w:rStyle w:val="Hyperlink"/>
                <w:noProof/>
                <w:rtl/>
                <w:lang w:bidi="ar-SY"/>
              </w:rPr>
              <w:t xml:space="preserve"> </w:t>
            </w:r>
            <w:r w:rsidRPr="00863196">
              <w:rPr>
                <w:rStyle w:val="Hyperlink"/>
                <w:rFonts w:hint="eastAsia"/>
                <w:noProof/>
                <w:rtl/>
                <w:lang w:bidi="ar-SY"/>
              </w:rPr>
              <w:t>المشكلة</w:t>
            </w:r>
            <w:r w:rsidRPr="00863196">
              <w:rPr>
                <w:rStyle w:val="Hyperlink"/>
                <w:noProof/>
                <w:rtl/>
                <w:lang w:bidi="ar-SY"/>
              </w:rPr>
              <w:t>:</w:t>
            </w:r>
            <w:r>
              <w:rPr>
                <w:noProof/>
                <w:webHidden/>
              </w:rPr>
              <w:tab/>
            </w:r>
            <w:r>
              <w:rPr>
                <w:noProof/>
                <w:webHidden/>
              </w:rPr>
              <w:fldChar w:fldCharType="begin"/>
            </w:r>
            <w:r>
              <w:rPr>
                <w:noProof/>
                <w:webHidden/>
              </w:rPr>
              <w:instrText xml:space="preserve"> PAGEREF _Toc230037974 \h </w:instrText>
            </w:r>
            <w:r>
              <w:rPr>
                <w:noProof/>
                <w:webHidden/>
              </w:rPr>
            </w:r>
            <w:r>
              <w:rPr>
                <w:noProof/>
                <w:webHidden/>
              </w:rPr>
              <w:fldChar w:fldCharType="separate"/>
            </w:r>
            <w:r w:rsidR="00556FC1">
              <w:rPr>
                <w:noProof/>
                <w:webHidden/>
                <w:rtl/>
              </w:rPr>
              <w:t>18</w:t>
            </w:r>
            <w:r>
              <w:rPr>
                <w:noProof/>
                <w:webHidden/>
              </w:rPr>
              <w:fldChar w:fldCharType="end"/>
            </w:r>
          </w:hyperlink>
        </w:p>
        <w:p w14:paraId="4499888E" w14:textId="5BECF37F"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75" w:history="1">
            <w:r w:rsidRPr="00863196">
              <w:rPr>
                <w:rStyle w:val="Hyperlink"/>
                <w:rFonts w:hint="eastAsia"/>
                <w:noProof/>
                <w:rtl/>
                <w:lang w:bidi="ar-SY"/>
              </w:rPr>
              <w:t>من</w:t>
            </w:r>
            <w:r w:rsidRPr="00863196">
              <w:rPr>
                <w:rStyle w:val="Hyperlink"/>
                <w:noProof/>
                <w:rtl/>
                <w:lang w:bidi="ar-SY"/>
              </w:rPr>
              <w:t xml:space="preserve"> </w:t>
            </w:r>
            <w:r w:rsidRPr="00863196">
              <w:rPr>
                <w:rStyle w:val="Hyperlink"/>
                <w:rFonts w:hint="eastAsia"/>
                <w:noProof/>
                <w:rtl/>
                <w:lang w:bidi="ar-SY"/>
              </w:rPr>
              <w:t>نظرة</w:t>
            </w:r>
            <w:r w:rsidRPr="00863196">
              <w:rPr>
                <w:rStyle w:val="Hyperlink"/>
                <w:noProof/>
                <w:rtl/>
                <w:lang w:bidi="ar-SY"/>
              </w:rPr>
              <w:t xml:space="preserve"> </w:t>
            </w:r>
            <w:r w:rsidRPr="00863196">
              <w:rPr>
                <w:rStyle w:val="Hyperlink"/>
                <w:rFonts w:hint="eastAsia"/>
                <w:noProof/>
                <w:rtl/>
                <w:lang w:bidi="ar-SY"/>
              </w:rPr>
              <w:t>معمارية</w:t>
            </w:r>
            <w:r w:rsidRPr="00863196">
              <w:rPr>
                <w:rStyle w:val="Hyperlink"/>
                <w:noProof/>
                <w:rtl/>
                <w:lang w:bidi="ar-SY"/>
              </w:rPr>
              <w:t xml:space="preserve"> :</w:t>
            </w:r>
            <w:r>
              <w:rPr>
                <w:noProof/>
                <w:webHidden/>
              </w:rPr>
              <w:tab/>
            </w:r>
            <w:r>
              <w:rPr>
                <w:noProof/>
                <w:webHidden/>
              </w:rPr>
              <w:fldChar w:fldCharType="begin"/>
            </w:r>
            <w:r>
              <w:rPr>
                <w:noProof/>
                <w:webHidden/>
              </w:rPr>
              <w:instrText xml:space="preserve"> PAGEREF _Toc230037975 \h </w:instrText>
            </w:r>
            <w:r>
              <w:rPr>
                <w:noProof/>
                <w:webHidden/>
              </w:rPr>
            </w:r>
            <w:r>
              <w:rPr>
                <w:noProof/>
                <w:webHidden/>
              </w:rPr>
              <w:fldChar w:fldCharType="separate"/>
            </w:r>
            <w:r w:rsidR="00556FC1">
              <w:rPr>
                <w:noProof/>
                <w:webHidden/>
                <w:rtl/>
              </w:rPr>
              <w:t>18</w:t>
            </w:r>
            <w:r>
              <w:rPr>
                <w:noProof/>
                <w:webHidden/>
              </w:rPr>
              <w:fldChar w:fldCharType="end"/>
            </w:r>
          </w:hyperlink>
        </w:p>
        <w:p w14:paraId="51188215" w14:textId="1E6784E9"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76" w:history="1">
            <w:r w:rsidRPr="00863196">
              <w:rPr>
                <w:rStyle w:val="Hyperlink"/>
                <w:noProof/>
                <w:lang w:bidi="ar-SY"/>
              </w:rPr>
              <w:t>1. Laravel Queue System</w:t>
            </w:r>
            <w:r>
              <w:rPr>
                <w:noProof/>
                <w:webHidden/>
              </w:rPr>
              <w:tab/>
            </w:r>
            <w:r>
              <w:rPr>
                <w:noProof/>
                <w:webHidden/>
              </w:rPr>
              <w:fldChar w:fldCharType="begin"/>
            </w:r>
            <w:r>
              <w:rPr>
                <w:noProof/>
                <w:webHidden/>
              </w:rPr>
              <w:instrText xml:space="preserve"> PAGEREF _Toc230037976 \h </w:instrText>
            </w:r>
            <w:r>
              <w:rPr>
                <w:noProof/>
                <w:webHidden/>
              </w:rPr>
            </w:r>
            <w:r>
              <w:rPr>
                <w:noProof/>
                <w:webHidden/>
              </w:rPr>
              <w:fldChar w:fldCharType="separate"/>
            </w:r>
            <w:r w:rsidR="00556FC1">
              <w:rPr>
                <w:noProof/>
                <w:webHidden/>
                <w:rtl/>
              </w:rPr>
              <w:t>19</w:t>
            </w:r>
            <w:r>
              <w:rPr>
                <w:noProof/>
                <w:webHidden/>
              </w:rPr>
              <w:fldChar w:fldCharType="end"/>
            </w:r>
          </w:hyperlink>
        </w:p>
        <w:p w14:paraId="344338F2" w14:textId="5912ECD0"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77" w:history="1">
            <w:r w:rsidRPr="00863196">
              <w:rPr>
                <w:rStyle w:val="Hyperlink"/>
                <w:noProof/>
                <w:lang w:bidi="ar-SY"/>
              </w:rPr>
              <w:t>2. Jobs Layer</w:t>
            </w:r>
            <w:r>
              <w:rPr>
                <w:noProof/>
                <w:webHidden/>
              </w:rPr>
              <w:tab/>
            </w:r>
            <w:r>
              <w:rPr>
                <w:noProof/>
                <w:webHidden/>
              </w:rPr>
              <w:fldChar w:fldCharType="begin"/>
            </w:r>
            <w:r>
              <w:rPr>
                <w:noProof/>
                <w:webHidden/>
              </w:rPr>
              <w:instrText xml:space="preserve"> PAGEREF _Toc230037977 \h </w:instrText>
            </w:r>
            <w:r>
              <w:rPr>
                <w:noProof/>
                <w:webHidden/>
              </w:rPr>
            </w:r>
            <w:r>
              <w:rPr>
                <w:noProof/>
                <w:webHidden/>
              </w:rPr>
              <w:fldChar w:fldCharType="separate"/>
            </w:r>
            <w:r w:rsidR="00556FC1">
              <w:rPr>
                <w:noProof/>
                <w:webHidden/>
                <w:rtl/>
              </w:rPr>
              <w:t>19</w:t>
            </w:r>
            <w:r>
              <w:rPr>
                <w:noProof/>
                <w:webHidden/>
              </w:rPr>
              <w:fldChar w:fldCharType="end"/>
            </w:r>
          </w:hyperlink>
        </w:p>
        <w:p w14:paraId="11EC632D" w14:textId="02F18FED"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78" w:history="1">
            <w:r w:rsidRPr="00863196">
              <w:rPr>
                <w:rStyle w:val="Hyperlink"/>
                <w:noProof/>
                <w:lang w:bidi="ar-SY"/>
              </w:rPr>
              <w:t>3. Dispatch Mechanism</w:t>
            </w:r>
            <w:r>
              <w:rPr>
                <w:noProof/>
                <w:webHidden/>
              </w:rPr>
              <w:tab/>
            </w:r>
            <w:r>
              <w:rPr>
                <w:noProof/>
                <w:webHidden/>
              </w:rPr>
              <w:fldChar w:fldCharType="begin"/>
            </w:r>
            <w:r>
              <w:rPr>
                <w:noProof/>
                <w:webHidden/>
              </w:rPr>
              <w:instrText xml:space="preserve"> PAGEREF _Toc230037978 \h </w:instrText>
            </w:r>
            <w:r>
              <w:rPr>
                <w:noProof/>
                <w:webHidden/>
              </w:rPr>
            </w:r>
            <w:r>
              <w:rPr>
                <w:noProof/>
                <w:webHidden/>
              </w:rPr>
              <w:fldChar w:fldCharType="separate"/>
            </w:r>
            <w:r w:rsidR="00556FC1">
              <w:rPr>
                <w:noProof/>
                <w:webHidden/>
                <w:rtl/>
              </w:rPr>
              <w:t>19</w:t>
            </w:r>
            <w:r>
              <w:rPr>
                <w:noProof/>
                <w:webHidden/>
              </w:rPr>
              <w:fldChar w:fldCharType="end"/>
            </w:r>
          </w:hyperlink>
        </w:p>
        <w:p w14:paraId="34A55EDC" w14:textId="78F95300"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79" w:history="1">
            <w:r w:rsidRPr="00863196">
              <w:rPr>
                <w:rStyle w:val="Hyperlink"/>
                <w:noProof/>
                <w:rtl/>
                <w:lang w:bidi="ar-SY"/>
              </w:rPr>
              <w:t xml:space="preserve">4. </w:t>
            </w:r>
            <w:r w:rsidRPr="00863196">
              <w:rPr>
                <w:rStyle w:val="Hyperlink"/>
                <w:rFonts w:hint="eastAsia"/>
                <w:noProof/>
                <w:rtl/>
              </w:rPr>
              <w:t>إعدادات</w:t>
            </w:r>
            <w:r w:rsidRPr="00863196">
              <w:rPr>
                <w:rStyle w:val="Hyperlink"/>
                <w:noProof/>
                <w:rtl/>
              </w:rPr>
              <w:t xml:space="preserve"> </w:t>
            </w:r>
            <w:r w:rsidRPr="00863196">
              <w:rPr>
                <w:rStyle w:val="Hyperlink"/>
                <w:rFonts w:hint="eastAsia"/>
                <w:noProof/>
                <w:rtl/>
              </w:rPr>
              <w:t>إعادة</w:t>
            </w:r>
            <w:r w:rsidRPr="00863196">
              <w:rPr>
                <w:rStyle w:val="Hyperlink"/>
                <w:noProof/>
                <w:rtl/>
              </w:rPr>
              <w:t xml:space="preserve"> </w:t>
            </w:r>
            <w:r w:rsidRPr="00863196">
              <w:rPr>
                <w:rStyle w:val="Hyperlink"/>
                <w:rFonts w:hint="eastAsia"/>
                <w:noProof/>
                <w:rtl/>
              </w:rPr>
              <w:t>المحاولة</w:t>
            </w:r>
            <w:r w:rsidRPr="00863196">
              <w:rPr>
                <w:rStyle w:val="Hyperlink"/>
                <w:noProof/>
                <w:rtl/>
              </w:rPr>
              <w:t xml:space="preserve"> </w:t>
            </w:r>
            <w:r w:rsidRPr="00863196">
              <w:rPr>
                <w:rStyle w:val="Hyperlink"/>
                <w:rFonts w:hint="eastAsia"/>
                <w:noProof/>
                <w:rtl/>
              </w:rPr>
              <w:t>عند</w:t>
            </w:r>
            <w:r w:rsidRPr="00863196">
              <w:rPr>
                <w:rStyle w:val="Hyperlink"/>
                <w:noProof/>
                <w:rtl/>
              </w:rPr>
              <w:t xml:space="preserve"> </w:t>
            </w:r>
            <w:r w:rsidRPr="00863196">
              <w:rPr>
                <w:rStyle w:val="Hyperlink"/>
                <w:rFonts w:hint="eastAsia"/>
                <w:noProof/>
                <w:rtl/>
              </w:rPr>
              <w:t>الفشل</w:t>
            </w:r>
            <w:r w:rsidRPr="00863196">
              <w:rPr>
                <w:rStyle w:val="Hyperlink"/>
                <w:noProof/>
                <w:rtl/>
                <w:lang w:bidi="ar-SY"/>
              </w:rPr>
              <w:t xml:space="preserve"> :</w:t>
            </w:r>
            <w:r>
              <w:rPr>
                <w:noProof/>
                <w:webHidden/>
              </w:rPr>
              <w:tab/>
            </w:r>
            <w:r>
              <w:rPr>
                <w:noProof/>
                <w:webHidden/>
              </w:rPr>
              <w:fldChar w:fldCharType="begin"/>
            </w:r>
            <w:r>
              <w:rPr>
                <w:noProof/>
                <w:webHidden/>
              </w:rPr>
              <w:instrText xml:space="preserve"> PAGEREF _Toc230037979 \h </w:instrText>
            </w:r>
            <w:r>
              <w:rPr>
                <w:noProof/>
                <w:webHidden/>
              </w:rPr>
            </w:r>
            <w:r>
              <w:rPr>
                <w:noProof/>
                <w:webHidden/>
              </w:rPr>
              <w:fldChar w:fldCharType="separate"/>
            </w:r>
            <w:r w:rsidR="00556FC1">
              <w:rPr>
                <w:noProof/>
                <w:webHidden/>
                <w:rtl/>
              </w:rPr>
              <w:t>19</w:t>
            </w:r>
            <w:r>
              <w:rPr>
                <w:noProof/>
                <w:webHidden/>
              </w:rPr>
              <w:fldChar w:fldCharType="end"/>
            </w:r>
          </w:hyperlink>
        </w:p>
        <w:p w14:paraId="4734E986" w14:textId="54BD0F52"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80" w:history="1">
            <w:r w:rsidRPr="00863196">
              <w:rPr>
                <w:rStyle w:val="Hyperlink"/>
                <w:noProof/>
                <w:rtl/>
              </w:rPr>
              <w:t xml:space="preserve">5 - </w:t>
            </w:r>
            <w:r w:rsidRPr="00863196">
              <w:rPr>
                <w:rStyle w:val="Hyperlink"/>
                <w:rFonts w:hint="eastAsia"/>
                <w:noProof/>
                <w:rtl/>
              </w:rPr>
              <w:t>فحص</w:t>
            </w:r>
            <w:r w:rsidRPr="00863196">
              <w:rPr>
                <w:rStyle w:val="Hyperlink"/>
                <w:noProof/>
                <w:rtl/>
              </w:rPr>
              <w:t xml:space="preserve"> </w:t>
            </w:r>
            <w:r w:rsidRPr="00863196">
              <w:rPr>
                <w:rStyle w:val="Hyperlink"/>
                <w:rFonts w:hint="eastAsia"/>
                <w:noProof/>
                <w:rtl/>
              </w:rPr>
              <w:t>وجود</w:t>
            </w:r>
            <w:r w:rsidRPr="00863196">
              <w:rPr>
                <w:rStyle w:val="Hyperlink"/>
                <w:noProof/>
                <w:rtl/>
              </w:rPr>
              <w:t xml:space="preserve"> </w:t>
            </w:r>
            <w:r w:rsidRPr="00863196">
              <w:rPr>
                <w:rStyle w:val="Hyperlink"/>
                <w:rFonts w:hint="eastAsia"/>
                <w:noProof/>
                <w:rtl/>
              </w:rPr>
              <w:t>الملف</w:t>
            </w:r>
            <w:r w:rsidRPr="00863196">
              <w:rPr>
                <w:rStyle w:val="Hyperlink"/>
                <w:noProof/>
                <w:rtl/>
              </w:rPr>
              <w:t xml:space="preserve"> </w:t>
            </w:r>
            <w:r w:rsidRPr="00863196">
              <w:rPr>
                <w:rStyle w:val="Hyperlink"/>
                <w:rFonts w:hint="eastAsia"/>
                <w:noProof/>
                <w:rtl/>
              </w:rPr>
              <w:t>مسبقاً</w:t>
            </w:r>
            <w:r w:rsidRPr="00863196">
              <w:rPr>
                <w:rStyle w:val="Hyperlink"/>
                <w:noProof/>
                <w:rtl/>
              </w:rPr>
              <w:t xml:space="preserve"> </w:t>
            </w:r>
            <w:r w:rsidRPr="00863196">
              <w:rPr>
                <w:rStyle w:val="Hyperlink"/>
                <w:rFonts w:hint="eastAsia"/>
                <w:noProof/>
                <w:rtl/>
              </w:rPr>
              <w:t>وتحديث</w:t>
            </w:r>
            <w:r w:rsidRPr="00863196">
              <w:rPr>
                <w:rStyle w:val="Hyperlink"/>
                <w:noProof/>
                <w:rtl/>
              </w:rPr>
              <w:t xml:space="preserve"> </w:t>
            </w:r>
            <w:r w:rsidRPr="00863196">
              <w:rPr>
                <w:rStyle w:val="Hyperlink"/>
                <w:rFonts w:hint="eastAsia"/>
                <w:noProof/>
                <w:rtl/>
              </w:rPr>
              <w:t>قاعدة</w:t>
            </w:r>
            <w:r w:rsidRPr="00863196">
              <w:rPr>
                <w:rStyle w:val="Hyperlink"/>
                <w:noProof/>
                <w:rtl/>
              </w:rPr>
              <w:t xml:space="preserve"> </w:t>
            </w:r>
            <w:r w:rsidRPr="00863196">
              <w:rPr>
                <w:rStyle w:val="Hyperlink"/>
                <w:rFonts w:hint="eastAsia"/>
                <w:noProof/>
                <w:rtl/>
              </w:rPr>
              <w:t>البيانات</w:t>
            </w:r>
            <w:r w:rsidRPr="00863196">
              <w:rPr>
                <w:rStyle w:val="Hyperlink"/>
                <w:noProof/>
                <w:rtl/>
                <w:lang w:bidi="ar-SY"/>
              </w:rPr>
              <w:t xml:space="preserve"> </w:t>
            </w:r>
            <w:r w:rsidRPr="00863196">
              <w:rPr>
                <w:rStyle w:val="Hyperlink"/>
                <w:noProof/>
                <w:lang w:bidi="ar-SY"/>
              </w:rPr>
              <w:t>(Idempotency &amp; Path Registration):</w:t>
            </w:r>
            <w:r>
              <w:rPr>
                <w:noProof/>
                <w:webHidden/>
              </w:rPr>
              <w:tab/>
            </w:r>
            <w:r>
              <w:rPr>
                <w:noProof/>
                <w:webHidden/>
              </w:rPr>
              <w:fldChar w:fldCharType="begin"/>
            </w:r>
            <w:r>
              <w:rPr>
                <w:noProof/>
                <w:webHidden/>
              </w:rPr>
              <w:instrText xml:space="preserve"> PAGEREF _Toc230037980 \h </w:instrText>
            </w:r>
            <w:r>
              <w:rPr>
                <w:noProof/>
                <w:webHidden/>
              </w:rPr>
            </w:r>
            <w:r>
              <w:rPr>
                <w:noProof/>
                <w:webHidden/>
              </w:rPr>
              <w:fldChar w:fldCharType="separate"/>
            </w:r>
            <w:r w:rsidR="00556FC1">
              <w:rPr>
                <w:noProof/>
                <w:webHidden/>
                <w:rtl/>
              </w:rPr>
              <w:t>20</w:t>
            </w:r>
            <w:r>
              <w:rPr>
                <w:noProof/>
                <w:webHidden/>
              </w:rPr>
              <w:fldChar w:fldCharType="end"/>
            </w:r>
          </w:hyperlink>
        </w:p>
        <w:p w14:paraId="53EF9E15" w14:textId="7AA09FCE"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81" w:history="1">
            <w:r w:rsidRPr="00863196">
              <w:rPr>
                <w:rStyle w:val="Hyperlink"/>
                <w:rFonts w:hint="eastAsia"/>
                <w:noProof/>
                <w:rtl/>
              </w:rPr>
              <w:t>تدفّق</w:t>
            </w:r>
            <w:r w:rsidRPr="00863196">
              <w:rPr>
                <w:rStyle w:val="Hyperlink"/>
                <w:noProof/>
                <w:rtl/>
              </w:rPr>
              <w:t xml:space="preserve"> </w:t>
            </w:r>
            <w:r w:rsidRPr="00863196">
              <w:rPr>
                <w:rStyle w:val="Hyperlink"/>
                <w:rFonts w:hint="eastAsia"/>
                <w:noProof/>
                <w:rtl/>
              </w:rPr>
              <w:t>النظام</w:t>
            </w:r>
            <w:r w:rsidRPr="00863196">
              <w:rPr>
                <w:rStyle w:val="Hyperlink"/>
                <w:noProof/>
                <w:rtl/>
                <w:lang w:bidi="ar-SY"/>
              </w:rPr>
              <w:t xml:space="preserve"> </w:t>
            </w:r>
            <w:r w:rsidRPr="00863196">
              <w:rPr>
                <w:rStyle w:val="Hyperlink"/>
                <w:noProof/>
                <w:lang w:bidi="ar-SY"/>
              </w:rPr>
              <w:t>(System Flow)</w:t>
            </w:r>
            <w:r>
              <w:rPr>
                <w:noProof/>
                <w:webHidden/>
              </w:rPr>
              <w:tab/>
            </w:r>
            <w:r>
              <w:rPr>
                <w:noProof/>
                <w:webHidden/>
              </w:rPr>
              <w:fldChar w:fldCharType="begin"/>
            </w:r>
            <w:r>
              <w:rPr>
                <w:noProof/>
                <w:webHidden/>
              </w:rPr>
              <w:instrText xml:space="preserve"> PAGEREF _Toc230037981 \h </w:instrText>
            </w:r>
            <w:r>
              <w:rPr>
                <w:noProof/>
                <w:webHidden/>
              </w:rPr>
            </w:r>
            <w:r>
              <w:rPr>
                <w:noProof/>
                <w:webHidden/>
              </w:rPr>
              <w:fldChar w:fldCharType="separate"/>
            </w:r>
            <w:r w:rsidR="00556FC1">
              <w:rPr>
                <w:noProof/>
                <w:webHidden/>
                <w:rtl/>
              </w:rPr>
              <w:t>21</w:t>
            </w:r>
            <w:r>
              <w:rPr>
                <w:noProof/>
                <w:webHidden/>
              </w:rPr>
              <w:fldChar w:fldCharType="end"/>
            </w:r>
          </w:hyperlink>
        </w:p>
        <w:p w14:paraId="2A9074C1" w14:textId="7B86EC27"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82" w:history="1">
            <w:r w:rsidRPr="00863196">
              <w:rPr>
                <w:rStyle w:val="Hyperlink"/>
                <w:rFonts w:hint="eastAsia"/>
                <w:noProof/>
                <w:rtl/>
              </w:rPr>
              <w:t>أهم</w:t>
            </w:r>
            <w:r w:rsidRPr="00863196">
              <w:rPr>
                <w:rStyle w:val="Hyperlink"/>
                <w:noProof/>
                <w:rtl/>
              </w:rPr>
              <w:t xml:space="preserve"> </w:t>
            </w:r>
            <w:r w:rsidRPr="00863196">
              <w:rPr>
                <w:rStyle w:val="Hyperlink"/>
                <w:rFonts w:hint="eastAsia"/>
                <w:noProof/>
                <w:rtl/>
              </w:rPr>
              <w:t>أجزاء</w:t>
            </w:r>
            <w:r w:rsidRPr="00863196">
              <w:rPr>
                <w:rStyle w:val="Hyperlink"/>
                <w:noProof/>
                <w:rtl/>
              </w:rPr>
              <w:t xml:space="preserve"> </w:t>
            </w:r>
            <w:r w:rsidRPr="00863196">
              <w:rPr>
                <w:rStyle w:val="Hyperlink"/>
                <w:rFonts w:hint="eastAsia"/>
                <w:noProof/>
                <w:rtl/>
              </w:rPr>
              <w:t>الكود</w:t>
            </w:r>
            <w:r w:rsidRPr="00863196">
              <w:rPr>
                <w:rStyle w:val="Hyperlink"/>
                <w:noProof/>
                <w:rtl/>
                <w:lang w:bidi="ar-SY"/>
              </w:rPr>
              <w:t xml:space="preserve"> </w:t>
            </w:r>
            <w:r w:rsidRPr="00863196">
              <w:rPr>
                <w:rStyle w:val="Hyperlink"/>
                <w:noProof/>
                <w:lang w:bidi="ar-SY"/>
              </w:rPr>
              <w:t>(Key Code Snippets Explained)</w:t>
            </w:r>
            <w:r>
              <w:rPr>
                <w:noProof/>
                <w:webHidden/>
              </w:rPr>
              <w:tab/>
            </w:r>
            <w:r>
              <w:rPr>
                <w:noProof/>
                <w:webHidden/>
              </w:rPr>
              <w:fldChar w:fldCharType="begin"/>
            </w:r>
            <w:r>
              <w:rPr>
                <w:noProof/>
                <w:webHidden/>
              </w:rPr>
              <w:instrText xml:space="preserve"> PAGEREF _Toc230037982 \h </w:instrText>
            </w:r>
            <w:r>
              <w:rPr>
                <w:noProof/>
                <w:webHidden/>
              </w:rPr>
            </w:r>
            <w:r>
              <w:rPr>
                <w:noProof/>
                <w:webHidden/>
              </w:rPr>
              <w:fldChar w:fldCharType="separate"/>
            </w:r>
            <w:r w:rsidR="00556FC1">
              <w:rPr>
                <w:noProof/>
                <w:webHidden/>
                <w:rtl/>
              </w:rPr>
              <w:t>21</w:t>
            </w:r>
            <w:r>
              <w:rPr>
                <w:noProof/>
                <w:webHidden/>
              </w:rPr>
              <w:fldChar w:fldCharType="end"/>
            </w:r>
          </w:hyperlink>
        </w:p>
        <w:p w14:paraId="02DBE3E3" w14:textId="69209E6A"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83" w:history="1">
            <w:r w:rsidRPr="00863196">
              <w:rPr>
                <w:rStyle w:val="Hyperlink"/>
                <w:rFonts w:hint="eastAsia"/>
                <w:noProof/>
                <w:rtl/>
                <w:lang w:bidi="ar-SY"/>
              </w:rPr>
              <w:t>عملية</w:t>
            </w:r>
            <w:r w:rsidRPr="00863196">
              <w:rPr>
                <w:rStyle w:val="Hyperlink"/>
                <w:noProof/>
                <w:rtl/>
                <w:lang w:bidi="ar-SY"/>
              </w:rPr>
              <w:t xml:space="preserve"> </w:t>
            </w:r>
            <w:r w:rsidRPr="00863196">
              <w:rPr>
                <w:rStyle w:val="Hyperlink"/>
                <w:rFonts w:hint="eastAsia"/>
                <w:noProof/>
                <w:rtl/>
                <w:lang w:bidi="ar-SY"/>
              </w:rPr>
              <w:t>ال</w:t>
            </w:r>
            <w:r w:rsidRPr="00863196">
              <w:rPr>
                <w:rStyle w:val="Hyperlink"/>
                <w:noProof/>
                <w:rtl/>
                <w:lang w:bidi="ar-SY"/>
              </w:rPr>
              <w:t xml:space="preserve">  </w:t>
            </w:r>
            <w:r w:rsidRPr="00863196">
              <w:rPr>
                <w:rStyle w:val="Hyperlink"/>
                <w:noProof/>
                <w:lang w:bidi="ar-SY"/>
              </w:rPr>
              <w:t>dispatch</w:t>
            </w:r>
            <w:r w:rsidRPr="00863196">
              <w:rPr>
                <w:rStyle w:val="Hyperlink"/>
                <w:noProof/>
                <w:rtl/>
                <w:lang w:bidi="ar-SY"/>
              </w:rPr>
              <w:t xml:space="preserve">  </w:t>
            </w:r>
            <w:r w:rsidRPr="00863196">
              <w:rPr>
                <w:rStyle w:val="Hyperlink"/>
                <w:rFonts w:hint="eastAsia"/>
                <w:noProof/>
                <w:rtl/>
                <w:lang w:bidi="ar-SY"/>
              </w:rPr>
              <w:t>لل</w:t>
            </w:r>
            <w:r w:rsidRPr="00863196">
              <w:rPr>
                <w:rStyle w:val="Hyperlink"/>
                <w:noProof/>
                <w:rtl/>
                <w:lang w:bidi="ar-SY"/>
              </w:rPr>
              <w:t xml:space="preserve"> </w:t>
            </w:r>
            <w:r w:rsidRPr="00863196">
              <w:rPr>
                <w:rStyle w:val="Hyperlink"/>
                <w:noProof/>
                <w:lang w:bidi="ar-SY"/>
              </w:rPr>
              <w:t>Job</w:t>
            </w:r>
            <w:r w:rsidRPr="00863196">
              <w:rPr>
                <w:rStyle w:val="Hyperlink"/>
                <w:noProof/>
                <w:rtl/>
                <w:lang w:bidi="ar-SY"/>
              </w:rPr>
              <w:t xml:space="preserve"> :</w:t>
            </w:r>
            <w:r>
              <w:rPr>
                <w:noProof/>
                <w:webHidden/>
              </w:rPr>
              <w:tab/>
            </w:r>
            <w:r>
              <w:rPr>
                <w:noProof/>
                <w:webHidden/>
              </w:rPr>
              <w:fldChar w:fldCharType="begin"/>
            </w:r>
            <w:r>
              <w:rPr>
                <w:noProof/>
                <w:webHidden/>
              </w:rPr>
              <w:instrText xml:space="preserve"> PAGEREF _Toc230037983 \h </w:instrText>
            </w:r>
            <w:r>
              <w:rPr>
                <w:noProof/>
                <w:webHidden/>
              </w:rPr>
            </w:r>
            <w:r>
              <w:rPr>
                <w:noProof/>
                <w:webHidden/>
              </w:rPr>
              <w:fldChar w:fldCharType="separate"/>
            </w:r>
            <w:r w:rsidR="00556FC1">
              <w:rPr>
                <w:noProof/>
                <w:webHidden/>
                <w:rtl/>
              </w:rPr>
              <w:t>21</w:t>
            </w:r>
            <w:r>
              <w:rPr>
                <w:noProof/>
                <w:webHidden/>
              </w:rPr>
              <w:fldChar w:fldCharType="end"/>
            </w:r>
          </w:hyperlink>
        </w:p>
        <w:p w14:paraId="48C231CA" w14:textId="3B3E674A"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84" w:history="1">
            <w:r w:rsidRPr="00863196">
              <w:rPr>
                <w:rStyle w:val="Hyperlink"/>
                <w:rFonts w:hint="eastAsia"/>
                <w:noProof/>
                <w:rtl/>
              </w:rPr>
              <w:t>تحميل</w:t>
            </w:r>
            <w:r w:rsidRPr="00863196">
              <w:rPr>
                <w:rStyle w:val="Hyperlink"/>
                <w:noProof/>
                <w:rtl/>
              </w:rPr>
              <w:t xml:space="preserve"> </w:t>
            </w:r>
            <w:r w:rsidRPr="00863196">
              <w:rPr>
                <w:rStyle w:val="Hyperlink"/>
                <w:rFonts w:hint="eastAsia"/>
                <w:noProof/>
                <w:rtl/>
              </w:rPr>
              <w:t>البيانات</w:t>
            </w:r>
            <w:r w:rsidRPr="00863196">
              <w:rPr>
                <w:rStyle w:val="Hyperlink"/>
                <w:noProof/>
                <w:rtl/>
              </w:rPr>
              <w:t xml:space="preserve"> </w:t>
            </w:r>
            <w:r w:rsidRPr="00863196">
              <w:rPr>
                <w:rStyle w:val="Hyperlink"/>
                <w:rFonts w:hint="eastAsia"/>
                <w:noProof/>
                <w:rtl/>
              </w:rPr>
              <w:t>داخل</w:t>
            </w:r>
            <w:r w:rsidRPr="00863196">
              <w:rPr>
                <w:rStyle w:val="Hyperlink"/>
                <w:noProof/>
                <w:rtl/>
              </w:rPr>
              <w:t xml:space="preserve"> </w:t>
            </w:r>
            <w:r w:rsidRPr="00863196">
              <w:rPr>
                <w:rStyle w:val="Hyperlink"/>
                <w:rFonts w:hint="eastAsia"/>
                <w:noProof/>
                <w:rtl/>
              </w:rPr>
              <w:t>الـ</w:t>
            </w:r>
            <w:r w:rsidRPr="00863196">
              <w:rPr>
                <w:rStyle w:val="Hyperlink"/>
                <w:noProof/>
                <w:rtl/>
                <w:lang w:bidi="ar-SY"/>
              </w:rPr>
              <w:t xml:space="preserve"> </w:t>
            </w:r>
            <w:r w:rsidRPr="00863196">
              <w:rPr>
                <w:rStyle w:val="Hyperlink"/>
                <w:noProof/>
                <w:lang w:bidi="ar-SY"/>
              </w:rPr>
              <w:t>Job</w:t>
            </w:r>
            <w:r>
              <w:rPr>
                <w:noProof/>
                <w:webHidden/>
              </w:rPr>
              <w:tab/>
            </w:r>
            <w:r>
              <w:rPr>
                <w:noProof/>
                <w:webHidden/>
              </w:rPr>
              <w:fldChar w:fldCharType="begin"/>
            </w:r>
            <w:r>
              <w:rPr>
                <w:noProof/>
                <w:webHidden/>
              </w:rPr>
              <w:instrText xml:space="preserve"> PAGEREF _Toc230037984 \h </w:instrText>
            </w:r>
            <w:r>
              <w:rPr>
                <w:noProof/>
                <w:webHidden/>
              </w:rPr>
            </w:r>
            <w:r>
              <w:rPr>
                <w:noProof/>
                <w:webHidden/>
              </w:rPr>
              <w:fldChar w:fldCharType="separate"/>
            </w:r>
            <w:r w:rsidR="00556FC1">
              <w:rPr>
                <w:noProof/>
                <w:webHidden/>
                <w:rtl/>
              </w:rPr>
              <w:t>22</w:t>
            </w:r>
            <w:r>
              <w:rPr>
                <w:noProof/>
                <w:webHidden/>
              </w:rPr>
              <w:fldChar w:fldCharType="end"/>
            </w:r>
          </w:hyperlink>
        </w:p>
        <w:p w14:paraId="5CFCE04F" w14:textId="3AF131F0"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85" w:history="1">
            <w:r w:rsidRPr="00863196">
              <w:rPr>
                <w:rStyle w:val="Hyperlink"/>
                <w:rFonts w:hint="eastAsia"/>
                <w:noProof/>
                <w:rtl/>
                <w:lang w:bidi="ar-SY"/>
              </w:rPr>
              <w:t>النتائج</w:t>
            </w:r>
            <w:r w:rsidRPr="00863196">
              <w:rPr>
                <w:rStyle w:val="Hyperlink"/>
                <w:noProof/>
                <w:rtl/>
                <w:lang w:bidi="ar-SY"/>
              </w:rPr>
              <w:t xml:space="preserve"> :</w:t>
            </w:r>
            <w:r>
              <w:rPr>
                <w:noProof/>
                <w:webHidden/>
              </w:rPr>
              <w:tab/>
            </w:r>
            <w:r>
              <w:rPr>
                <w:noProof/>
                <w:webHidden/>
              </w:rPr>
              <w:fldChar w:fldCharType="begin"/>
            </w:r>
            <w:r>
              <w:rPr>
                <w:noProof/>
                <w:webHidden/>
              </w:rPr>
              <w:instrText xml:space="preserve"> PAGEREF _Toc230037985 \h </w:instrText>
            </w:r>
            <w:r>
              <w:rPr>
                <w:noProof/>
                <w:webHidden/>
              </w:rPr>
              <w:fldChar w:fldCharType="separate"/>
            </w:r>
            <w:r w:rsidR="00556FC1">
              <w:rPr>
                <w:b/>
                <w:bCs/>
                <w:noProof/>
                <w:webHidden/>
              </w:rPr>
              <w:t>Error! Bookmark not defined.</w:t>
            </w:r>
            <w:r>
              <w:rPr>
                <w:noProof/>
                <w:webHidden/>
              </w:rPr>
              <w:fldChar w:fldCharType="end"/>
            </w:r>
          </w:hyperlink>
        </w:p>
        <w:p w14:paraId="6C3623F1" w14:textId="234AD97C" w:rsidR="00EF5CAD" w:rsidRDefault="00EF5CAD" w:rsidP="00EF5CAD">
          <w:pPr>
            <w:pStyle w:val="TOC1"/>
            <w:rPr>
              <w:rFonts w:asciiTheme="minorHAnsi" w:eastAsiaTheme="minorEastAsia" w:hAnsiTheme="minorHAnsi" w:cstheme="minorBidi"/>
              <w:noProof/>
              <w:kern w:val="2"/>
              <w:sz w:val="24"/>
              <w:szCs w:val="24"/>
              <w:lang w:val="en-GB" w:eastAsia="en-GB"/>
              <w14:ligatures w14:val="standardContextual"/>
            </w:rPr>
          </w:pPr>
          <w:hyperlink w:anchor="_Toc230037986" w:history="1">
            <w:r w:rsidRPr="00863196">
              <w:rPr>
                <w:rStyle w:val="Hyperlink"/>
                <w:rFonts w:hint="eastAsia"/>
                <w:noProof/>
                <w:rtl/>
              </w:rPr>
              <w:t>الطلب</w:t>
            </w:r>
            <w:r w:rsidRPr="00863196">
              <w:rPr>
                <w:rStyle w:val="Hyperlink"/>
                <w:noProof/>
                <w:rtl/>
              </w:rPr>
              <w:t xml:space="preserve"> </w:t>
            </w:r>
            <w:r w:rsidRPr="00863196">
              <w:rPr>
                <w:rStyle w:val="Hyperlink"/>
                <w:rFonts w:hint="eastAsia"/>
                <w:noProof/>
                <w:rtl/>
              </w:rPr>
              <w:t>الرابع</w:t>
            </w:r>
            <w:r w:rsidRPr="00863196">
              <w:rPr>
                <w:rStyle w:val="Hyperlink"/>
                <w:noProof/>
                <w:rtl/>
              </w:rPr>
              <w:t xml:space="preserve">: </w:t>
            </w:r>
            <w:r w:rsidRPr="00863196">
              <w:rPr>
                <w:rStyle w:val="Hyperlink"/>
                <w:rFonts w:hint="eastAsia"/>
                <w:noProof/>
                <w:rtl/>
              </w:rPr>
              <w:t>معالجة</w:t>
            </w:r>
            <w:r w:rsidRPr="00863196">
              <w:rPr>
                <w:rStyle w:val="Hyperlink"/>
                <w:noProof/>
                <w:rtl/>
              </w:rPr>
              <w:t xml:space="preserve"> </w:t>
            </w:r>
            <w:r w:rsidRPr="00863196">
              <w:rPr>
                <w:rStyle w:val="Hyperlink"/>
                <w:rFonts w:hint="eastAsia"/>
                <w:noProof/>
                <w:rtl/>
              </w:rPr>
              <w:t>البيانات</w:t>
            </w:r>
            <w:r w:rsidRPr="00863196">
              <w:rPr>
                <w:rStyle w:val="Hyperlink"/>
                <w:noProof/>
                <w:rtl/>
              </w:rPr>
              <w:t xml:space="preserve"> </w:t>
            </w:r>
            <w:r w:rsidRPr="00863196">
              <w:rPr>
                <w:rStyle w:val="Hyperlink"/>
                <w:rFonts w:hint="eastAsia"/>
                <w:noProof/>
                <w:rtl/>
              </w:rPr>
              <w:t>على</w:t>
            </w:r>
            <w:r w:rsidRPr="00863196">
              <w:rPr>
                <w:rStyle w:val="Hyperlink"/>
                <w:noProof/>
                <w:rtl/>
              </w:rPr>
              <w:t xml:space="preserve"> </w:t>
            </w:r>
            <w:r w:rsidRPr="00863196">
              <w:rPr>
                <w:rStyle w:val="Hyperlink"/>
                <w:rFonts w:hint="eastAsia"/>
                <w:noProof/>
                <w:rtl/>
              </w:rPr>
              <w:t>دفعات</w:t>
            </w:r>
            <w:r w:rsidRPr="00863196">
              <w:rPr>
                <w:rStyle w:val="Hyperlink"/>
                <w:noProof/>
                <w:rtl/>
              </w:rPr>
              <w:t xml:space="preserve"> </w:t>
            </w:r>
            <w:r w:rsidRPr="00863196">
              <w:rPr>
                <w:rStyle w:val="Hyperlink"/>
                <w:noProof/>
              </w:rPr>
              <w:t>Batch Processing in Parallel Environments</w:t>
            </w:r>
            <w:r>
              <w:rPr>
                <w:noProof/>
                <w:webHidden/>
              </w:rPr>
              <w:tab/>
            </w:r>
            <w:r>
              <w:rPr>
                <w:noProof/>
                <w:webHidden/>
              </w:rPr>
              <w:fldChar w:fldCharType="begin"/>
            </w:r>
            <w:r>
              <w:rPr>
                <w:noProof/>
                <w:webHidden/>
              </w:rPr>
              <w:instrText xml:space="preserve"> PAGEREF _Toc230037986 \h </w:instrText>
            </w:r>
            <w:r>
              <w:rPr>
                <w:noProof/>
                <w:webHidden/>
              </w:rPr>
            </w:r>
            <w:r>
              <w:rPr>
                <w:noProof/>
                <w:webHidden/>
              </w:rPr>
              <w:fldChar w:fldCharType="separate"/>
            </w:r>
            <w:r w:rsidR="00556FC1">
              <w:rPr>
                <w:noProof/>
                <w:webHidden/>
                <w:rtl/>
              </w:rPr>
              <w:t>24</w:t>
            </w:r>
            <w:r>
              <w:rPr>
                <w:noProof/>
                <w:webHidden/>
              </w:rPr>
              <w:fldChar w:fldCharType="end"/>
            </w:r>
          </w:hyperlink>
        </w:p>
        <w:p w14:paraId="740DCE4E" w14:textId="7991CA90"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87" w:history="1">
            <w:r w:rsidRPr="00863196">
              <w:rPr>
                <w:rStyle w:val="Hyperlink"/>
                <w:rFonts w:hint="eastAsia"/>
                <w:noProof/>
                <w:rtl/>
              </w:rPr>
              <w:t>آلية</w:t>
            </w:r>
            <w:r w:rsidRPr="00863196">
              <w:rPr>
                <w:rStyle w:val="Hyperlink"/>
                <w:noProof/>
                <w:rtl/>
              </w:rPr>
              <w:t xml:space="preserve"> </w:t>
            </w:r>
            <w:r w:rsidRPr="00863196">
              <w:rPr>
                <w:rStyle w:val="Hyperlink"/>
                <w:rFonts w:hint="eastAsia"/>
                <w:noProof/>
                <w:rtl/>
              </w:rPr>
              <w:t>العمل</w:t>
            </w:r>
            <w:r>
              <w:rPr>
                <w:noProof/>
                <w:webHidden/>
              </w:rPr>
              <w:tab/>
            </w:r>
            <w:r>
              <w:rPr>
                <w:noProof/>
                <w:webHidden/>
              </w:rPr>
              <w:fldChar w:fldCharType="begin"/>
            </w:r>
            <w:r>
              <w:rPr>
                <w:noProof/>
                <w:webHidden/>
              </w:rPr>
              <w:instrText xml:space="preserve"> PAGEREF _Toc230037987 \h </w:instrText>
            </w:r>
            <w:r>
              <w:rPr>
                <w:noProof/>
                <w:webHidden/>
              </w:rPr>
            </w:r>
            <w:r>
              <w:rPr>
                <w:noProof/>
                <w:webHidden/>
              </w:rPr>
              <w:fldChar w:fldCharType="separate"/>
            </w:r>
            <w:r w:rsidR="00556FC1">
              <w:rPr>
                <w:noProof/>
                <w:webHidden/>
                <w:rtl/>
              </w:rPr>
              <w:t>24</w:t>
            </w:r>
            <w:r>
              <w:rPr>
                <w:noProof/>
                <w:webHidden/>
              </w:rPr>
              <w:fldChar w:fldCharType="end"/>
            </w:r>
          </w:hyperlink>
        </w:p>
        <w:p w14:paraId="50B08CFB" w14:textId="645616DE"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88" w:history="1">
            <w:r w:rsidRPr="00863196">
              <w:rPr>
                <w:rStyle w:val="Hyperlink"/>
                <w:rFonts w:hint="eastAsia"/>
                <w:noProof/>
                <w:rtl/>
              </w:rPr>
              <w:t>لماذا</w:t>
            </w:r>
            <w:r w:rsidRPr="00863196">
              <w:rPr>
                <w:rStyle w:val="Hyperlink"/>
                <w:noProof/>
                <w:rtl/>
              </w:rPr>
              <w:t xml:space="preserve"> </w:t>
            </w:r>
            <w:r w:rsidRPr="00863196">
              <w:rPr>
                <w:rStyle w:val="Hyperlink"/>
                <w:rFonts w:hint="eastAsia"/>
                <w:noProof/>
                <w:rtl/>
              </w:rPr>
              <w:t>استخدمنا</w:t>
            </w:r>
            <w:r w:rsidRPr="00863196">
              <w:rPr>
                <w:rStyle w:val="Hyperlink"/>
                <w:noProof/>
                <w:rtl/>
              </w:rPr>
              <w:t xml:space="preserve"> </w:t>
            </w:r>
            <w:r w:rsidRPr="00863196">
              <w:rPr>
                <w:rStyle w:val="Hyperlink"/>
                <w:noProof/>
              </w:rPr>
              <w:t xml:space="preserve"> Batch Processing</w:t>
            </w:r>
            <w:r>
              <w:rPr>
                <w:noProof/>
                <w:webHidden/>
              </w:rPr>
              <w:tab/>
            </w:r>
            <w:r>
              <w:rPr>
                <w:noProof/>
                <w:webHidden/>
              </w:rPr>
              <w:fldChar w:fldCharType="begin"/>
            </w:r>
            <w:r>
              <w:rPr>
                <w:noProof/>
                <w:webHidden/>
              </w:rPr>
              <w:instrText xml:space="preserve"> PAGEREF _Toc230037988 \h </w:instrText>
            </w:r>
            <w:r>
              <w:rPr>
                <w:noProof/>
                <w:webHidden/>
              </w:rPr>
            </w:r>
            <w:r>
              <w:rPr>
                <w:noProof/>
                <w:webHidden/>
              </w:rPr>
              <w:fldChar w:fldCharType="separate"/>
            </w:r>
            <w:r w:rsidR="00556FC1">
              <w:rPr>
                <w:noProof/>
                <w:webHidden/>
                <w:rtl/>
              </w:rPr>
              <w:t>24</w:t>
            </w:r>
            <w:r>
              <w:rPr>
                <w:noProof/>
                <w:webHidden/>
              </w:rPr>
              <w:fldChar w:fldCharType="end"/>
            </w:r>
          </w:hyperlink>
        </w:p>
        <w:p w14:paraId="201D62C3" w14:textId="169C3162"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89" w:history="1">
            <w:r w:rsidRPr="00863196">
              <w:rPr>
                <w:rStyle w:val="Hyperlink"/>
                <w:rFonts w:hint="eastAsia"/>
                <w:noProof/>
                <w:rtl/>
              </w:rPr>
              <w:t>مقارنة</w:t>
            </w:r>
            <w:r w:rsidRPr="00863196">
              <w:rPr>
                <w:rStyle w:val="Hyperlink"/>
                <w:noProof/>
                <w:rtl/>
              </w:rPr>
              <w:t xml:space="preserve"> </w:t>
            </w:r>
            <w:r w:rsidRPr="00863196">
              <w:rPr>
                <w:rStyle w:val="Hyperlink"/>
                <w:rFonts w:hint="eastAsia"/>
                <w:noProof/>
                <w:rtl/>
              </w:rPr>
              <w:t>المعالجة</w:t>
            </w:r>
            <w:r w:rsidRPr="00863196">
              <w:rPr>
                <w:rStyle w:val="Hyperlink"/>
                <w:noProof/>
                <w:rtl/>
              </w:rPr>
              <w:t xml:space="preserve"> </w:t>
            </w:r>
            <w:r w:rsidRPr="00863196">
              <w:rPr>
                <w:rStyle w:val="Hyperlink"/>
                <w:rFonts w:hint="eastAsia"/>
                <w:noProof/>
                <w:rtl/>
              </w:rPr>
              <w:t>التقليدية</w:t>
            </w:r>
            <w:r w:rsidRPr="00863196">
              <w:rPr>
                <w:rStyle w:val="Hyperlink"/>
                <w:noProof/>
                <w:rtl/>
              </w:rPr>
              <w:t xml:space="preserve"> </w:t>
            </w:r>
            <w:r w:rsidRPr="00863196">
              <w:rPr>
                <w:rStyle w:val="Hyperlink"/>
                <w:rFonts w:hint="eastAsia"/>
                <w:noProof/>
                <w:rtl/>
              </w:rPr>
              <w:t>مع</w:t>
            </w:r>
            <w:r w:rsidRPr="00863196">
              <w:rPr>
                <w:rStyle w:val="Hyperlink"/>
                <w:noProof/>
                <w:rtl/>
              </w:rPr>
              <w:t xml:space="preserve"> </w:t>
            </w:r>
            <w:r w:rsidRPr="00863196">
              <w:rPr>
                <w:rStyle w:val="Hyperlink"/>
                <w:rFonts w:hint="eastAsia"/>
                <w:noProof/>
                <w:rtl/>
              </w:rPr>
              <w:t>المعالجة</w:t>
            </w:r>
            <w:r w:rsidRPr="00863196">
              <w:rPr>
                <w:rStyle w:val="Hyperlink"/>
                <w:noProof/>
                <w:rtl/>
              </w:rPr>
              <w:t xml:space="preserve"> </w:t>
            </w:r>
            <w:r w:rsidRPr="00863196">
              <w:rPr>
                <w:rStyle w:val="Hyperlink"/>
                <w:rFonts w:hint="eastAsia"/>
                <w:noProof/>
                <w:rtl/>
              </w:rPr>
              <w:t>على</w:t>
            </w:r>
            <w:r w:rsidRPr="00863196">
              <w:rPr>
                <w:rStyle w:val="Hyperlink"/>
                <w:noProof/>
                <w:rtl/>
              </w:rPr>
              <w:t xml:space="preserve"> </w:t>
            </w:r>
            <w:r w:rsidRPr="00863196">
              <w:rPr>
                <w:rStyle w:val="Hyperlink"/>
                <w:rFonts w:hint="eastAsia"/>
                <w:noProof/>
                <w:rtl/>
              </w:rPr>
              <w:t>دفعات</w:t>
            </w:r>
            <w:r>
              <w:rPr>
                <w:noProof/>
                <w:webHidden/>
              </w:rPr>
              <w:tab/>
            </w:r>
            <w:r>
              <w:rPr>
                <w:noProof/>
                <w:webHidden/>
              </w:rPr>
              <w:fldChar w:fldCharType="begin"/>
            </w:r>
            <w:r>
              <w:rPr>
                <w:noProof/>
                <w:webHidden/>
              </w:rPr>
              <w:instrText xml:space="preserve"> PAGEREF _Toc230037989 \h </w:instrText>
            </w:r>
            <w:r>
              <w:rPr>
                <w:noProof/>
                <w:webHidden/>
              </w:rPr>
            </w:r>
            <w:r>
              <w:rPr>
                <w:noProof/>
                <w:webHidden/>
              </w:rPr>
              <w:fldChar w:fldCharType="separate"/>
            </w:r>
            <w:r w:rsidR="00556FC1">
              <w:rPr>
                <w:noProof/>
                <w:webHidden/>
                <w:rtl/>
              </w:rPr>
              <w:t>24</w:t>
            </w:r>
            <w:r>
              <w:rPr>
                <w:noProof/>
                <w:webHidden/>
              </w:rPr>
              <w:fldChar w:fldCharType="end"/>
            </w:r>
          </w:hyperlink>
        </w:p>
        <w:p w14:paraId="226283B2" w14:textId="2492A04B"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90" w:history="1">
            <w:r w:rsidRPr="00863196">
              <w:rPr>
                <w:rStyle w:val="Hyperlink"/>
                <w:rFonts w:hint="eastAsia"/>
                <w:noProof/>
                <w:rtl/>
              </w:rPr>
              <w:t>قياس</w:t>
            </w:r>
            <w:r w:rsidRPr="00863196">
              <w:rPr>
                <w:rStyle w:val="Hyperlink"/>
                <w:noProof/>
                <w:rtl/>
              </w:rPr>
              <w:t xml:space="preserve"> </w:t>
            </w:r>
            <w:r w:rsidRPr="00863196">
              <w:rPr>
                <w:rStyle w:val="Hyperlink"/>
                <w:rFonts w:hint="eastAsia"/>
                <w:noProof/>
                <w:rtl/>
              </w:rPr>
              <w:t>الأداء</w:t>
            </w:r>
            <w:r w:rsidRPr="00863196">
              <w:rPr>
                <w:rStyle w:val="Hyperlink"/>
                <w:noProof/>
                <w:rtl/>
              </w:rPr>
              <w:t xml:space="preserve"> </w:t>
            </w:r>
            <w:r w:rsidRPr="00863196">
              <w:rPr>
                <w:rStyle w:val="Hyperlink"/>
                <w:rFonts w:hint="eastAsia"/>
                <w:noProof/>
                <w:rtl/>
              </w:rPr>
              <w:t>واستهلاك</w:t>
            </w:r>
            <w:r w:rsidRPr="00863196">
              <w:rPr>
                <w:rStyle w:val="Hyperlink"/>
                <w:noProof/>
                <w:rtl/>
              </w:rPr>
              <w:t xml:space="preserve"> </w:t>
            </w:r>
            <w:r w:rsidRPr="00863196">
              <w:rPr>
                <w:rStyle w:val="Hyperlink"/>
                <w:rFonts w:hint="eastAsia"/>
                <w:noProof/>
                <w:rtl/>
              </w:rPr>
              <w:t>الذاكرة</w:t>
            </w:r>
            <w:r>
              <w:rPr>
                <w:noProof/>
                <w:webHidden/>
              </w:rPr>
              <w:tab/>
            </w:r>
            <w:r>
              <w:rPr>
                <w:noProof/>
                <w:webHidden/>
              </w:rPr>
              <w:fldChar w:fldCharType="begin"/>
            </w:r>
            <w:r>
              <w:rPr>
                <w:noProof/>
                <w:webHidden/>
              </w:rPr>
              <w:instrText xml:space="preserve"> PAGEREF _Toc230037990 \h </w:instrText>
            </w:r>
            <w:r>
              <w:rPr>
                <w:noProof/>
                <w:webHidden/>
              </w:rPr>
            </w:r>
            <w:r>
              <w:rPr>
                <w:noProof/>
                <w:webHidden/>
              </w:rPr>
              <w:fldChar w:fldCharType="separate"/>
            </w:r>
            <w:r w:rsidR="00556FC1">
              <w:rPr>
                <w:noProof/>
                <w:webHidden/>
                <w:rtl/>
              </w:rPr>
              <w:t>25</w:t>
            </w:r>
            <w:r>
              <w:rPr>
                <w:noProof/>
                <w:webHidden/>
              </w:rPr>
              <w:fldChar w:fldCharType="end"/>
            </w:r>
          </w:hyperlink>
        </w:p>
        <w:p w14:paraId="386307A0" w14:textId="5A526881"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91" w:history="1">
            <w:r w:rsidRPr="00863196">
              <w:rPr>
                <w:rStyle w:val="Hyperlink"/>
                <w:rFonts w:hint="eastAsia"/>
                <w:noProof/>
                <w:rtl/>
              </w:rPr>
              <w:t>الإحصائيات</w:t>
            </w:r>
            <w:r w:rsidRPr="00863196">
              <w:rPr>
                <w:rStyle w:val="Hyperlink"/>
                <w:noProof/>
                <w:rtl/>
              </w:rPr>
              <w:t xml:space="preserve"> </w:t>
            </w:r>
            <w:r w:rsidRPr="00863196">
              <w:rPr>
                <w:rStyle w:val="Hyperlink"/>
                <w:rFonts w:hint="eastAsia"/>
                <w:noProof/>
                <w:rtl/>
              </w:rPr>
              <w:t>داخل</w:t>
            </w:r>
            <w:r w:rsidRPr="00863196">
              <w:rPr>
                <w:rStyle w:val="Hyperlink"/>
                <w:noProof/>
                <w:rtl/>
              </w:rPr>
              <w:t xml:space="preserve"> </w:t>
            </w:r>
            <w:r w:rsidRPr="00863196">
              <w:rPr>
                <w:rStyle w:val="Hyperlink"/>
                <w:rFonts w:hint="eastAsia"/>
                <w:noProof/>
                <w:rtl/>
              </w:rPr>
              <w:t>التقرير</w:t>
            </w:r>
            <w:r>
              <w:rPr>
                <w:noProof/>
                <w:webHidden/>
              </w:rPr>
              <w:tab/>
            </w:r>
            <w:r>
              <w:rPr>
                <w:noProof/>
                <w:webHidden/>
              </w:rPr>
              <w:fldChar w:fldCharType="begin"/>
            </w:r>
            <w:r>
              <w:rPr>
                <w:noProof/>
                <w:webHidden/>
              </w:rPr>
              <w:instrText xml:space="preserve"> PAGEREF _Toc230037991 \h </w:instrText>
            </w:r>
            <w:r>
              <w:rPr>
                <w:noProof/>
                <w:webHidden/>
              </w:rPr>
            </w:r>
            <w:r>
              <w:rPr>
                <w:noProof/>
                <w:webHidden/>
              </w:rPr>
              <w:fldChar w:fldCharType="separate"/>
            </w:r>
            <w:r w:rsidR="00556FC1">
              <w:rPr>
                <w:noProof/>
                <w:webHidden/>
                <w:rtl/>
              </w:rPr>
              <w:t>25</w:t>
            </w:r>
            <w:r>
              <w:rPr>
                <w:noProof/>
                <w:webHidden/>
              </w:rPr>
              <w:fldChar w:fldCharType="end"/>
            </w:r>
          </w:hyperlink>
        </w:p>
        <w:p w14:paraId="4A28554C" w14:textId="1959F43C"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92" w:history="1">
            <w:r w:rsidRPr="00863196">
              <w:rPr>
                <w:rStyle w:val="Hyperlink"/>
                <w:rFonts w:hint="eastAsia"/>
                <w:noProof/>
                <w:rtl/>
              </w:rPr>
              <w:t>النتائج</w:t>
            </w:r>
            <w:r>
              <w:rPr>
                <w:noProof/>
                <w:webHidden/>
              </w:rPr>
              <w:tab/>
            </w:r>
            <w:r>
              <w:rPr>
                <w:noProof/>
                <w:webHidden/>
              </w:rPr>
              <w:fldChar w:fldCharType="begin"/>
            </w:r>
            <w:r>
              <w:rPr>
                <w:noProof/>
                <w:webHidden/>
              </w:rPr>
              <w:instrText xml:space="preserve"> PAGEREF _Toc230037992 \h </w:instrText>
            </w:r>
            <w:r>
              <w:rPr>
                <w:noProof/>
                <w:webHidden/>
              </w:rPr>
            </w:r>
            <w:r>
              <w:rPr>
                <w:noProof/>
                <w:webHidden/>
              </w:rPr>
              <w:fldChar w:fldCharType="separate"/>
            </w:r>
            <w:r w:rsidR="00556FC1">
              <w:rPr>
                <w:noProof/>
                <w:webHidden/>
                <w:rtl/>
              </w:rPr>
              <w:t>25</w:t>
            </w:r>
            <w:r>
              <w:rPr>
                <w:noProof/>
                <w:webHidden/>
              </w:rPr>
              <w:fldChar w:fldCharType="end"/>
            </w:r>
          </w:hyperlink>
        </w:p>
        <w:p w14:paraId="085D2C17" w14:textId="08F199DC"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93" w:history="1">
            <w:r w:rsidRPr="00863196">
              <w:rPr>
                <w:rStyle w:val="Hyperlink"/>
                <w:rFonts w:hint="eastAsia"/>
                <w:noProof/>
                <w:rtl/>
              </w:rPr>
              <w:t>والنتائج</w:t>
            </w:r>
            <w:r w:rsidRPr="00863196">
              <w:rPr>
                <w:rStyle w:val="Hyperlink"/>
                <w:noProof/>
                <w:rtl/>
              </w:rPr>
              <w:t xml:space="preserve"> </w:t>
            </w:r>
            <w:r w:rsidRPr="00863196">
              <w:rPr>
                <w:rStyle w:val="Hyperlink"/>
                <w:rFonts w:hint="eastAsia"/>
                <w:noProof/>
                <w:rtl/>
              </w:rPr>
              <w:t>التفصيلية</w:t>
            </w:r>
            <w:r w:rsidRPr="00863196">
              <w:rPr>
                <w:rStyle w:val="Hyperlink"/>
                <w:noProof/>
                <w:rtl/>
              </w:rPr>
              <w:t>:</w:t>
            </w:r>
            <w:r>
              <w:rPr>
                <w:noProof/>
                <w:webHidden/>
              </w:rPr>
              <w:tab/>
            </w:r>
            <w:r>
              <w:rPr>
                <w:noProof/>
                <w:webHidden/>
              </w:rPr>
              <w:fldChar w:fldCharType="begin"/>
            </w:r>
            <w:r>
              <w:rPr>
                <w:noProof/>
                <w:webHidden/>
              </w:rPr>
              <w:instrText xml:space="preserve"> PAGEREF _Toc230037993 \h </w:instrText>
            </w:r>
            <w:r>
              <w:rPr>
                <w:noProof/>
                <w:webHidden/>
              </w:rPr>
            </w:r>
            <w:r>
              <w:rPr>
                <w:noProof/>
                <w:webHidden/>
              </w:rPr>
              <w:fldChar w:fldCharType="separate"/>
            </w:r>
            <w:r w:rsidR="00556FC1">
              <w:rPr>
                <w:noProof/>
                <w:webHidden/>
                <w:rtl/>
              </w:rPr>
              <w:t>26</w:t>
            </w:r>
            <w:r>
              <w:rPr>
                <w:noProof/>
                <w:webHidden/>
              </w:rPr>
              <w:fldChar w:fldCharType="end"/>
            </w:r>
          </w:hyperlink>
        </w:p>
        <w:p w14:paraId="79711BE9" w14:textId="4FAC78D8" w:rsidR="00EF5CAD" w:rsidRDefault="00EF5CAD" w:rsidP="00EF5CAD">
          <w:pPr>
            <w:pStyle w:val="TOC1"/>
            <w:rPr>
              <w:rFonts w:asciiTheme="minorHAnsi" w:eastAsiaTheme="minorEastAsia" w:hAnsiTheme="minorHAnsi" w:cstheme="minorBidi"/>
              <w:noProof/>
              <w:kern w:val="2"/>
              <w:sz w:val="24"/>
              <w:szCs w:val="24"/>
              <w:lang w:val="en-GB" w:eastAsia="en-GB"/>
              <w14:ligatures w14:val="standardContextual"/>
            </w:rPr>
          </w:pPr>
          <w:hyperlink w:anchor="_Toc230037994" w:history="1">
            <w:r w:rsidRPr="00863196">
              <w:rPr>
                <w:rStyle w:val="Hyperlink"/>
                <w:rFonts w:eastAsia="Arial" w:hint="eastAsia"/>
                <w:noProof/>
                <w:rtl/>
              </w:rPr>
              <w:t>الطلب</w:t>
            </w:r>
            <w:r w:rsidRPr="00863196">
              <w:rPr>
                <w:rStyle w:val="Hyperlink"/>
                <w:rFonts w:eastAsia="Arial"/>
                <w:noProof/>
                <w:rtl/>
              </w:rPr>
              <w:t xml:space="preserve"> </w:t>
            </w:r>
            <w:r w:rsidRPr="00863196">
              <w:rPr>
                <w:rStyle w:val="Hyperlink"/>
                <w:rFonts w:eastAsia="Arial" w:hint="eastAsia"/>
                <w:noProof/>
                <w:rtl/>
              </w:rPr>
              <w:t>الخامس</w:t>
            </w:r>
            <w:r w:rsidRPr="00863196">
              <w:rPr>
                <w:rStyle w:val="Hyperlink"/>
                <w:rFonts w:eastAsia="Arial"/>
                <w:noProof/>
                <w:rtl/>
              </w:rPr>
              <w:t xml:space="preserve">: </w:t>
            </w:r>
            <w:r w:rsidRPr="00863196">
              <w:rPr>
                <w:rStyle w:val="Hyperlink"/>
                <w:rFonts w:hint="eastAsia"/>
                <w:noProof/>
                <w:rtl/>
              </w:rPr>
              <w:t>دراسة</w:t>
            </w:r>
            <w:r w:rsidRPr="00863196">
              <w:rPr>
                <w:rStyle w:val="Hyperlink"/>
                <w:noProof/>
                <w:rtl/>
              </w:rPr>
              <w:t xml:space="preserve"> </w:t>
            </w:r>
            <w:r w:rsidRPr="00863196">
              <w:rPr>
                <w:rStyle w:val="Hyperlink"/>
                <w:rFonts w:hint="eastAsia"/>
                <w:noProof/>
                <w:rtl/>
              </w:rPr>
              <w:t>وتنفيذ</w:t>
            </w:r>
            <w:r w:rsidRPr="00863196">
              <w:rPr>
                <w:rStyle w:val="Hyperlink"/>
                <w:noProof/>
                <w:rtl/>
              </w:rPr>
              <w:t xml:space="preserve"> </w:t>
            </w:r>
            <w:r w:rsidRPr="00863196">
              <w:rPr>
                <w:rStyle w:val="Hyperlink"/>
                <w:rFonts w:hint="eastAsia"/>
                <w:noProof/>
                <w:rtl/>
              </w:rPr>
              <w:t>نظام</w:t>
            </w:r>
            <w:r w:rsidRPr="00863196">
              <w:rPr>
                <w:rStyle w:val="Hyperlink"/>
                <w:noProof/>
                <w:rtl/>
              </w:rPr>
              <w:t xml:space="preserve"> </w:t>
            </w:r>
            <w:r w:rsidRPr="00863196">
              <w:rPr>
                <w:rStyle w:val="Hyperlink"/>
                <w:rFonts w:hint="eastAsia"/>
                <w:noProof/>
                <w:rtl/>
              </w:rPr>
              <w:t>توزيع</w:t>
            </w:r>
            <w:r w:rsidRPr="00863196">
              <w:rPr>
                <w:rStyle w:val="Hyperlink"/>
                <w:noProof/>
                <w:rtl/>
              </w:rPr>
              <w:t xml:space="preserve"> </w:t>
            </w:r>
            <w:r w:rsidRPr="00863196">
              <w:rPr>
                <w:rStyle w:val="Hyperlink"/>
                <w:rFonts w:hint="eastAsia"/>
                <w:noProof/>
                <w:rtl/>
              </w:rPr>
              <w:t>الأحمال</w:t>
            </w:r>
            <w:r w:rsidRPr="00863196">
              <w:rPr>
                <w:rStyle w:val="Hyperlink"/>
                <w:noProof/>
                <w:rtl/>
              </w:rPr>
              <w:t xml:space="preserve"> </w:t>
            </w:r>
            <w:r w:rsidRPr="00863196">
              <w:rPr>
                <w:rStyle w:val="Hyperlink"/>
                <w:noProof/>
              </w:rPr>
              <w:t>(Load Balancing)</w:t>
            </w:r>
            <w:r>
              <w:rPr>
                <w:noProof/>
                <w:webHidden/>
              </w:rPr>
              <w:tab/>
            </w:r>
            <w:r>
              <w:rPr>
                <w:noProof/>
                <w:webHidden/>
              </w:rPr>
              <w:fldChar w:fldCharType="begin"/>
            </w:r>
            <w:r>
              <w:rPr>
                <w:noProof/>
                <w:webHidden/>
              </w:rPr>
              <w:instrText xml:space="preserve"> PAGEREF _Toc230037994 \h </w:instrText>
            </w:r>
            <w:r>
              <w:rPr>
                <w:noProof/>
                <w:webHidden/>
              </w:rPr>
            </w:r>
            <w:r>
              <w:rPr>
                <w:noProof/>
                <w:webHidden/>
              </w:rPr>
              <w:fldChar w:fldCharType="separate"/>
            </w:r>
            <w:r w:rsidR="00556FC1">
              <w:rPr>
                <w:noProof/>
                <w:webHidden/>
                <w:rtl/>
              </w:rPr>
              <w:t>28</w:t>
            </w:r>
            <w:r>
              <w:rPr>
                <w:noProof/>
                <w:webHidden/>
              </w:rPr>
              <w:fldChar w:fldCharType="end"/>
            </w:r>
          </w:hyperlink>
        </w:p>
        <w:p w14:paraId="0348A446" w14:textId="1AF242B8"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95" w:history="1">
            <w:r w:rsidRPr="00863196">
              <w:rPr>
                <w:rStyle w:val="Hyperlink"/>
                <w:rFonts w:hint="eastAsia"/>
                <w:noProof/>
                <w:rtl/>
              </w:rPr>
              <w:t>المقدمة</w:t>
            </w:r>
            <w:r w:rsidRPr="00863196">
              <w:rPr>
                <w:rStyle w:val="Hyperlink"/>
                <w:noProof/>
                <w:rtl/>
              </w:rPr>
              <w:t xml:space="preserve"> </w:t>
            </w:r>
            <w:r w:rsidRPr="00863196">
              <w:rPr>
                <w:rStyle w:val="Hyperlink"/>
                <w:rFonts w:hint="eastAsia"/>
                <w:noProof/>
                <w:rtl/>
              </w:rPr>
              <w:t>والهدف</w:t>
            </w:r>
            <w:r w:rsidRPr="00863196">
              <w:rPr>
                <w:rStyle w:val="Hyperlink"/>
                <w:noProof/>
                <w:rtl/>
              </w:rPr>
              <w:t xml:space="preserve"> </w:t>
            </w:r>
            <w:r w:rsidRPr="00863196">
              <w:rPr>
                <w:rStyle w:val="Hyperlink"/>
                <w:rFonts w:hint="eastAsia"/>
                <w:noProof/>
                <w:rtl/>
              </w:rPr>
              <w:t>من</w:t>
            </w:r>
            <w:r w:rsidRPr="00863196">
              <w:rPr>
                <w:rStyle w:val="Hyperlink"/>
                <w:noProof/>
                <w:rtl/>
              </w:rPr>
              <w:t xml:space="preserve"> </w:t>
            </w:r>
            <w:r w:rsidRPr="00863196">
              <w:rPr>
                <w:rStyle w:val="Hyperlink"/>
                <w:rFonts w:hint="eastAsia"/>
                <w:noProof/>
                <w:rtl/>
              </w:rPr>
              <w:t>النظام</w:t>
            </w:r>
            <w:r>
              <w:rPr>
                <w:noProof/>
                <w:webHidden/>
              </w:rPr>
              <w:tab/>
            </w:r>
            <w:r>
              <w:rPr>
                <w:noProof/>
                <w:webHidden/>
              </w:rPr>
              <w:fldChar w:fldCharType="begin"/>
            </w:r>
            <w:r>
              <w:rPr>
                <w:noProof/>
                <w:webHidden/>
              </w:rPr>
              <w:instrText xml:space="preserve"> PAGEREF _Toc230037995 \h </w:instrText>
            </w:r>
            <w:r>
              <w:rPr>
                <w:noProof/>
                <w:webHidden/>
              </w:rPr>
            </w:r>
            <w:r>
              <w:rPr>
                <w:noProof/>
                <w:webHidden/>
              </w:rPr>
              <w:fldChar w:fldCharType="separate"/>
            </w:r>
            <w:r w:rsidR="00556FC1">
              <w:rPr>
                <w:noProof/>
                <w:webHidden/>
                <w:rtl/>
              </w:rPr>
              <w:t>28</w:t>
            </w:r>
            <w:r>
              <w:rPr>
                <w:noProof/>
                <w:webHidden/>
              </w:rPr>
              <w:fldChar w:fldCharType="end"/>
            </w:r>
          </w:hyperlink>
        </w:p>
        <w:p w14:paraId="14D2B0D4" w14:textId="3766F4EC"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7996" w:history="1">
            <w:r w:rsidRPr="00863196">
              <w:rPr>
                <w:rStyle w:val="Hyperlink"/>
                <w:rFonts w:hint="eastAsia"/>
                <w:noProof/>
                <w:rtl/>
              </w:rPr>
              <w:t>الدراسة</w:t>
            </w:r>
            <w:r w:rsidRPr="00863196">
              <w:rPr>
                <w:rStyle w:val="Hyperlink"/>
                <w:noProof/>
                <w:rtl/>
              </w:rPr>
              <w:t xml:space="preserve"> </w:t>
            </w:r>
            <w:r w:rsidRPr="00863196">
              <w:rPr>
                <w:rStyle w:val="Hyperlink"/>
                <w:rFonts w:hint="eastAsia"/>
                <w:noProof/>
                <w:rtl/>
              </w:rPr>
              <w:t>النظرية</w:t>
            </w:r>
            <w:r w:rsidRPr="00863196">
              <w:rPr>
                <w:rStyle w:val="Hyperlink"/>
                <w:noProof/>
                <w:rtl/>
              </w:rPr>
              <w:t xml:space="preserve">: </w:t>
            </w:r>
            <w:r w:rsidRPr="00863196">
              <w:rPr>
                <w:rStyle w:val="Hyperlink"/>
                <w:rFonts w:hint="eastAsia"/>
                <w:noProof/>
                <w:rtl/>
              </w:rPr>
              <w:t>استراتيجيات</w:t>
            </w:r>
            <w:r w:rsidRPr="00863196">
              <w:rPr>
                <w:rStyle w:val="Hyperlink"/>
                <w:noProof/>
                <w:rtl/>
              </w:rPr>
              <w:t xml:space="preserve"> </w:t>
            </w:r>
            <w:r w:rsidRPr="00863196">
              <w:rPr>
                <w:rStyle w:val="Hyperlink"/>
                <w:rFonts w:hint="eastAsia"/>
                <w:noProof/>
                <w:rtl/>
              </w:rPr>
              <w:t>توزيع</w:t>
            </w:r>
            <w:r w:rsidRPr="00863196">
              <w:rPr>
                <w:rStyle w:val="Hyperlink"/>
                <w:noProof/>
                <w:rtl/>
              </w:rPr>
              <w:t xml:space="preserve"> </w:t>
            </w:r>
            <w:r w:rsidRPr="00863196">
              <w:rPr>
                <w:rStyle w:val="Hyperlink"/>
                <w:rFonts w:hint="eastAsia"/>
                <w:noProof/>
                <w:rtl/>
              </w:rPr>
              <w:t>الأحمال</w:t>
            </w:r>
            <w:r>
              <w:rPr>
                <w:noProof/>
                <w:webHidden/>
              </w:rPr>
              <w:tab/>
            </w:r>
            <w:r>
              <w:rPr>
                <w:noProof/>
                <w:webHidden/>
              </w:rPr>
              <w:fldChar w:fldCharType="begin"/>
            </w:r>
            <w:r>
              <w:rPr>
                <w:noProof/>
                <w:webHidden/>
              </w:rPr>
              <w:instrText xml:space="preserve"> PAGEREF _Toc230037996 \h </w:instrText>
            </w:r>
            <w:r>
              <w:rPr>
                <w:noProof/>
                <w:webHidden/>
              </w:rPr>
            </w:r>
            <w:r>
              <w:rPr>
                <w:noProof/>
                <w:webHidden/>
              </w:rPr>
              <w:fldChar w:fldCharType="separate"/>
            </w:r>
            <w:r w:rsidR="00556FC1">
              <w:rPr>
                <w:noProof/>
                <w:webHidden/>
                <w:rtl/>
              </w:rPr>
              <w:t>28</w:t>
            </w:r>
            <w:r>
              <w:rPr>
                <w:noProof/>
                <w:webHidden/>
              </w:rPr>
              <w:fldChar w:fldCharType="end"/>
            </w:r>
          </w:hyperlink>
        </w:p>
        <w:p w14:paraId="71D66C9D" w14:textId="31A7E9A1"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97" w:history="1">
            <w:r w:rsidRPr="00863196">
              <w:rPr>
                <w:rStyle w:val="Hyperlink"/>
                <w:rFonts w:eastAsia="Times New Roman"/>
                <w:noProof/>
              </w:rPr>
              <w:t>Round Robin</w:t>
            </w:r>
            <w:r>
              <w:rPr>
                <w:noProof/>
                <w:webHidden/>
              </w:rPr>
              <w:tab/>
            </w:r>
            <w:r>
              <w:rPr>
                <w:noProof/>
                <w:webHidden/>
              </w:rPr>
              <w:fldChar w:fldCharType="begin"/>
            </w:r>
            <w:r>
              <w:rPr>
                <w:noProof/>
                <w:webHidden/>
              </w:rPr>
              <w:instrText xml:space="preserve"> PAGEREF _Toc230037997 \h </w:instrText>
            </w:r>
            <w:r>
              <w:rPr>
                <w:noProof/>
                <w:webHidden/>
              </w:rPr>
            </w:r>
            <w:r>
              <w:rPr>
                <w:noProof/>
                <w:webHidden/>
              </w:rPr>
              <w:fldChar w:fldCharType="separate"/>
            </w:r>
            <w:r w:rsidR="00556FC1">
              <w:rPr>
                <w:noProof/>
                <w:webHidden/>
                <w:rtl/>
              </w:rPr>
              <w:t>28</w:t>
            </w:r>
            <w:r>
              <w:rPr>
                <w:noProof/>
                <w:webHidden/>
              </w:rPr>
              <w:fldChar w:fldCharType="end"/>
            </w:r>
          </w:hyperlink>
        </w:p>
        <w:p w14:paraId="4A11AB56" w14:textId="3B579B0A"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98" w:history="1">
            <w:r w:rsidRPr="00863196">
              <w:rPr>
                <w:rStyle w:val="Hyperlink"/>
                <w:rFonts w:eastAsia="Times New Roman"/>
                <w:noProof/>
              </w:rPr>
              <w:t>Weighted Round Robin</w:t>
            </w:r>
            <w:r>
              <w:rPr>
                <w:noProof/>
                <w:webHidden/>
              </w:rPr>
              <w:tab/>
            </w:r>
            <w:r>
              <w:rPr>
                <w:noProof/>
                <w:webHidden/>
              </w:rPr>
              <w:fldChar w:fldCharType="begin"/>
            </w:r>
            <w:r>
              <w:rPr>
                <w:noProof/>
                <w:webHidden/>
              </w:rPr>
              <w:instrText xml:space="preserve"> PAGEREF _Toc230037998 \h </w:instrText>
            </w:r>
            <w:r>
              <w:rPr>
                <w:noProof/>
                <w:webHidden/>
              </w:rPr>
            </w:r>
            <w:r>
              <w:rPr>
                <w:noProof/>
                <w:webHidden/>
              </w:rPr>
              <w:fldChar w:fldCharType="separate"/>
            </w:r>
            <w:r w:rsidR="00556FC1">
              <w:rPr>
                <w:noProof/>
                <w:webHidden/>
                <w:rtl/>
              </w:rPr>
              <w:t>28</w:t>
            </w:r>
            <w:r>
              <w:rPr>
                <w:noProof/>
                <w:webHidden/>
              </w:rPr>
              <w:fldChar w:fldCharType="end"/>
            </w:r>
          </w:hyperlink>
        </w:p>
        <w:p w14:paraId="22E6D617" w14:textId="793C0D37"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7999" w:history="1">
            <w:r w:rsidRPr="00863196">
              <w:rPr>
                <w:rStyle w:val="Hyperlink"/>
                <w:rFonts w:eastAsia="Times New Roman"/>
                <w:noProof/>
              </w:rPr>
              <w:t>Least Connections</w:t>
            </w:r>
            <w:r>
              <w:rPr>
                <w:noProof/>
                <w:webHidden/>
              </w:rPr>
              <w:tab/>
            </w:r>
            <w:r>
              <w:rPr>
                <w:noProof/>
                <w:webHidden/>
              </w:rPr>
              <w:fldChar w:fldCharType="begin"/>
            </w:r>
            <w:r>
              <w:rPr>
                <w:noProof/>
                <w:webHidden/>
              </w:rPr>
              <w:instrText xml:space="preserve"> PAGEREF _Toc230037999 \h </w:instrText>
            </w:r>
            <w:r>
              <w:rPr>
                <w:noProof/>
                <w:webHidden/>
              </w:rPr>
            </w:r>
            <w:r>
              <w:rPr>
                <w:noProof/>
                <w:webHidden/>
              </w:rPr>
              <w:fldChar w:fldCharType="separate"/>
            </w:r>
            <w:r w:rsidR="00556FC1">
              <w:rPr>
                <w:noProof/>
                <w:webHidden/>
                <w:rtl/>
              </w:rPr>
              <w:t>29</w:t>
            </w:r>
            <w:r>
              <w:rPr>
                <w:noProof/>
                <w:webHidden/>
              </w:rPr>
              <w:fldChar w:fldCharType="end"/>
            </w:r>
          </w:hyperlink>
        </w:p>
        <w:p w14:paraId="0CAFEDA6" w14:textId="4F6E7276"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8000" w:history="1">
            <w:r w:rsidRPr="00863196">
              <w:rPr>
                <w:rStyle w:val="Hyperlink"/>
                <w:rFonts w:eastAsia="Times New Roman"/>
                <w:noProof/>
              </w:rPr>
              <w:t>Weighted Least Connections</w:t>
            </w:r>
            <w:r>
              <w:rPr>
                <w:noProof/>
                <w:webHidden/>
              </w:rPr>
              <w:tab/>
            </w:r>
            <w:r>
              <w:rPr>
                <w:noProof/>
                <w:webHidden/>
              </w:rPr>
              <w:fldChar w:fldCharType="begin"/>
            </w:r>
            <w:r>
              <w:rPr>
                <w:noProof/>
                <w:webHidden/>
              </w:rPr>
              <w:instrText xml:space="preserve"> PAGEREF _Toc230038000 \h </w:instrText>
            </w:r>
            <w:r>
              <w:rPr>
                <w:noProof/>
                <w:webHidden/>
              </w:rPr>
            </w:r>
            <w:r>
              <w:rPr>
                <w:noProof/>
                <w:webHidden/>
              </w:rPr>
              <w:fldChar w:fldCharType="separate"/>
            </w:r>
            <w:r w:rsidR="00556FC1">
              <w:rPr>
                <w:noProof/>
                <w:webHidden/>
                <w:rtl/>
              </w:rPr>
              <w:t>29</w:t>
            </w:r>
            <w:r>
              <w:rPr>
                <w:noProof/>
                <w:webHidden/>
              </w:rPr>
              <w:fldChar w:fldCharType="end"/>
            </w:r>
          </w:hyperlink>
        </w:p>
        <w:p w14:paraId="543CC31C" w14:textId="7508A7A3"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8001" w:history="1">
            <w:r w:rsidRPr="00863196">
              <w:rPr>
                <w:rStyle w:val="Hyperlink"/>
                <w:rFonts w:eastAsia="Times New Roman"/>
                <w:noProof/>
              </w:rPr>
              <w:t>IP Hash</w:t>
            </w:r>
            <w:r>
              <w:rPr>
                <w:noProof/>
                <w:webHidden/>
              </w:rPr>
              <w:tab/>
            </w:r>
            <w:r>
              <w:rPr>
                <w:noProof/>
                <w:webHidden/>
              </w:rPr>
              <w:fldChar w:fldCharType="begin"/>
            </w:r>
            <w:r>
              <w:rPr>
                <w:noProof/>
                <w:webHidden/>
              </w:rPr>
              <w:instrText xml:space="preserve"> PAGEREF _Toc230038001 \h </w:instrText>
            </w:r>
            <w:r>
              <w:rPr>
                <w:noProof/>
                <w:webHidden/>
              </w:rPr>
            </w:r>
            <w:r>
              <w:rPr>
                <w:noProof/>
                <w:webHidden/>
              </w:rPr>
              <w:fldChar w:fldCharType="separate"/>
            </w:r>
            <w:r w:rsidR="00556FC1">
              <w:rPr>
                <w:noProof/>
                <w:webHidden/>
                <w:rtl/>
              </w:rPr>
              <w:t>30</w:t>
            </w:r>
            <w:r>
              <w:rPr>
                <w:noProof/>
                <w:webHidden/>
              </w:rPr>
              <w:fldChar w:fldCharType="end"/>
            </w:r>
          </w:hyperlink>
        </w:p>
        <w:p w14:paraId="3A15DFCA" w14:textId="6367504E"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8002" w:history="1">
            <w:r w:rsidRPr="00863196">
              <w:rPr>
                <w:rStyle w:val="Hyperlink"/>
                <w:rFonts w:hint="eastAsia"/>
                <w:noProof/>
                <w:rtl/>
              </w:rPr>
              <w:t>التنفيذ</w:t>
            </w:r>
            <w:r w:rsidRPr="00863196">
              <w:rPr>
                <w:rStyle w:val="Hyperlink"/>
                <w:noProof/>
                <w:rtl/>
              </w:rPr>
              <w:t xml:space="preserve"> </w:t>
            </w:r>
            <w:r w:rsidRPr="00863196">
              <w:rPr>
                <w:rStyle w:val="Hyperlink"/>
                <w:rFonts w:hint="eastAsia"/>
                <w:noProof/>
                <w:rtl/>
              </w:rPr>
              <w:t>العملي</w:t>
            </w:r>
            <w:r w:rsidRPr="00863196">
              <w:rPr>
                <w:rStyle w:val="Hyperlink"/>
                <w:noProof/>
                <w:rtl/>
              </w:rPr>
              <w:t xml:space="preserve">: </w:t>
            </w:r>
            <w:r w:rsidRPr="00863196">
              <w:rPr>
                <w:rStyle w:val="Hyperlink"/>
                <w:rFonts w:hint="eastAsia"/>
                <w:noProof/>
                <w:rtl/>
              </w:rPr>
              <w:t>المعمارية</w:t>
            </w:r>
            <w:r w:rsidRPr="00863196">
              <w:rPr>
                <w:rStyle w:val="Hyperlink"/>
                <w:noProof/>
                <w:rtl/>
              </w:rPr>
              <w:t xml:space="preserve"> </w:t>
            </w:r>
            <w:r w:rsidRPr="00863196">
              <w:rPr>
                <w:rStyle w:val="Hyperlink"/>
                <w:rFonts w:hint="eastAsia"/>
                <w:noProof/>
                <w:rtl/>
              </w:rPr>
              <w:t>التقنية</w:t>
            </w:r>
            <w:r>
              <w:rPr>
                <w:noProof/>
                <w:webHidden/>
              </w:rPr>
              <w:tab/>
            </w:r>
            <w:r>
              <w:rPr>
                <w:noProof/>
                <w:webHidden/>
              </w:rPr>
              <w:fldChar w:fldCharType="begin"/>
            </w:r>
            <w:r>
              <w:rPr>
                <w:noProof/>
                <w:webHidden/>
              </w:rPr>
              <w:instrText xml:space="preserve"> PAGEREF _Toc230038002 \h </w:instrText>
            </w:r>
            <w:r>
              <w:rPr>
                <w:noProof/>
                <w:webHidden/>
              </w:rPr>
            </w:r>
            <w:r>
              <w:rPr>
                <w:noProof/>
                <w:webHidden/>
              </w:rPr>
              <w:fldChar w:fldCharType="separate"/>
            </w:r>
            <w:r w:rsidR="00556FC1">
              <w:rPr>
                <w:noProof/>
                <w:webHidden/>
                <w:rtl/>
              </w:rPr>
              <w:t>30</w:t>
            </w:r>
            <w:r>
              <w:rPr>
                <w:noProof/>
                <w:webHidden/>
              </w:rPr>
              <w:fldChar w:fldCharType="end"/>
            </w:r>
          </w:hyperlink>
        </w:p>
        <w:p w14:paraId="74372152" w14:textId="1F1F630A"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8003" w:history="1">
            <w:r w:rsidRPr="00863196">
              <w:rPr>
                <w:rStyle w:val="Hyperlink"/>
                <w:rFonts w:eastAsia="Times New Roman" w:hint="eastAsia"/>
                <w:noProof/>
                <w:rtl/>
              </w:rPr>
              <w:t>شرح</w:t>
            </w:r>
            <w:r w:rsidRPr="00863196">
              <w:rPr>
                <w:rStyle w:val="Hyperlink"/>
                <w:rFonts w:eastAsia="Times New Roman"/>
                <w:noProof/>
                <w:rtl/>
              </w:rPr>
              <w:t xml:space="preserve"> </w:t>
            </w:r>
            <w:r w:rsidRPr="00863196">
              <w:rPr>
                <w:rStyle w:val="Hyperlink"/>
                <w:rFonts w:eastAsia="Times New Roman" w:hint="eastAsia"/>
                <w:noProof/>
                <w:rtl/>
              </w:rPr>
              <w:t>الملفات</w:t>
            </w:r>
            <w:r w:rsidRPr="00863196">
              <w:rPr>
                <w:rStyle w:val="Hyperlink"/>
                <w:rFonts w:eastAsia="Times New Roman"/>
                <w:noProof/>
                <w:rtl/>
              </w:rPr>
              <w:t xml:space="preserve"> </w:t>
            </w:r>
            <w:r w:rsidRPr="00863196">
              <w:rPr>
                <w:rStyle w:val="Hyperlink"/>
                <w:rFonts w:eastAsia="Times New Roman" w:hint="eastAsia"/>
                <w:noProof/>
                <w:rtl/>
              </w:rPr>
              <w:t>التي</w:t>
            </w:r>
            <w:r w:rsidRPr="00863196">
              <w:rPr>
                <w:rStyle w:val="Hyperlink"/>
                <w:rFonts w:eastAsia="Times New Roman"/>
                <w:noProof/>
                <w:rtl/>
              </w:rPr>
              <w:t xml:space="preserve"> </w:t>
            </w:r>
            <w:r w:rsidRPr="00863196">
              <w:rPr>
                <w:rStyle w:val="Hyperlink"/>
                <w:rFonts w:eastAsia="Times New Roman" w:hint="eastAsia"/>
                <w:noProof/>
                <w:rtl/>
              </w:rPr>
              <w:t>تم</w:t>
            </w:r>
            <w:r w:rsidRPr="00863196">
              <w:rPr>
                <w:rStyle w:val="Hyperlink"/>
                <w:rFonts w:eastAsia="Times New Roman"/>
                <w:noProof/>
                <w:rtl/>
              </w:rPr>
              <w:t xml:space="preserve"> </w:t>
            </w:r>
            <w:r w:rsidRPr="00863196">
              <w:rPr>
                <w:rStyle w:val="Hyperlink"/>
                <w:rFonts w:eastAsia="Times New Roman" w:hint="eastAsia"/>
                <w:noProof/>
                <w:rtl/>
              </w:rPr>
              <w:t>اعدادها</w:t>
            </w:r>
            <w:r>
              <w:rPr>
                <w:noProof/>
                <w:webHidden/>
              </w:rPr>
              <w:tab/>
            </w:r>
            <w:r>
              <w:rPr>
                <w:noProof/>
                <w:webHidden/>
              </w:rPr>
              <w:fldChar w:fldCharType="begin"/>
            </w:r>
            <w:r>
              <w:rPr>
                <w:noProof/>
                <w:webHidden/>
              </w:rPr>
              <w:instrText xml:space="preserve"> PAGEREF _Toc230038003 \h </w:instrText>
            </w:r>
            <w:r>
              <w:rPr>
                <w:noProof/>
                <w:webHidden/>
              </w:rPr>
            </w:r>
            <w:r>
              <w:rPr>
                <w:noProof/>
                <w:webHidden/>
              </w:rPr>
              <w:fldChar w:fldCharType="separate"/>
            </w:r>
            <w:r w:rsidR="00556FC1">
              <w:rPr>
                <w:noProof/>
                <w:webHidden/>
                <w:rtl/>
              </w:rPr>
              <w:t>31</w:t>
            </w:r>
            <w:r>
              <w:rPr>
                <w:noProof/>
                <w:webHidden/>
              </w:rPr>
              <w:fldChar w:fldCharType="end"/>
            </w:r>
          </w:hyperlink>
        </w:p>
        <w:p w14:paraId="020637EF" w14:textId="0766F93B"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8004" w:history="1">
            <w:r w:rsidRPr="00863196">
              <w:rPr>
                <w:rStyle w:val="Hyperlink"/>
                <w:noProof/>
              </w:rPr>
              <w:t>Dockerfile</w:t>
            </w:r>
            <w:r>
              <w:rPr>
                <w:noProof/>
                <w:webHidden/>
              </w:rPr>
              <w:tab/>
            </w:r>
            <w:r>
              <w:rPr>
                <w:noProof/>
                <w:webHidden/>
              </w:rPr>
              <w:fldChar w:fldCharType="begin"/>
            </w:r>
            <w:r>
              <w:rPr>
                <w:noProof/>
                <w:webHidden/>
              </w:rPr>
              <w:instrText xml:space="preserve"> PAGEREF _Toc230038004 \h </w:instrText>
            </w:r>
            <w:r>
              <w:rPr>
                <w:noProof/>
                <w:webHidden/>
              </w:rPr>
            </w:r>
            <w:r>
              <w:rPr>
                <w:noProof/>
                <w:webHidden/>
              </w:rPr>
              <w:fldChar w:fldCharType="separate"/>
            </w:r>
            <w:r w:rsidR="00556FC1">
              <w:rPr>
                <w:noProof/>
                <w:webHidden/>
                <w:rtl/>
              </w:rPr>
              <w:t>31</w:t>
            </w:r>
            <w:r>
              <w:rPr>
                <w:noProof/>
                <w:webHidden/>
              </w:rPr>
              <w:fldChar w:fldCharType="end"/>
            </w:r>
          </w:hyperlink>
        </w:p>
        <w:p w14:paraId="439C8A17" w14:textId="40C3041A"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8005" w:history="1">
            <w:r w:rsidRPr="00863196">
              <w:rPr>
                <w:rStyle w:val="Hyperlink"/>
                <w:noProof/>
              </w:rPr>
              <w:t>docker-compose.yml</w:t>
            </w:r>
            <w:r>
              <w:rPr>
                <w:noProof/>
                <w:webHidden/>
              </w:rPr>
              <w:tab/>
            </w:r>
            <w:r>
              <w:rPr>
                <w:noProof/>
                <w:webHidden/>
              </w:rPr>
              <w:fldChar w:fldCharType="begin"/>
            </w:r>
            <w:r>
              <w:rPr>
                <w:noProof/>
                <w:webHidden/>
              </w:rPr>
              <w:instrText xml:space="preserve"> PAGEREF _Toc230038005 \h </w:instrText>
            </w:r>
            <w:r>
              <w:rPr>
                <w:noProof/>
                <w:webHidden/>
              </w:rPr>
            </w:r>
            <w:r>
              <w:rPr>
                <w:noProof/>
                <w:webHidden/>
              </w:rPr>
              <w:fldChar w:fldCharType="separate"/>
            </w:r>
            <w:r w:rsidR="00556FC1">
              <w:rPr>
                <w:noProof/>
                <w:webHidden/>
                <w:rtl/>
              </w:rPr>
              <w:t>32</w:t>
            </w:r>
            <w:r>
              <w:rPr>
                <w:noProof/>
                <w:webHidden/>
              </w:rPr>
              <w:fldChar w:fldCharType="end"/>
            </w:r>
          </w:hyperlink>
        </w:p>
        <w:p w14:paraId="676A6C06" w14:textId="3B62ABA6"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8006" w:history="1">
            <w:r w:rsidRPr="00863196">
              <w:rPr>
                <w:rStyle w:val="Hyperlink"/>
                <w:rFonts w:hint="eastAsia"/>
                <w:noProof/>
                <w:rtl/>
              </w:rPr>
              <w:t>إعدادات</w:t>
            </w:r>
            <w:r w:rsidRPr="00863196">
              <w:rPr>
                <w:rStyle w:val="Hyperlink"/>
                <w:noProof/>
                <w:rtl/>
              </w:rPr>
              <w:t xml:space="preserve"> </w:t>
            </w:r>
            <w:r w:rsidRPr="00863196">
              <w:rPr>
                <w:rStyle w:val="Hyperlink"/>
                <w:noProof/>
              </w:rPr>
              <w:t>NGINX</w:t>
            </w:r>
            <w:r w:rsidRPr="00863196">
              <w:rPr>
                <w:rStyle w:val="Hyperlink"/>
                <w:noProof/>
                <w:rtl/>
              </w:rPr>
              <w:t xml:space="preserve"> </w:t>
            </w:r>
            <w:r w:rsidRPr="00863196">
              <w:rPr>
                <w:rStyle w:val="Hyperlink"/>
                <w:rFonts w:hint="eastAsia"/>
                <w:noProof/>
                <w:rtl/>
              </w:rPr>
              <w:t>الخاصة</w:t>
            </w:r>
            <w:r w:rsidRPr="00863196">
              <w:rPr>
                <w:rStyle w:val="Hyperlink"/>
                <w:noProof/>
                <w:rtl/>
              </w:rPr>
              <w:t xml:space="preserve"> </w:t>
            </w:r>
            <w:r w:rsidRPr="00863196">
              <w:rPr>
                <w:rStyle w:val="Hyperlink"/>
                <w:rFonts w:hint="eastAsia"/>
                <w:noProof/>
                <w:rtl/>
              </w:rPr>
              <w:t>بكل</w:t>
            </w:r>
            <w:r w:rsidRPr="00863196">
              <w:rPr>
                <w:rStyle w:val="Hyperlink"/>
                <w:noProof/>
                <w:rtl/>
              </w:rPr>
              <w:t xml:space="preserve"> </w:t>
            </w:r>
            <w:r w:rsidRPr="00863196">
              <w:rPr>
                <w:rStyle w:val="Hyperlink"/>
                <w:rFonts w:hint="eastAsia"/>
                <w:noProof/>
                <w:rtl/>
              </w:rPr>
              <w:t>تطبيق</w:t>
            </w:r>
            <w:r>
              <w:rPr>
                <w:noProof/>
                <w:webHidden/>
              </w:rPr>
              <w:tab/>
            </w:r>
            <w:r>
              <w:rPr>
                <w:noProof/>
                <w:webHidden/>
              </w:rPr>
              <w:fldChar w:fldCharType="begin"/>
            </w:r>
            <w:r>
              <w:rPr>
                <w:noProof/>
                <w:webHidden/>
              </w:rPr>
              <w:instrText xml:space="preserve"> PAGEREF _Toc230038006 \h </w:instrText>
            </w:r>
            <w:r>
              <w:rPr>
                <w:noProof/>
                <w:webHidden/>
              </w:rPr>
            </w:r>
            <w:r>
              <w:rPr>
                <w:noProof/>
                <w:webHidden/>
              </w:rPr>
              <w:fldChar w:fldCharType="separate"/>
            </w:r>
            <w:r w:rsidR="00556FC1">
              <w:rPr>
                <w:noProof/>
                <w:webHidden/>
                <w:rtl/>
              </w:rPr>
              <w:t>33</w:t>
            </w:r>
            <w:r>
              <w:rPr>
                <w:noProof/>
                <w:webHidden/>
              </w:rPr>
              <w:fldChar w:fldCharType="end"/>
            </w:r>
          </w:hyperlink>
        </w:p>
        <w:p w14:paraId="78BF0096" w14:textId="1F45502D"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8007" w:history="1">
            <w:r w:rsidRPr="00863196">
              <w:rPr>
                <w:rStyle w:val="Hyperlink"/>
                <w:rFonts w:hint="eastAsia"/>
                <w:noProof/>
                <w:rtl/>
              </w:rPr>
              <w:t>إعداد</w:t>
            </w:r>
            <w:r w:rsidRPr="00863196">
              <w:rPr>
                <w:rStyle w:val="Hyperlink"/>
                <w:noProof/>
                <w:rtl/>
              </w:rPr>
              <w:t xml:space="preserve"> </w:t>
            </w:r>
            <w:r w:rsidRPr="00863196">
              <w:rPr>
                <w:rStyle w:val="Hyperlink"/>
                <w:noProof/>
              </w:rPr>
              <w:t>PHP-FPM</w:t>
            </w:r>
            <w:r>
              <w:rPr>
                <w:noProof/>
                <w:webHidden/>
              </w:rPr>
              <w:tab/>
            </w:r>
            <w:r>
              <w:rPr>
                <w:noProof/>
                <w:webHidden/>
              </w:rPr>
              <w:fldChar w:fldCharType="begin"/>
            </w:r>
            <w:r>
              <w:rPr>
                <w:noProof/>
                <w:webHidden/>
              </w:rPr>
              <w:instrText xml:space="preserve"> PAGEREF _Toc230038007 \h </w:instrText>
            </w:r>
            <w:r>
              <w:rPr>
                <w:noProof/>
                <w:webHidden/>
              </w:rPr>
            </w:r>
            <w:r>
              <w:rPr>
                <w:noProof/>
                <w:webHidden/>
              </w:rPr>
              <w:fldChar w:fldCharType="separate"/>
            </w:r>
            <w:r w:rsidR="00556FC1">
              <w:rPr>
                <w:noProof/>
                <w:webHidden/>
                <w:rtl/>
              </w:rPr>
              <w:t>33</w:t>
            </w:r>
            <w:r>
              <w:rPr>
                <w:noProof/>
                <w:webHidden/>
              </w:rPr>
              <w:fldChar w:fldCharType="end"/>
            </w:r>
          </w:hyperlink>
        </w:p>
        <w:p w14:paraId="52867599" w14:textId="3FA9145D"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8008" w:history="1">
            <w:r w:rsidRPr="00863196">
              <w:rPr>
                <w:rStyle w:val="Hyperlink"/>
                <w:rFonts w:hint="eastAsia"/>
                <w:noProof/>
                <w:rtl/>
              </w:rPr>
              <w:t>إعداد</w:t>
            </w:r>
            <w:r w:rsidRPr="00863196">
              <w:rPr>
                <w:rStyle w:val="Hyperlink"/>
                <w:noProof/>
                <w:rtl/>
              </w:rPr>
              <w:t xml:space="preserve"> </w:t>
            </w:r>
            <w:r w:rsidRPr="00863196">
              <w:rPr>
                <w:rStyle w:val="Hyperlink"/>
                <w:noProof/>
              </w:rPr>
              <w:t>Load Balancer</w:t>
            </w:r>
            <w:r w:rsidRPr="00863196">
              <w:rPr>
                <w:rStyle w:val="Hyperlink"/>
                <w:noProof/>
                <w:rtl/>
              </w:rPr>
              <w:t xml:space="preserve"> </w:t>
            </w:r>
            <w:r w:rsidRPr="00863196">
              <w:rPr>
                <w:rStyle w:val="Hyperlink"/>
                <w:rFonts w:hint="eastAsia"/>
                <w:noProof/>
                <w:rtl/>
              </w:rPr>
              <w:t>باستخدام</w:t>
            </w:r>
            <w:r w:rsidRPr="00863196">
              <w:rPr>
                <w:rStyle w:val="Hyperlink"/>
                <w:noProof/>
                <w:rtl/>
              </w:rPr>
              <w:t xml:space="preserve"> </w:t>
            </w:r>
            <w:r w:rsidRPr="00863196">
              <w:rPr>
                <w:rStyle w:val="Hyperlink"/>
                <w:noProof/>
              </w:rPr>
              <w:t>NGINX</w:t>
            </w:r>
            <w:r>
              <w:rPr>
                <w:noProof/>
                <w:webHidden/>
              </w:rPr>
              <w:tab/>
            </w:r>
            <w:r>
              <w:rPr>
                <w:noProof/>
                <w:webHidden/>
              </w:rPr>
              <w:fldChar w:fldCharType="begin"/>
            </w:r>
            <w:r>
              <w:rPr>
                <w:noProof/>
                <w:webHidden/>
              </w:rPr>
              <w:instrText xml:space="preserve"> PAGEREF _Toc230038008 \h </w:instrText>
            </w:r>
            <w:r>
              <w:rPr>
                <w:noProof/>
                <w:webHidden/>
              </w:rPr>
            </w:r>
            <w:r>
              <w:rPr>
                <w:noProof/>
                <w:webHidden/>
              </w:rPr>
              <w:fldChar w:fldCharType="separate"/>
            </w:r>
            <w:r w:rsidR="00556FC1">
              <w:rPr>
                <w:noProof/>
                <w:webHidden/>
                <w:rtl/>
              </w:rPr>
              <w:t>34</w:t>
            </w:r>
            <w:r>
              <w:rPr>
                <w:noProof/>
                <w:webHidden/>
              </w:rPr>
              <w:fldChar w:fldCharType="end"/>
            </w:r>
          </w:hyperlink>
        </w:p>
        <w:p w14:paraId="0B5A5935" w14:textId="2AB313DB"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8009" w:history="1">
            <w:r w:rsidRPr="00863196">
              <w:rPr>
                <w:rStyle w:val="Hyperlink"/>
                <w:rFonts w:hint="eastAsia"/>
                <w:noProof/>
                <w:rtl/>
              </w:rPr>
              <w:t>النتيجة</w:t>
            </w:r>
            <w:r w:rsidRPr="00863196">
              <w:rPr>
                <w:rStyle w:val="Hyperlink"/>
                <w:noProof/>
                <w:rtl/>
              </w:rPr>
              <w:t xml:space="preserve"> </w:t>
            </w:r>
            <w:r w:rsidRPr="00863196">
              <w:rPr>
                <w:rStyle w:val="Hyperlink"/>
                <w:rFonts w:hint="eastAsia"/>
                <w:noProof/>
                <w:rtl/>
              </w:rPr>
              <w:t>العملية</w:t>
            </w:r>
            <w:r>
              <w:rPr>
                <w:noProof/>
                <w:webHidden/>
              </w:rPr>
              <w:tab/>
            </w:r>
            <w:r>
              <w:rPr>
                <w:noProof/>
                <w:webHidden/>
              </w:rPr>
              <w:fldChar w:fldCharType="begin"/>
            </w:r>
            <w:r>
              <w:rPr>
                <w:noProof/>
                <w:webHidden/>
              </w:rPr>
              <w:instrText xml:space="preserve"> PAGEREF _Toc230038009 \h </w:instrText>
            </w:r>
            <w:r>
              <w:rPr>
                <w:noProof/>
                <w:webHidden/>
              </w:rPr>
            </w:r>
            <w:r>
              <w:rPr>
                <w:noProof/>
                <w:webHidden/>
              </w:rPr>
              <w:fldChar w:fldCharType="separate"/>
            </w:r>
            <w:r w:rsidR="00556FC1">
              <w:rPr>
                <w:noProof/>
                <w:webHidden/>
                <w:rtl/>
              </w:rPr>
              <w:t>34</w:t>
            </w:r>
            <w:r>
              <w:rPr>
                <w:noProof/>
                <w:webHidden/>
              </w:rPr>
              <w:fldChar w:fldCharType="end"/>
            </w:r>
          </w:hyperlink>
        </w:p>
        <w:p w14:paraId="241D0BF0" w14:textId="2A3A8A4A" w:rsidR="00EF5CAD" w:rsidRDefault="00EF5CAD" w:rsidP="00EF5CAD">
          <w:pPr>
            <w:pStyle w:val="TOC2"/>
            <w:rPr>
              <w:rFonts w:asciiTheme="minorHAnsi" w:eastAsiaTheme="minorEastAsia" w:hAnsiTheme="minorHAnsi" w:cstheme="minorBidi"/>
              <w:noProof/>
              <w:kern w:val="2"/>
              <w:sz w:val="24"/>
              <w:szCs w:val="24"/>
              <w:lang w:val="en-GB" w:eastAsia="en-GB"/>
              <w14:ligatures w14:val="standardContextual"/>
            </w:rPr>
          </w:pPr>
          <w:hyperlink w:anchor="_Toc230038010" w:history="1">
            <w:r w:rsidRPr="00863196">
              <w:rPr>
                <w:rStyle w:val="Hyperlink"/>
                <w:rFonts w:hint="eastAsia"/>
                <w:noProof/>
                <w:rtl/>
                <w:lang w:bidi="ar-JO"/>
              </w:rPr>
              <w:t>لوحة</w:t>
            </w:r>
            <w:r w:rsidRPr="00863196">
              <w:rPr>
                <w:rStyle w:val="Hyperlink"/>
                <w:noProof/>
                <w:rtl/>
                <w:lang w:bidi="ar-JO"/>
              </w:rPr>
              <w:t xml:space="preserve"> </w:t>
            </w:r>
            <w:r w:rsidRPr="00863196">
              <w:rPr>
                <w:rStyle w:val="Hyperlink"/>
                <w:rFonts w:hint="eastAsia"/>
                <w:noProof/>
                <w:rtl/>
                <w:lang w:bidi="ar-JO"/>
              </w:rPr>
              <w:t>التحكم</w:t>
            </w:r>
            <w:r w:rsidRPr="00863196">
              <w:rPr>
                <w:rStyle w:val="Hyperlink"/>
                <w:noProof/>
                <w:rtl/>
                <w:lang w:bidi="ar-JO"/>
              </w:rPr>
              <w:t xml:space="preserve"> </w:t>
            </w:r>
            <w:r w:rsidRPr="00863196">
              <w:rPr>
                <w:rStyle w:val="Hyperlink"/>
                <w:rFonts w:hint="eastAsia"/>
                <w:noProof/>
                <w:rtl/>
                <w:lang w:bidi="ar-JO"/>
              </w:rPr>
              <w:t>والمراقبة</w:t>
            </w:r>
            <w:r w:rsidRPr="00863196">
              <w:rPr>
                <w:rStyle w:val="Hyperlink"/>
                <w:noProof/>
                <w:lang w:bidi="ar-JO"/>
              </w:rPr>
              <w:t>(Dashboard)</w:t>
            </w:r>
            <w:r>
              <w:rPr>
                <w:noProof/>
                <w:webHidden/>
              </w:rPr>
              <w:tab/>
            </w:r>
            <w:r>
              <w:rPr>
                <w:noProof/>
                <w:webHidden/>
              </w:rPr>
              <w:fldChar w:fldCharType="begin"/>
            </w:r>
            <w:r>
              <w:rPr>
                <w:noProof/>
                <w:webHidden/>
              </w:rPr>
              <w:instrText xml:space="preserve"> PAGEREF _Toc230038010 \h </w:instrText>
            </w:r>
            <w:r>
              <w:rPr>
                <w:noProof/>
                <w:webHidden/>
              </w:rPr>
            </w:r>
            <w:r>
              <w:rPr>
                <w:noProof/>
                <w:webHidden/>
              </w:rPr>
              <w:fldChar w:fldCharType="separate"/>
            </w:r>
            <w:r w:rsidR="00556FC1">
              <w:rPr>
                <w:noProof/>
                <w:webHidden/>
                <w:rtl/>
              </w:rPr>
              <w:t>35</w:t>
            </w:r>
            <w:r>
              <w:rPr>
                <w:noProof/>
                <w:webHidden/>
              </w:rPr>
              <w:fldChar w:fldCharType="end"/>
            </w:r>
          </w:hyperlink>
        </w:p>
        <w:p w14:paraId="095FCD2F" w14:textId="54114EDF"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8011" w:history="1">
            <w:r w:rsidRPr="00863196">
              <w:rPr>
                <w:rStyle w:val="Hyperlink"/>
                <w:rFonts w:hint="eastAsia"/>
                <w:noProof/>
                <w:rtl/>
              </w:rPr>
              <w:t>النتائج</w:t>
            </w:r>
            <w:r w:rsidRPr="00863196">
              <w:rPr>
                <w:rStyle w:val="Hyperlink"/>
                <w:noProof/>
                <w:rtl/>
              </w:rPr>
              <w:t xml:space="preserve"> </w:t>
            </w:r>
            <w:r w:rsidRPr="00863196">
              <w:rPr>
                <w:rStyle w:val="Hyperlink"/>
                <w:rFonts w:hint="eastAsia"/>
                <w:noProof/>
                <w:rtl/>
              </w:rPr>
              <w:t>عند</w:t>
            </w:r>
            <w:r w:rsidRPr="00863196">
              <w:rPr>
                <w:rStyle w:val="Hyperlink"/>
                <w:noProof/>
                <w:rtl/>
              </w:rPr>
              <w:t xml:space="preserve"> </w:t>
            </w:r>
            <w:r w:rsidRPr="00863196">
              <w:rPr>
                <w:rStyle w:val="Hyperlink"/>
                <w:rFonts w:hint="eastAsia"/>
                <w:noProof/>
                <w:rtl/>
              </w:rPr>
              <w:t>وجود</w:t>
            </w:r>
            <w:r w:rsidRPr="00863196">
              <w:rPr>
                <w:rStyle w:val="Hyperlink"/>
                <w:noProof/>
                <w:rtl/>
              </w:rPr>
              <w:t xml:space="preserve"> </w:t>
            </w:r>
            <w:r w:rsidRPr="00863196">
              <w:rPr>
                <w:rStyle w:val="Hyperlink"/>
                <w:noProof/>
              </w:rPr>
              <w:t>Node</w:t>
            </w:r>
            <w:r w:rsidRPr="00863196">
              <w:rPr>
                <w:rStyle w:val="Hyperlink"/>
                <w:noProof/>
                <w:rtl/>
                <w:lang w:val="en-GB" w:bidi="ar-SY"/>
              </w:rPr>
              <w:t xml:space="preserve"> </w:t>
            </w:r>
            <w:r w:rsidRPr="00863196">
              <w:rPr>
                <w:rStyle w:val="Hyperlink"/>
                <w:rFonts w:hint="eastAsia"/>
                <w:noProof/>
                <w:rtl/>
                <w:lang w:val="en-GB" w:bidi="ar-SY"/>
              </w:rPr>
              <w:t>واحدة</w:t>
            </w:r>
            <w:r w:rsidRPr="00863196">
              <w:rPr>
                <w:rStyle w:val="Hyperlink"/>
                <w:noProof/>
                <w:rtl/>
                <w:lang w:val="en-GB" w:bidi="ar-SY"/>
              </w:rPr>
              <w:t xml:space="preserve"> </w:t>
            </w:r>
            <w:r w:rsidRPr="00863196">
              <w:rPr>
                <w:rStyle w:val="Hyperlink"/>
                <w:rFonts w:hint="eastAsia"/>
                <w:noProof/>
                <w:rtl/>
                <w:lang w:val="en-GB" w:bidi="ar-SY"/>
              </w:rPr>
              <w:t>فقط</w:t>
            </w:r>
            <w:r w:rsidRPr="00863196">
              <w:rPr>
                <w:rStyle w:val="Hyperlink"/>
                <w:noProof/>
                <w:rtl/>
                <w:lang w:val="en-GB" w:bidi="ar-SY"/>
              </w:rPr>
              <w:t xml:space="preserve"> (</w:t>
            </w:r>
            <w:r w:rsidRPr="00863196">
              <w:rPr>
                <w:rStyle w:val="Hyperlink"/>
                <w:rFonts w:hint="eastAsia"/>
                <w:noProof/>
                <w:rtl/>
                <w:lang w:val="en-GB" w:bidi="ar-SY"/>
              </w:rPr>
              <w:t>أي</w:t>
            </w:r>
            <w:r w:rsidRPr="00863196">
              <w:rPr>
                <w:rStyle w:val="Hyperlink"/>
                <w:noProof/>
                <w:rtl/>
                <w:lang w:val="en-GB" w:bidi="ar-SY"/>
              </w:rPr>
              <w:t xml:space="preserve"> </w:t>
            </w:r>
            <w:r w:rsidRPr="00863196">
              <w:rPr>
                <w:rStyle w:val="Hyperlink"/>
                <w:rFonts w:hint="eastAsia"/>
                <w:noProof/>
                <w:rtl/>
                <w:lang w:val="en-GB" w:bidi="ar-SY"/>
              </w:rPr>
              <w:t>وجود</w:t>
            </w:r>
            <w:r w:rsidRPr="00863196">
              <w:rPr>
                <w:rStyle w:val="Hyperlink"/>
                <w:noProof/>
                <w:rtl/>
                <w:lang w:val="en-GB" w:bidi="ar-SY"/>
              </w:rPr>
              <w:t xml:space="preserve"> </w:t>
            </w:r>
            <w:r w:rsidRPr="00863196">
              <w:rPr>
                <w:rStyle w:val="Hyperlink"/>
                <w:rFonts w:hint="eastAsia"/>
                <w:noProof/>
                <w:rtl/>
                <w:lang w:val="en-GB" w:bidi="ar-SY"/>
              </w:rPr>
              <w:t>ال</w:t>
            </w:r>
            <w:r w:rsidRPr="00863196">
              <w:rPr>
                <w:rStyle w:val="Hyperlink"/>
                <w:noProof/>
                <w:rtl/>
                <w:lang w:val="en-GB" w:bidi="ar-SY"/>
              </w:rPr>
              <w:t xml:space="preserve"> </w:t>
            </w:r>
            <w:r w:rsidRPr="00863196">
              <w:rPr>
                <w:rStyle w:val="Hyperlink"/>
                <w:noProof/>
                <w:lang w:bidi="ar-SY"/>
              </w:rPr>
              <w:t>load balancer</w:t>
            </w:r>
            <w:r w:rsidRPr="00863196">
              <w:rPr>
                <w:rStyle w:val="Hyperlink"/>
                <w:noProof/>
                <w:lang w:val="en-GB" w:bidi="ar-SY"/>
              </w:rPr>
              <w:t xml:space="preserve"> </w:t>
            </w:r>
            <w:r w:rsidRPr="00863196">
              <w:rPr>
                <w:rStyle w:val="Hyperlink"/>
                <w:noProof/>
                <w:rtl/>
                <w:lang w:val="en-GB" w:bidi="ar-SY"/>
              </w:rPr>
              <w:t xml:space="preserve"> </w:t>
            </w:r>
            <w:r w:rsidRPr="00863196">
              <w:rPr>
                <w:rStyle w:val="Hyperlink"/>
                <w:rFonts w:hint="eastAsia"/>
                <w:noProof/>
                <w:rtl/>
                <w:lang w:val="en-GB" w:bidi="ar-SY"/>
              </w:rPr>
              <w:t>وعدمه</w:t>
            </w:r>
            <w:r w:rsidRPr="00863196">
              <w:rPr>
                <w:rStyle w:val="Hyperlink"/>
                <w:noProof/>
                <w:rtl/>
                <w:lang w:val="en-GB" w:bidi="ar-SY"/>
              </w:rPr>
              <w:t xml:space="preserve"> </w:t>
            </w:r>
            <w:r w:rsidRPr="00863196">
              <w:rPr>
                <w:rStyle w:val="Hyperlink"/>
                <w:rFonts w:hint="eastAsia"/>
                <w:noProof/>
                <w:rtl/>
                <w:lang w:val="en-GB" w:bidi="ar-SY"/>
              </w:rPr>
              <w:t>واحد</w:t>
            </w:r>
            <w:r w:rsidRPr="00863196">
              <w:rPr>
                <w:rStyle w:val="Hyperlink"/>
                <w:noProof/>
                <w:rtl/>
                <w:lang w:val="en-GB" w:bidi="ar-SY"/>
              </w:rPr>
              <w:t>)</w:t>
            </w:r>
            <w:r>
              <w:rPr>
                <w:noProof/>
                <w:webHidden/>
              </w:rPr>
              <w:tab/>
            </w:r>
            <w:r>
              <w:rPr>
                <w:noProof/>
                <w:webHidden/>
              </w:rPr>
              <w:fldChar w:fldCharType="begin"/>
            </w:r>
            <w:r>
              <w:rPr>
                <w:noProof/>
                <w:webHidden/>
              </w:rPr>
              <w:instrText xml:space="preserve"> PAGEREF _Toc230038011 \h </w:instrText>
            </w:r>
            <w:r>
              <w:rPr>
                <w:noProof/>
                <w:webHidden/>
              </w:rPr>
            </w:r>
            <w:r>
              <w:rPr>
                <w:noProof/>
                <w:webHidden/>
              </w:rPr>
              <w:fldChar w:fldCharType="separate"/>
            </w:r>
            <w:r w:rsidR="00556FC1">
              <w:rPr>
                <w:noProof/>
                <w:webHidden/>
                <w:rtl/>
              </w:rPr>
              <w:t>36</w:t>
            </w:r>
            <w:r>
              <w:rPr>
                <w:noProof/>
                <w:webHidden/>
              </w:rPr>
              <w:fldChar w:fldCharType="end"/>
            </w:r>
          </w:hyperlink>
        </w:p>
        <w:p w14:paraId="3B4F3321" w14:textId="56962875" w:rsidR="00EF5CAD" w:rsidRDefault="00EF5CAD" w:rsidP="00EF5CAD">
          <w:pPr>
            <w:pStyle w:val="TOC3"/>
            <w:tabs>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30038012" w:history="1">
            <w:r w:rsidRPr="00863196">
              <w:rPr>
                <w:rStyle w:val="Hyperlink"/>
                <w:rFonts w:hint="eastAsia"/>
                <w:noProof/>
                <w:rtl/>
              </w:rPr>
              <w:t>النتائج</w:t>
            </w:r>
            <w:r w:rsidRPr="00863196">
              <w:rPr>
                <w:rStyle w:val="Hyperlink"/>
                <w:noProof/>
                <w:rtl/>
              </w:rPr>
              <w:t xml:space="preserve"> </w:t>
            </w:r>
            <w:r w:rsidRPr="00863196">
              <w:rPr>
                <w:rStyle w:val="Hyperlink"/>
                <w:rFonts w:hint="eastAsia"/>
                <w:noProof/>
                <w:rtl/>
                <w:lang w:val="en-GB" w:bidi="ar-SY"/>
              </w:rPr>
              <w:t>عند</w:t>
            </w:r>
            <w:r w:rsidRPr="00863196">
              <w:rPr>
                <w:rStyle w:val="Hyperlink"/>
                <w:noProof/>
                <w:rtl/>
                <w:lang w:val="en-GB" w:bidi="ar-SY"/>
              </w:rPr>
              <w:t xml:space="preserve"> </w:t>
            </w:r>
            <w:r w:rsidRPr="00863196">
              <w:rPr>
                <w:rStyle w:val="Hyperlink"/>
                <w:rFonts w:hint="eastAsia"/>
                <w:noProof/>
                <w:rtl/>
                <w:lang w:val="en-GB" w:bidi="ar-SY"/>
              </w:rPr>
              <w:t>تشغيل</w:t>
            </w:r>
            <w:r w:rsidRPr="00863196">
              <w:rPr>
                <w:rStyle w:val="Hyperlink"/>
                <w:noProof/>
                <w:rtl/>
                <w:lang w:val="en-GB" w:bidi="ar-SY"/>
              </w:rPr>
              <w:t xml:space="preserve"> 3 </w:t>
            </w:r>
            <w:r w:rsidRPr="00863196">
              <w:rPr>
                <w:rStyle w:val="Hyperlink"/>
                <w:rFonts w:hint="eastAsia"/>
                <w:noProof/>
                <w:rtl/>
                <w:lang w:val="en-GB" w:bidi="ar-SY"/>
              </w:rPr>
              <w:t>عقد</w:t>
            </w:r>
            <w:r w:rsidRPr="00863196">
              <w:rPr>
                <w:rStyle w:val="Hyperlink"/>
                <w:noProof/>
                <w:rtl/>
                <w:lang w:val="en-GB" w:bidi="ar-SY"/>
              </w:rPr>
              <w:t xml:space="preserve"> (3 </w:t>
            </w:r>
            <w:r w:rsidRPr="00863196">
              <w:rPr>
                <w:rStyle w:val="Hyperlink"/>
                <w:rFonts w:hint="eastAsia"/>
                <w:noProof/>
                <w:rtl/>
                <w:lang w:val="en-GB" w:bidi="ar-SY"/>
              </w:rPr>
              <w:t>سيرفرات</w:t>
            </w:r>
            <w:r w:rsidRPr="00863196">
              <w:rPr>
                <w:rStyle w:val="Hyperlink"/>
                <w:noProof/>
                <w:rtl/>
                <w:lang w:val="en-GB" w:bidi="ar-SY"/>
              </w:rPr>
              <w:t xml:space="preserve">) </w:t>
            </w:r>
            <w:r w:rsidRPr="00863196">
              <w:rPr>
                <w:rStyle w:val="Hyperlink"/>
                <w:rFonts w:hint="eastAsia"/>
                <w:noProof/>
                <w:rtl/>
                <w:lang w:val="en-GB" w:bidi="ar-SY"/>
              </w:rPr>
              <w:t>واستخدام</w:t>
            </w:r>
            <w:r w:rsidRPr="00863196">
              <w:rPr>
                <w:rStyle w:val="Hyperlink"/>
                <w:noProof/>
                <w:rtl/>
                <w:lang w:val="en-GB" w:bidi="ar-SY"/>
              </w:rPr>
              <w:t xml:space="preserve"> </w:t>
            </w:r>
            <w:r w:rsidRPr="00863196">
              <w:rPr>
                <w:rStyle w:val="Hyperlink"/>
                <w:noProof/>
                <w:lang w:bidi="ar-SY"/>
              </w:rPr>
              <w:t>load balancer</w:t>
            </w:r>
            <w:r w:rsidRPr="00863196">
              <w:rPr>
                <w:rStyle w:val="Hyperlink"/>
                <w:noProof/>
                <w:rtl/>
                <w:lang w:val="en-GB" w:bidi="ar-SY"/>
              </w:rPr>
              <w:t xml:space="preserve"> </w:t>
            </w:r>
            <w:r w:rsidRPr="00863196">
              <w:rPr>
                <w:rStyle w:val="Hyperlink"/>
                <w:rFonts w:hint="eastAsia"/>
                <w:noProof/>
                <w:rtl/>
                <w:lang w:val="en-GB" w:bidi="ar-SY"/>
              </w:rPr>
              <w:t>لتوزيع</w:t>
            </w:r>
            <w:r w:rsidRPr="00863196">
              <w:rPr>
                <w:rStyle w:val="Hyperlink"/>
                <w:noProof/>
                <w:rtl/>
                <w:lang w:val="en-GB" w:bidi="ar-SY"/>
              </w:rPr>
              <w:t xml:space="preserve"> </w:t>
            </w:r>
            <w:r w:rsidRPr="00863196">
              <w:rPr>
                <w:rStyle w:val="Hyperlink"/>
                <w:rFonts w:hint="eastAsia"/>
                <w:noProof/>
                <w:rtl/>
                <w:lang w:val="en-GB" w:bidi="ar-SY"/>
              </w:rPr>
              <w:t>الحمل</w:t>
            </w:r>
            <w:r w:rsidRPr="00863196">
              <w:rPr>
                <w:rStyle w:val="Hyperlink"/>
                <w:noProof/>
                <w:rtl/>
                <w:lang w:val="en-GB" w:bidi="ar-SY"/>
              </w:rPr>
              <w:t>:</w:t>
            </w:r>
            <w:r>
              <w:rPr>
                <w:noProof/>
                <w:webHidden/>
              </w:rPr>
              <w:tab/>
            </w:r>
            <w:r>
              <w:rPr>
                <w:noProof/>
                <w:webHidden/>
              </w:rPr>
              <w:fldChar w:fldCharType="begin"/>
            </w:r>
            <w:r>
              <w:rPr>
                <w:noProof/>
                <w:webHidden/>
              </w:rPr>
              <w:instrText xml:space="preserve"> PAGEREF _Toc230038012 \h </w:instrText>
            </w:r>
            <w:r>
              <w:rPr>
                <w:noProof/>
                <w:webHidden/>
              </w:rPr>
            </w:r>
            <w:r>
              <w:rPr>
                <w:noProof/>
                <w:webHidden/>
              </w:rPr>
              <w:fldChar w:fldCharType="separate"/>
            </w:r>
            <w:r w:rsidR="00556FC1">
              <w:rPr>
                <w:noProof/>
                <w:webHidden/>
                <w:rtl/>
              </w:rPr>
              <w:t>36</w:t>
            </w:r>
            <w:r>
              <w:rPr>
                <w:noProof/>
                <w:webHidden/>
              </w:rPr>
              <w:fldChar w:fldCharType="end"/>
            </w:r>
          </w:hyperlink>
        </w:p>
        <w:p w14:paraId="3A35D933" w14:textId="68695586" w:rsidR="004E6C30" w:rsidRPr="004E6C30" w:rsidRDefault="004E6C30" w:rsidP="00EF5CAD">
          <w:pPr>
            <w:rPr>
              <w:rtl/>
            </w:rPr>
          </w:pPr>
          <w:r w:rsidRPr="004E6C30">
            <w:rPr>
              <w:lang w:val="ar-SA"/>
            </w:rPr>
            <w:fldChar w:fldCharType="end"/>
          </w:r>
        </w:p>
      </w:sdtContent>
    </w:sdt>
    <w:p w14:paraId="3EDA5C82" w14:textId="77777777" w:rsidR="004E6C30" w:rsidRPr="004E6C30" w:rsidRDefault="004E6C30" w:rsidP="004E6C30">
      <w:pPr>
        <w:bidi w:val="0"/>
        <w:spacing w:after="160" w:line="278" w:lineRule="auto"/>
      </w:pPr>
      <w:bookmarkStart w:id="0" w:name="_7bsvege2owen" w:colFirst="0" w:colLast="0"/>
      <w:bookmarkEnd w:id="0"/>
      <w:r w:rsidRPr="004E6C30">
        <w:rPr>
          <w:rtl/>
        </w:rPr>
        <w:br w:type="page"/>
      </w:r>
    </w:p>
    <w:p w14:paraId="5A1BBF0B" w14:textId="77777777" w:rsidR="004E6C30" w:rsidRPr="004E6C30" w:rsidRDefault="004E6C30" w:rsidP="004E6C30">
      <w:pPr>
        <w:pStyle w:val="Title"/>
        <w:jc w:val="center"/>
        <w:rPr>
          <w:rFonts w:ascii="Cocon modified" w:hAnsi="Cocon modified" w:cs="Cocon modified"/>
        </w:rPr>
      </w:pPr>
      <w:r w:rsidRPr="004E6C30">
        <w:rPr>
          <w:rFonts w:ascii="Cocon modified" w:hAnsi="Cocon modified" w:cs="Cocon modified"/>
          <w:rtl/>
        </w:rPr>
        <w:lastRenderedPageBreak/>
        <w:t>المتطلبات الغير وظيفية:</w:t>
      </w:r>
    </w:p>
    <w:p w14:paraId="5B83D39B" w14:textId="0E131A2B" w:rsidR="004E6C30" w:rsidRPr="004E6C30" w:rsidRDefault="004E6C30" w:rsidP="004E6C30">
      <w:pPr>
        <w:pStyle w:val="Heading1"/>
        <w:jc w:val="center"/>
        <w:rPr>
          <w:rFonts w:eastAsia="Arial"/>
          <w:rtl/>
          <w:lang w:val="en-GB" w:bidi="ar-SY"/>
        </w:rPr>
      </w:pPr>
      <w:bookmarkStart w:id="1" w:name="_Toc230037946"/>
      <w:r w:rsidRPr="004E6C30">
        <w:rPr>
          <w:rtl/>
        </w:rPr>
        <w:t>الطلب</w:t>
      </w:r>
      <w:r w:rsidRPr="004E6C30">
        <w:rPr>
          <w:rFonts w:eastAsia="Arial"/>
          <w:rtl/>
        </w:rPr>
        <w:t xml:space="preserve"> الأول</w:t>
      </w:r>
      <w:r w:rsidRPr="004E6C30">
        <w:rPr>
          <w:rFonts w:eastAsia="Arial"/>
          <w:rtl/>
          <w:lang w:val="en-GB" w:bidi="ar-SY"/>
        </w:rPr>
        <w:t>:</w:t>
      </w:r>
      <w:r w:rsidRPr="004E6C30">
        <w:rPr>
          <w:rFonts w:eastAsia="Arial"/>
          <w:rtl/>
          <w:lang w:val="en-GB" w:bidi="ar-SY"/>
        </w:rPr>
        <w:br/>
      </w:r>
      <w:r w:rsidRPr="004E6C30">
        <w:rPr>
          <w:rFonts w:eastAsiaTheme="minorHAnsi"/>
          <w:rtl/>
        </w:rPr>
        <w:t>حماية البيانات المشتركة من التضارب</w:t>
      </w:r>
      <w:r w:rsidRPr="004E6C30">
        <w:rPr>
          <w:rFonts w:eastAsiaTheme="minorHAnsi"/>
          <w:rtl/>
        </w:rPr>
        <w:br/>
      </w:r>
      <w:r w:rsidRPr="004E6C30">
        <w:rPr>
          <w:rFonts w:eastAsiaTheme="minorHAnsi"/>
        </w:rPr>
        <w:t>Concurrent Access &amp; Data Integrity</w:t>
      </w:r>
      <w:bookmarkEnd w:id="1"/>
    </w:p>
    <w:p w14:paraId="6B59CD5A" w14:textId="77777777" w:rsidR="004E6C30" w:rsidRPr="004E6C30" w:rsidRDefault="004E6C30" w:rsidP="004E6C30">
      <w:pPr>
        <w:pStyle w:val="Heading2"/>
        <w:jc w:val="center"/>
        <w:rPr>
          <w:rFonts w:eastAsiaTheme="minorHAnsi"/>
          <w:b w:val="0"/>
          <w:bCs w:val="0"/>
          <w:color w:val="auto"/>
          <w:sz w:val="32"/>
          <w:szCs w:val="32"/>
          <w:rtl/>
        </w:rPr>
      </w:pPr>
    </w:p>
    <w:tbl>
      <w:tblPr>
        <w:tblStyle w:val="GridTable4-Accent1"/>
        <w:bidiVisual/>
        <w:tblW w:w="9348" w:type="dxa"/>
        <w:tblLook w:val="04A0" w:firstRow="1" w:lastRow="0" w:firstColumn="1" w:lastColumn="0" w:noHBand="0" w:noVBand="1"/>
      </w:tblPr>
      <w:tblGrid>
        <w:gridCol w:w="2337"/>
        <w:gridCol w:w="2337"/>
        <w:gridCol w:w="2337"/>
        <w:gridCol w:w="2337"/>
      </w:tblGrid>
      <w:tr w:rsidR="004E6C30" w:rsidRPr="004E6C30" w14:paraId="0C9676FD" w14:textId="77777777" w:rsidTr="004E6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35EF04C9" w14:textId="10F38A65" w:rsidR="004E6C30" w:rsidRPr="004E6C30" w:rsidRDefault="004E6C30" w:rsidP="004E6C30">
            <w:pPr>
              <w:jc w:val="center"/>
              <w:rPr>
                <w:rtl/>
              </w:rPr>
            </w:pPr>
            <w:r w:rsidRPr="004E6C30">
              <w:rPr>
                <w:rFonts w:eastAsia="Arial"/>
                <w:color w:val="FFFFFF"/>
                <w:sz w:val="20"/>
                <w:szCs w:val="20"/>
                <w:rtl/>
              </w:rPr>
              <w:t>#</w:t>
            </w:r>
          </w:p>
        </w:tc>
        <w:tc>
          <w:tcPr>
            <w:tcW w:w="2337" w:type="dxa"/>
            <w:vAlign w:val="center"/>
          </w:tcPr>
          <w:p w14:paraId="4D4A963E" w14:textId="0BDC3CDE" w:rsidR="004E6C30" w:rsidRPr="004E6C30" w:rsidRDefault="004E6C30" w:rsidP="004E6C30">
            <w:pPr>
              <w:jc w:val="center"/>
              <w:cnfStyle w:val="100000000000" w:firstRow="1" w:lastRow="0" w:firstColumn="0" w:lastColumn="0" w:oddVBand="0" w:evenVBand="0" w:oddHBand="0" w:evenHBand="0" w:firstRowFirstColumn="0" w:firstRowLastColumn="0" w:lastRowFirstColumn="0" w:lastRowLastColumn="0"/>
              <w:rPr>
                <w:rtl/>
              </w:rPr>
            </w:pPr>
            <w:r w:rsidRPr="004E6C30">
              <w:rPr>
                <w:rFonts w:eastAsia="Arial"/>
                <w:color w:val="FFFFFF"/>
                <w:sz w:val="20"/>
                <w:szCs w:val="20"/>
                <w:rtl/>
              </w:rPr>
              <w:t>السيناريو</w:t>
            </w:r>
          </w:p>
        </w:tc>
        <w:tc>
          <w:tcPr>
            <w:tcW w:w="2337" w:type="dxa"/>
            <w:vAlign w:val="center"/>
          </w:tcPr>
          <w:p w14:paraId="2E01C178" w14:textId="3D73726E" w:rsidR="004E6C30" w:rsidRPr="004E6C30" w:rsidRDefault="004E6C30" w:rsidP="004E6C30">
            <w:pPr>
              <w:jc w:val="center"/>
              <w:cnfStyle w:val="100000000000" w:firstRow="1" w:lastRow="0" w:firstColumn="0" w:lastColumn="0" w:oddVBand="0" w:evenVBand="0" w:oddHBand="0" w:evenHBand="0" w:firstRowFirstColumn="0" w:firstRowLastColumn="0" w:lastRowFirstColumn="0" w:lastRowLastColumn="0"/>
              <w:rPr>
                <w:rtl/>
              </w:rPr>
            </w:pPr>
            <w:r w:rsidRPr="004E6C30">
              <w:rPr>
                <w:rFonts w:eastAsia="Arial"/>
                <w:color w:val="FFFFFF"/>
                <w:sz w:val="20"/>
                <w:szCs w:val="20"/>
                <w:rtl/>
              </w:rPr>
              <w:t>المورد المشترك</w:t>
            </w:r>
          </w:p>
        </w:tc>
        <w:tc>
          <w:tcPr>
            <w:tcW w:w="2337" w:type="dxa"/>
            <w:vAlign w:val="center"/>
          </w:tcPr>
          <w:p w14:paraId="34B7D439" w14:textId="308323FE" w:rsidR="004E6C30" w:rsidRPr="004E6C30" w:rsidRDefault="004E6C30" w:rsidP="004E6C30">
            <w:pPr>
              <w:jc w:val="center"/>
              <w:cnfStyle w:val="100000000000" w:firstRow="1" w:lastRow="0" w:firstColumn="0" w:lastColumn="0" w:oddVBand="0" w:evenVBand="0" w:oddHBand="0" w:evenHBand="0" w:firstRowFirstColumn="0" w:firstRowLastColumn="0" w:lastRowFirstColumn="0" w:lastRowLastColumn="0"/>
              <w:rPr>
                <w:rtl/>
              </w:rPr>
            </w:pPr>
            <w:r w:rsidRPr="004E6C30">
              <w:rPr>
                <w:rFonts w:eastAsia="Arial"/>
                <w:color w:val="FFFFFF"/>
                <w:sz w:val="20"/>
                <w:szCs w:val="20"/>
                <w:rtl/>
              </w:rPr>
              <w:t>المشكلة النت</w:t>
            </w:r>
          </w:p>
        </w:tc>
      </w:tr>
      <w:tr w:rsidR="004E6C30" w:rsidRPr="004E6C30" w14:paraId="11692C56" w14:textId="77777777" w:rsidTr="004E6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215B3216" w14:textId="6A10FB03" w:rsidR="004E6C30" w:rsidRPr="004E6C30" w:rsidRDefault="004E6C30" w:rsidP="004E6C30">
            <w:pPr>
              <w:jc w:val="center"/>
              <w:rPr>
                <w:rtl/>
              </w:rPr>
            </w:pPr>
            <w:r w:rsidRPr="004E6C30">
              <w:rPr>
                <w:rFonts w:eastAsia="Arial"/>
                <w:sz w:val="20"/>
                <w:szCs w:val="20"/>
              </w:rPr>
              <w:t>1</w:t>
            </w:r>
          </w:p>
        </w:tc>
        <w:tc>
          <w:tcPr>
            <w:tcW w:w="2337" w:type="dxa"/>
            <w:vAlign w:val="center"/>
          </w:tcPr>
          <w:p w14:paraId="650DE3FE" w14:textId="1B17D01E" w:rsidR="004E6C30" w:rsidRPr="004E6C30" w:rsidRDefault="004E6C30" w:rsidP="004E6C30">
            <w:pPr>
              <w:jc w:val="center"/>
              <w:cnfStyle w:val="000000100000" w:firstRow="0" w:lastRow="0" w:firstColumn="0" w:lastColumn="0" w:oddVBand="0" w:evenVBand="0" w:oddHBand="1" w:evenHBand="0" w:firstRowFirstColumn="0" w:firstRowLastColumn="0" w:lastRowFirstColumn="0" w:lastRowLastColumn="0"/>
              <w:rPr>
                <w:rtl/>
              </w:rPr>
            </w:pPr>
            <w:r w:rsidRPr="004E6C30">
              <w:rPr>
                <w:rFonts w:eastAsia="Arial"/>
                <w:sz w:val="20"/>
                <w:szCs w:val="20"/>
                <w:rtl/>
              </w:rPr>
              <w:t>إضافة منتج للسلة من جهازين</w:t>
            </w:r>
          </w:p>
        </w:tc>
        <w:tc>
          <w:tcPr>
            <w:tcW w:w="2337" w:type="dxa"/>
            <w:vAlign w:val="center"/>
          </w:tcPr>
          <w:p w14:paraId="6FE0FF9E" w14:textId="10F9CAD1" w:rsidR="004E6C30" w:rsidRPr="004E6C30" w:rsidRDefault="004E6C30" w:rsidP="004E6C30">
            <w:pPr>
              <w:jc w:val="center"/>
              <w:cnfStyle w:val="000000100000" w:firstRow="0" w:lastRow="0" w:firstColumn="0" w:lastColumn="0" w:oddVBand="0" w:evenVBand="0" w:oddHBand="1" w:evenHBand="0" w:firstRowFirstColumn="0" w:firstRowLastColumn="0" w:lastRowFirstColumn="0" w:lastRowLastColumn="0"/>
              <w:rPr>
                <w:rtl/>
              </w:rPr>
            </w:pPr>
            <w:r w:rsidRPr="004E6C30">
              <w:rPr>
                <w:rFonts w:eastAsia="Arial"/>
                <w:sz w:val="20"/>
                <w:szCs w:val="20"/>
                <w:rtl/>
                <w:lang w:val="en-GB"/>
              </w:rPr>
              <w:t xml:space="preserve">جدول </w:t>
            </w:r>
            <w:proofErr w:type="spellStart"/>
            <w:r w:rsidRPr="004E6C30">
              <w:rPr>
                <w:rFonts w:eastAsia="Arial"/>
                <w:sz w:val="20"/>
                <w:szCs w:val="20"/>
                <w:lang w:val="en-GB"/>
              </w:rPr>
              <w:t>cart_items</w:t>
            </w:r>
            <w:proofErr w:type="spellEnd"/>
          </w:p>
        </w:tc>
        <w:tc>
          <w:tcPr>
            <w:tcW w:w="2337" w:type="dxa"/>
            <w:vAlign w:val="center"/>
          </w:tcPr>
          <w:p w14:paraId="65C99DD7" w14:textId="0ED9A99E" w:rsidR="004E6C30" w:rsidRPr="004E6C30" w:rsidRDefault="004E6C30" w:rsidP="004E6C30">
            <w:pPr>
              <w:jc w:val="center"/>
              <w:cnfStyle w:val="000000100000" w:firstRow="0" w:lastRow="0" w:firstColumn="0" w:lastColumn="0" w:oddVBand="0" w:evenVBand="0" w:oddHBand="1" w:evenHBand="0" w:firstRowFirstColumn="0" w:firstRowLastColumn="0" w:lastRowFirstColumn="0" w:lastRowLastColumn="0"/>
              <w:rPr>
                <w:rtl/>
              </w:rPr>
            </w:pPr>
            <w:r w:rsidRPr="004E6C30">
              <w:rPr>
                <w:rFonts w:eastAsia="Arial"/>
                <w:sz w:val="20"/>
                <w:szCs w:val="20"/>
              </w:rPr>
              <w:t>Duplicate Insert</w:t>
            </w:r>
          </w:p>
        </w:tc>
      </w:tr>
      <w:tr w:rsidR="004E6C30" w:rsidRPr="004E6C30" w14:paraId="2695F60A" w14:textId="77777777" w:rsidTr="004E6C30">
        <w:tc>
          <w:tcPr>
            <w:cnfStyle w:val="001000000000" w:firstRow="0" w:lastRow="0" w:firstColumn="1" w:lastColumn="0" w:oddVBand="0" w:evenVBand="0" w:oddHBand="0" w:evenHBand="0" w:firstRowFirstColumn="0" w:firstRowLastColumn="0" w:lastRowFirstColumn="0" w:lastRowLastColumn="0"/>
            <w:tcW w:w="2337" w:type="dxa"/>
            <w:vAlign w:val="center"/>
          </w:tcPr>
          <w:p w14:paraId="21F67626" w14:textId="287A9661" w:rsidR="004E6C30" w:rsidRPr="004E6C30" w:rsidRDefault="004E6C30" w:rsidP="004E6C30">
            <w:pPr>
              <w:jc w:val="center"/>
              <w:rPr>
                <w:rtl/>
              </w:rPr>
            </w:pPr>
            <w:r w:rsidRPr="004E6C30">
              <w:rPr>
                <w:rFonts w:eastAsia="Arial"/>
                <w:sz w:val="20"/>
                <w:szCs w:val="20"/>
              </w:rPr>
              <w:t>2</w:t>
            </w:r>
          </w:p>
        </w:tc>
        <w:tc>
          <w:tcPr>
            <w:tcW w:w="2337" w:type="dxa"/>
            <w:vAlign w:val="center"/>
          </w:tcPr>
          <w:p w14:paraId="013D620A" w14:textId="7B97BC9A" w:rsidR="004E6C30" w:rsidRPr="004E6C30" w:rsidRDefault="004E6C30" w:rsidP="004E6C30">
            <w:pPr>
              <w:jc w:val="center"/>
              <w:cnfStyle w:val="000000000000" w:firstRow="0" w:lastRow="0" w:firstColumn="0" w:lastColumn="0" w:oddVBand="0" w:evenVBand="0" w:oddHBand="0" w:evenHBand="0" w:firstRowFirstColumn="0" w:firstRowLastColumn="0" w:lastRowFirstColumn="0" w:lastRowLastColumn="0"/>
              <w:rPr>
                <w:rtl/>
              </w:rPr>
            </w:pPr>
            <w:r w:rsidRPr="004E6C30">
              <w:rPr>
                <w:rFonts w:eastAsia="Arial"/>
                <w:sz w:val="20"/>
                <w:szCs w:val="20"/>
                <w:rtl/>
              </w:rPr>
              <w:t>تحديث كمية منتج في السلة</w:t>
            </w:r>
          </w:p>
        </w:tc>
        <w:tc>
          <w:tcPr>
            <w:tcW w:w="2337" w:type="dxa"/>
            <w:vAlign w:val="center"/>
          </w:tcPr>
          <w:p w14:paraId="1D973B20" w14:textId="59E67A22" w:rsidR="004E6C30" w:rsidRPr="004E6C30" w:rsidRDefault="004E6C30" w:rsidP="004E6C30">
            <w:pPr>
              <w:jc w:val="center"/>
              <w:cnfStyle w:val="000000000000" w:firstRow="0" w:lastRow="0" w:firstColumn="0" w:lastColumn="0" w:oddVBand="0" w:evenVBand="0" w:oddHBand="0" w:evenHBand="0" w:firstRowFirstColumn="0" w:firstRowLastColumn="0" w:lastRowFirstColumn="0" w:lastRowLastColumn="0"/>
              <w:rPr>
                <w:rtl/>
              </w:rPr>
            </w:pPr>
            <w:r w:rsidRPr="004E6C30">
              <w:rPr>
                <w:rFonts w:eastAsia="Arial"/>
                <w:sz w:val="20"/>
                <w:szCs w:val="20"/>
                <w:rtl/>
                <w:lang w:val="en-GB"/>
              </w:rPr>
              <w:t xml:space="preserve">صف </w:t>
            </w:r>
            <w:proofErr w:type="spellStart"/>
            <w:r w:rsidRPr="004E6C30">
              <w:rPr>
                <w:rFonts w:eastAsia="Arial"/>
                <w:sz w:val="20"/>
                <w:szCs w:val="20"/>
                <w:lang w:val="en-GB"/>
              </w:rPr>
              <w:t>cart_items</w:t>
            </w:r>
            <w:proofErr w:type="spellEnd"/>
          </w:p>
        </w:tc>
        <w:tc>
          <w:tcPr>
            <w:tcW w:w="2337" w:type="dxa"/>
            <w:vAlign w:val="center"/>
          </w:tcPr>
          <w:p w14:paraId="167317BD" w14:textId="0EC95657" w:rsidR="004E6C30" w:rsidRPr="004E6C30" w:rsidRDefault="004E6C30" w:rsidP="004E6C30">
            <w:pPr>
              <w:jc w:val="center"/>
              <w:cnfStyle w:val="000000000000" w:firstRow="0" w:lastRow="0" w:firstColumn="0" w:lastColumn="0" w:oddVBand="0" w:evenVBand="0" w:oddHBand="0" w:evenHBand="0" w:firstRowFirstColumn="0" w:firstRowLastColumn="0" w:lastRowFirstColumn="0" w:lastRowLastColumn="0"/>
              <w:rPr>
                <w:rtl/>
              </w:rPr>
            </w:pPr>
            <w:r w:rsidRPr="004E6C30">
              <w:rPr>
                <w:rFonts w:eastAsia="Arial"/>
                <w:sz w:val="20"/>
                <w:szCs w:val="20"/>
              </w:rPr>
              <w:t>Lost Update</w:t>
            </w:r>
          </w:p>
        </w:tc>
      </w:tr>
      <w:tr w:rsidR="004E6C30" w:rsidRPr="004E6C30" w14:paraId="074E8A6B" w14:textId="77777777" w:rsidTr="004E6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569B64DC" w14:textId="01E7DD7C" w:rsidR="004E6C30" w:rsidRPr="004E6C30" w:rsidRDefault="004E6C30" w:rsidP="004E6C30">
            <w:pPr>
              <w:jc w:val="center"/>
              <w:rPr>
                <w:rtl/>
              </w:rPr>
            </w:pPr>
            <w:r w:rsidRPr="004E6C30">
              <w:rPr>
                <w:rFonts w:eastAsia="Arial"/>
                <w:sz w:val="20"/>
                <w:szCs w:val="20"/>
              </w:rPr>
              <w:t>3</w:t>
            </w:r>
          </w:p>
        </w:tc>
        <w:tc>
          <w:tcPr>
            <w:tcW w:w="2337" w:type="dxa"/>
            <w:vAlign w:val="center"/>
          </w:tcPr>
          <w:p w14:paraId="71915147" w14:textId="072B5882" w:rsidR="004E6C30" w:rsidRPr="004E6C30" w:rsidRDefault="004E6C30" w:rsidP="004E6C30">
            <w:pPr>
              <w:jc w:val="center"/>
              <w:cnfStyle w:val="000000100000" w:firstRow="0" w:lastRow="0" w:firstColumn="0" w:lastColumn="0" w:oddVBand="0" w:evenVBand="0" w:oddHBand="1" w:evenHBand="0" w:firstRowFirstColumn="0" w:firstRowLastColumn="0" w:lastRowFirstColumn="0" w:lastRowLastColumn="0"/>
              <w:rPr>
                <w:rtl/>
              </w:rPr>
            </w:pPr>
            <w:r w:rsidRPr="004E6C30">
              <w:rPr>
                <w:rFonts w:eastAsia="Arial"/>
                <w:sz w:val="20"/>
                <w:szCs w:val="20"/>
                <w:rtl/>
              </w:rPr>
              <w:t>إتمام الطلب من جهازين</w:t>
            </w:r>
          </w:p>
        </w:tc>
        <w:tc>
          <w:tcPr>
            <w:tcW w:w="2337" w:type="dxa"/>
            <w:vAlign w:val="center"/>
          </w:tcPr>
          <w:p w14:paraId="747D5FFB" w14:textId="79E84BC1" w:rsidR="004E6C30" w:rsidRPr="004E6C30" w:rsidRDefault="004E6C30" w:rsidP="004E6C30">
            <w:pPr>
              <w:jc w:val="center"/>
              <w:cnfStyle w:val="000000100000" w:firstRow="0" w:lastRow="0" w:firstColumn="0" w:lastColumn="0" w:oddVBand="0" w:evenVBand="0" w:oddHBand="1" w:evenHBand="0" w:firstRowFirstColumn="0" w:firstRowLastColumn="0" w:lastRowFirstColumn="0" w:lastRowLastColumn="0"/>
              <w:rPr>
                <w:rtl/>
              </w:rPr>
            </w:pPr>
            <w:r w:rsidRPr="004E6C30">
              <w:rPr>
                <w:rFonts w:eastAsia="Arial"/>
                <w:sz w:val="20"/>
                <w:szCs w:val="20"/>
                <w:rtl/>
              </w:rPr>
              <w:t>الرصيد + المخزون</w:t>
            </w:r>
          </w:p>
        </w:tc>
        <w:tc>
          <w:tcPr>
            <w:tcW w:w="2337" w:type="dxa"/>
            <w:vAlign w:val="center"/>
          </w:tcPr>
          <w:p w14:paraId="5299D45A" w14:textId="5D02106F" w:rsidR="004E6C30" w:rsidRPr="004E6C30" w:rsidRDefault="004E6C30" w:rsidP="004E6C30">
            <w:pPr>
              <w:jc w:val="center"/>
              <w:cnfStyle w:val="000000100000" w:firstRow="0" w:lastRow="0" w:firstColumn="0" w:lastColumn="0" w:oddVBand="0" w:evenVBand="0" w:oddHBand="1" w:evenHBand="0" w:firstRowFirstColumn="0" w:firstRowLastColumn="0" w:lastRowFirstColumn="0" w:lastRowLastColumn="0"/>
              <w:rPr>
                <w:rtl/>
              </w:rPr>
            </w:pPr>
            <w:r w:rsidRPr="004E6C30">
              <w:rPr>
                <w:rFonts w:eastAsia="Arial"/>
                <w:sz w:val="20"/>
                <w:szCs w:val="20"/>
              </w:rPr>
              <w:t>Double Checkout</w:t>
            </w:r>
          </w:p>
        </w:tc>
      </w:tr>
      <w:tr w:rsidR="004E6C30" w:rsidRPr="004E6C30" w14:paraId="43BB3663" w14:textId="77777777" w:rsidTr="004E6C30">
        <w:tc>
          <w:tcPr>
            <w:cnfStyle w:val="001000000000" w:firstRow="0" w:lastRow="0" w:firstColumn="1" w:lastColumn="0" w:oddVBand="0" w:evenVBand="0" w:oddHBand="0" w:evenHBand="0" w:firstRowFirstColumn="0" w:firstRowLastColumn="0" w:lastRowFirstColumn="0" w:lastRowLastColumn="0"/>
            <w:tcW w:w="2337" w:type="dxa"/>
            <w:vAlign w:val="center"/>
          </w:tcPr>
          <w:p w14:paraId="1EE3A1E8" w14:textId="37289425" w:rsidR="004E6C30" w:rsidRPr="004E6C30" w:rsidRDefault="004E6C30" w:rsidP="004E6C30">
            <w:pPr>
              <w:jc w:val="center"/>
              <w:rPr>
                <w:rtl/>
              </w:rPr>
            </w:pPr>
            <w:r w:rsidRPr="004E6C30">
              <w:rPr>
                <w:rFonts w:eastAsia="Arial"/>
                <w:sz w:val="20"/>
                <w:szCs w:val="20"/>
              </w:rPr>
              <w:t>4</w:t>
            </w:r>
          </w:p>
        </w:tc>
        <w:tc>
          <w:tcPr>
            <w:tcW w:w="2337" w:type="dxa"/>
            <w:vAlign w:val="center"/>
          </w:tcPr>
          <w:p w14:paraId="53A0D95F" w14:textId="24EF30BF" w:rsidR="004E6C30" w:rsidRPr="004E6C30" w:rsidRDefault="004E6C30" w:rsidP="004E6C30">
            <w:pPr>
              <w:jc w:val="center"/>
              <w:cnfStyle w:val="000000000000" w:firstRow="0" w:lastRow="0" w:firstColumn="0" w:lastColumn="0" w:oddVBand="0" w:evenVBand="0" w:oddHBand="0" w:evenHBand="0" w:firstRowFirstColumn="0" w:firstRowLastColumn="0" w:lastRowFirstColumn="0" w:lastRowLastColumn="0"/>
              <w:rPr>
                <w:rtl/>
              </w:rPr>
            </w:pPr>
            <w:r w:rsidRPr="004E6C30">
              <w:rPr>
                <w:rFonts w:eastAsia="Arial"/>
                <w:sz w:val="20"/>
                <w:szCs w:val="20"/>
                <w:rtl/>
              </w:rPr>
              <w:t>شراء زبونين لآخر قطعة من نفس المنتج</w:t>
            </w:r>
          </w:p>
        </w:tc>
        <w:tc>
          <w:tcPr>
            <w:tcW w:w="2337" w:type="dxa"/>
            <w:vAlign w:val="center"/>
          </w:tcPr>
          <w:p w14:paraId="637C8905" w14:textId="5FAF3069" w:rsidR="004E6C30" w:rsidRPr="004E6C30" w:rsidRDefault="004E6C30" w:rsidP="004E6C30">
            <w:pPr>
              <w:jc w:val="center"/>
              <w:cnfStyle w:val="000000000000" w:firstRow="0" w:lastRow="0" w:firstColumn="0" w:lastColumn="0" w:oddVBand="0" w:evenVBand="0" w:oddHBand="0" w:evenHBand="0" w:firstRowFirstColumn="0" w:firstRowLastColumn="0" w:lastRowFirstColumn="0" w:lastRowLastColumn="0"/>
              <w:rPr>
                <w:rtl/>
              </w:rPr>
            </w:pPr>
            <w:r w:rsidRPr="004E6C30">
              <w:rPr>
                <w:rFonts w:eastAsia="Arial"/>
                <w:sz w:val="20"/>
                <w:szCs w:val="20"/>
                <w:rtl/>
              </w:rPr>
              <w:t>صف المخزون</w:t>
            </w:r>
          </w:p>
        </w:tc>
        <w:tc>
          <w:tcPr>
            <w:tcW w:w="2337" w:type="dxa"/>
            <w:vAlign w:val="center"/>
          </w:tcPr>
          <w:p w14:paraId="773D4EDB" w14:textId="4F4CBF6E" w:rsidR="004E6C30" w:rsidRPr="004E6C30" w:rsidRDefault="004E6C30" w:rsidP="004E6C30">
            <w:pPr>
              <w:jc w:val="center"/>
              <w:cnfStyle w:val="000000000000" w:firstRow="0" w:lastRow="0" w:firstColumn="0" w:lastColumn="0" w:oddVBand="0" w:evenVBand="0" w:oddHBand="0" w:evenHBand="0" w:firstRowFirstColumn="0" w:firstRowLastColumn="0" w:lastRowFirstColumn="0" w:lastRowLastColumn="0"/>
              <w:rPr>
                <w:rtl/>
              </w:rPr>
            </w:pPr>
            <w:r w:rsidRPr="004E6C30">
              <w:rPr>
                <w:rFonts w:eastAsia="Arial"/>
                <w:sz w:val="20"/>
                <w:szCs w:val="20"/>
              </w:rPr>
              <w:t>Overselling</w:t>
            </w:r>
          </w:p>
        </w:tc>
      </w:tr>
      <w:tr w:rsidR="004E6C30" w:rsidRPr="004E6C30" w14:paraId="25EFE1DA" w14:textId="77777777" w:rsidTr="004E6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78CA588E" w14:textId="2AC82ED4" w:rsidR="004E6C30" w:rsidRPr="004E6C30" w:rsidRDefault="004E6C30" w:rsidP="004E6C30">
            <w:pPr>
              <w:jc w:val="center"/>
              <w:rPr>
                <w:rtl/>
              </w:rPr>
            </w:pPr>
            <w:r w:rsidRPr="004E6C30">
              <w:rPr>
                <w:rFonts w:eastAsia="Arial"/>
                <w:sz w:val="20"/>
                <w:szCs w:val="20"/>
              </w:rPr>
              <w:t>5</w:t>
            </w:r>
          </w:p>
        </w:tc>
        <w:tc>
          <w:tcPr>
            <w:tcW w:w="2337" w:type="dxa"/>
            <w:vAlign w:val="center"/>
          </w:tcPr>
          <w:p w14:paraId="4941B28A" w14:textId="072DC7BD" w:rsidR="004E6C30" w:rsidRPr="004E6C30" w:rsidRDefault="004E6C30" w:rsidP="004E6C30">
            <w:pPr>
              <w:jc w:val="center"/>
              <w:cnfStyle w:val="000000100000" w:firstRow="0" w:lastRow="0" w:firstColumn="0" w:lastColumn="0" w:oddVBand="0" w:evenVBand="0" w:oddHBand="1" w:evenHBand="0" w:firstRowFirstColumn="0" w:firstRowLastColumn="0" w:lastRowFirstColumn="0" w:lastRowLastColumn="0"/>
              <w:rPr>
                <w:rtl/>
              </w:rPr>
            </w:pPr>
            <w:r w:rsidRPr="004E6C30">
              <w:rPr>
                <w:rFonts w:eastAsia="Arial"/>
                <w:sz w:val="20"/>
                <w:szCs w:val="20"/>
                <w:rtl/>
              </w:rPr>
              <w:t>إداري يحدث المخزون لمنتج وزبون يقوم بشراء المنتج</w:t>
            </w:r>
          </w:p>
        </w:tc>
        <w:tc>
          <w:tcPr>
            <w:tcW w:w="2337" w:type="dxa"/>
            <w:vAlign w:val="center"/>
          </w:tcPr>
          <w:p w14:paraId="3E3C8534" w14:textId="5EE10B60" w:rsidR="004E6C30" w:rsidRPr="004E6C30" w:rsidRDefault="004E6C30" w:rsidP="004E6C30">
            <w:pPr>
              <w:jc w:val="center"/>
              <w:cnfStyle w:val="000000100000" w:firstRow="0" w:lastRow="0" w:firstColumn="0" w:lastColumn="0" w:oddVBand="0" w:evenVBand="0" w:oddHBand="1" w:evenHBand="0" w:firstRowFirstColumn="0" w:firstRowLastColumn="0" w:lastRowFirstColumn="0" w:lastRowLastColumn="0"/>
              <w:rPr>
                <w:rtl/>
              </w:rPr>
            </w:pPr>
            <w:r w:rsidRPr="004E6C30">
              <w:rPr>
                <w:rFonts w:eastAsia="Arial"/>
                <w:sz w:val="20"/>
                <w:szCs w:val="20"/>
                <w:rtl/>
              </w:rPr>
              <w:t>صف المخزون</w:t>
            </w:r>
          </w:p>
        </w:tc>
        <w:tc>
          <w:tcPr>
            <w:tcW w:w="2337" w:type="dxa"/>
            <w:vAlign w:val="center"/>
          </w:tcPr>
          <w:p w14:paraId="5CFD2508" w14:textId="54D01433" w:rsidR="004E6C30" w:rsidRPr="004E6C30" w:rsidRDefault="004E6C30" w:rsidP="004E6C30">
            <w:pPr>
              <w:jc w:val="center"/>
              <w:cnfStyle w:val="000000100000" w:firstRow="0" w:lastRow="0" w:firstColumn="0" w:lastColumn="0" w:oddVBand="0" w:evenVBand="0" w:oddHBand="1" w:evenHBand="0" w:firstRowFirstColumn="0" w:firstRowLastColumn="0" w:lastRowFirstColumn="0" w:lastRowLastColumn="0"/>
              <w:rPr>
                <w:rtl/>
              </w:rPr>
            </w:pPr>
            <w:r w:rsidRPr="004E6C30">
              <w:rPr>
                <w:rFonts w:eastAsia="Arial"/>
                <w:sz w:val="20"/>
                <w:szCs w:val="20"/>
              </w:rPr>
              <w:t>Hidden Inventory Update</w:t>
            </w:r>
          </w:p>
        </w:tc>
      </w:tr>
    </w:tbl>
    <w:p w14:paraId="3E071155" w14:textId="77777777" w:rsidR="004E6C30" w:rsidRPr="004E6C30" w:rsidRDefault="004E6C30" w:rsidP="004E6C30"/>
    <w:p w14:paraId="3030BEA0" w14:textId="63A9583C" w:rsidR="004E6C30" w:rsidRPr="004E6C30" w:rsidRDefault="004E6C30" w:rsidP="004E6C30">
      <w:r w:rsidRPr="004E6C30">
        <w:rPr>
          <w:rtl/>
        </w:rPr>
        <w:t xml:space="preserve">لحل مشاكل ال </w:t>
      </w:r>
      <w:r w:rsidRPr="004E6C30">
        <w:t>race condition</w:t>
      </w:r>
      <w:r w:rsidRPr="004E6C30">
        <w:rPr>
          <w:rtl/>
        </w:rPr>
        <w:t xml:space="preserve"> ضمن </w:t>
      </w:r>
      <w:proofErr w:type="spellStart"/>
      <w:r w:rsidRPr="004E6C30">
        <w:rPr>
          <w:rtl/>
        </w:rPr>
        <w:t>لارافيل</w:t>
      </w:r>
      <w:proofErr w:type="spellEnd"/>
      <w:r w:rsidRPr="004E6C30">
        <w:rPr>
          <w:rtl/>
        </w:rPr>
        <w:t xml:space="preserve"> يوجد لدينا </w:t>
      </w:r>
      <w:r>
        <w:rPr>
          <w:rFonts w:hint="cs"/>
          <w:rtl/>
        </w:rPr>
        <w:t>4 حلول</w:t>
      </w:r>
      <w:r w:rsidRPr="004E6C30">
        <w:rPr>
          <w:rtl/>
        </w:rPr>
        <w:t>:</w:t>
      </w:r>
      <w:r w:rsidRPr="004E6C30">
        <w:rPr>
          <w:rtl/>
        </w:rPr>
        <w:t xml:space="preserve"> </w:t>
      </w:r>
    </w:p>
    <w:p w14:paraId="590DC44F" w14:textId="77777777" w:rsidR="004E6C30" w:rsidRPr="004E6C30" w:rsidRDefault="004E6C30" w:rsidP="004E6C30">
      <w:pPr>
        <w:pStyle w:val="ListParagraph"/>
        <w:numPr>
          <w:ilvl w:val="0"/>
          <w:numId w:val="16"/>
        </w:numPr>
        <w:spacing w:after="0" w:line="240" w:lineRule="auto"/>
        <w:contextualSpacing w:val="0"/>
      </w:pPr>
      <w:r w:rsidRPr="004E6C30">
        <w:rPr>
          <w:rtl/>
        </w:rPr>
        <w:t>قفل الجزء من الكود الذي يحدث فيه التضارب</w:t>
      </w:r>
    </w:p>
    <w:p w14:paraId="0030EFC8" w14:textId="5C35298F" w:rsidR="004E6C30" w:rsidRPr="004E6C30" w:rsidRDefault="004E6C30" w:rsidP="004E6C30">
      <w:pPr>
        <w:pStyle w:val="ListParagraph"/>
        <w:numPr>
          <w:ilvl w:val="0"/>
          <w:numId w:val="16"/>
        </w:numPr>
        <w:spacing w:after="0" w:line="240" w:lineRule="auto"/>
        <w:contextualSpacing w:val="0"/>
      </w:pPr>
      <w:r w:rsidRPr="004E6C30">
        <w:rPr>
          <w:rtl/>
        </w:rPr>
        <w:t xml:space="preserve">قفل السجلات في قاعدة البيانات باستخدام </w:t>
      </w:r>
      <w:proofErr w:type="spellStart"/>
      <w:r w:rsidRPr="004E6C30">
        <w:t>lockForUpdate</w:t>
      </w:r>
      <w:proofErr w:type="spellEnd"/>
      <w:r w:rsidRPr="004E6C30">
        <w:rPr>
          <w:rtl/>
        </w:rPr>
        <w:t xml:space="preserve"> (</w:t>
      </w:r>
      <w:r w:rsidRPr="004E6C30">
        <w:rPr>
          <w:rtl/>
        </w:rPr>
        <w:t xml:space="preserve">قفل تشاؤمي </w:t>
      </w:r>
      <w:r w:rsidRPr="004E6C30">
        <w:t xml:space="preserve">Pessimistic </w:t>
      </w:r>
      <w:r w:rsidRPr="004E6C30">
        <w:t>Lock</w:t>
      </w:r>
      <w:r w:rsidRPr="004E6C30">
        <w:rPr>
          <w:rtl/>
        </w:rPr>
        <w:t>)</w:t>
      </w:r>
    </w:p>
    <w:p w14:paraId="706B8067" w14:textId="4CDCC882" w:rsidR="004E6C30" w:rsidRPr="004E6C30" w:rsidRDefault="004E6C30" w:rsidP="004E6C30">
      <w:pPr>
        <w:pStyle w:val="ListParagraph"/>
        <w:numPr>
          <w:ilvl w:val="0"/>
          <w:numId w:val="16"/>
        </w:numPr>
        <w:spacing w:after="0" w:line="240" w:lineRule="auto"/>
        <w:contextualSpacing w:val="0"/>
      </w:pPr>
      <w:r w:rsidRPr="004E6C30">
        <w:rPr>
          <w:rtl/>
        </w:rPr>
        <w:t xml:space="preserve">استخدام </w:t>
      </w:r>
      <w:proofErr w:type="spellStart"/>
      <w:r w:rsidRPr="004E6C30">
        <w:t>sharedLock</w:t>
      </w:r>
      <w:proofErr w:type="spellEnd"/>
      <w:r w:rsidRPr="004E6C30">
        <w:rPr>
          <w:rtl/>
        </w:rPr>
        <w:t xml:space="preserve"> ممكن </w:t>
      </w:r>
      <w:r w:rsidRPr="004E6C30">
        <w:rPr>
          <w:rtl/>
        </w:rPr>
        <w:t>إذا</w:t>
      </w:r>
      <w:r w:rsidRPr="004E6C30">
        <w:rPr>
          <w:rtl/>
        </w:rPr>
        <w:t xml:space="preserve"> </w:t>
      </w:r>
      <w:r w:rsidRPr="004E6C30">
        <w:rPr>
          <w:rtl/>
        </w:rPr>
        <w:t>أردنا</w:t>
      </w:r>
      <w:r w:rsidRPr="004E6C30">
        <w:rPr>
          <w:rtl/>
        </w:rPr>
        <w:t xml:space="preserve"> منع الآخرين من الكتابة والسماح لهم بقراءة السجلات، في حالة التضارب الثريدين يريدان القيام بعملية كتابة فلا ينفع استخدامه.</w:t>
      </w:r>
    </w:p>
    <w:p w14:paraId="6729EAD3" w14:textId="5167DE20" w:rsidR="004E6C30" w:rsidRPr="004E6C30" w:rsidRDefault="004E6C30" w:rsidP="004E6C30">
      <w:pPr>
        <w:pStyle w:val="ListParagraph"/>
        <w:numPr>
          <w:ilvl w:val="0"/>
          <w:numId w:val="16"/>
        </w:numPr>
        <w:spacing w:after="0" w:line="240" w:lineRule="auto"/>
        <w:contextualSpacing w:val="0"/>
      </w:pPr>
      <w:r w:rsidRPr="004E6C30">
        <w:rPr>
          <w:rtl/>
        </w:rPr>
        <w:t xml:space="preserve">استخدام القفل المتفائل لا يحل المشكلة، لأنه يعتمد على </w:t>
      </w:r>
      <w:r w:rsidRPr="004E6C30">
        <w:t>version</w:t>
      </w:r>
      <w:r w:rsidRPr="004E6C30">
        <w:rPr>
          <w:rtl/>
        </w:rPr>
        <w:t xml:space="preserve"> مع كل اصدار، وبفرض استعلام الثريدين عن الاصدار قبل التحديث بنفس اللحظة سيقومان بالتحديث سويا، ما لم نستخدم القفل </w:t>
      </w:r>
      <w:r w:rsidRPr="004E6C30">
        <w:rPr>
          <w:rtl/>
        </w:rPr>
        <w:t>التشاؤمي</w:t>
      </w:r>
      <w:r w:rsidRPr="004E6C30">
        <w:rPr>
          <w:rtl/>
        </w:rPr>
        <w:t xml:space="preserve"> معه.</w:t>
      </w:r>
    </w:p>
    <w:p w14:paraId="4E228F2C" w14:textId="77777777" w:rsidR="004E6C30" w:rsidRPr="004E6C30" w:rsidRDefault="004E6C30" w:rsidP="004E6C30">
      <w:pPr>
        <w:pStyle w:val="Heading2"/>
      </w:pPr>
      <w:bookmarkStart w:id="2" w:name="_Toc230037947"/>
      <w:r w:rsidRPr="004E6C30">
        <w:rPr>
          <w:rtl/>
        </w:rPr>
        <w:t>السيناريو الأول: إضافة منتج للسلة من جهازين</w:t>
      </w:r>
      <w:bookmarkEnd w:id="2"/>
    </w:p>
    <w:p w14:paraId="1EDB61C1" w14:textId="2598004C" w:rsidR="004E6C30" w:rsidRPr="004E6C30" w:rsidRDefault="004E6C30" w:rsidP="004E6C30">
      <w:pPr>
        <w:spacing w:before="60" w:after="60"/>
      </w:pPr>
      <w:r w:rsidRPr="004E6C30">
        <w:rPr>
          <w:rFonts w:eastAsia="Arial"/>
          <w:color w:val="000000"/>
          <w:rtl/>
        </w:rPr>
        <w:t>المشكلة: عندما يضغط المستخدم على زر الإضافة من جهازين في آنٍ واحد، تقوم كلتا العمليتين بالتحقق من عدم وجود المنتج في السلة، فتتم اضافة المنتج للسلة مرتين، حل المشكلة عن طر</w:t>
      </w:r>
      <w:r w:rsidRPr="004E6C30">
        <w:rPr>
          <w:rFonts w:eastAsia="Arial"/>
          <w:color w:val="000000"/>
          <w:rtl/>
        </w:rPr>
        <w:t>ي</w:t>
      </w:r>
      <w:r w:rsidRPr="004E6C30">
        <w:rPr>
          <w:rFonts w:eastAsia="Arial"/>
          <w:color w:val="000000"/>
          <w:rtl/>
        </w:rPr>
        <w:t xml:space="preserve">ق اضافة قيد على جدول </w:t>
      </w:r>
      <w:proofErr w:type="spellStart"/>
      <w:r w:rsidRPr="004E6C30">
        <w:rPr>
          <w:rFonts w:eastAsia="Arial"/>
          <w:color w:val="000000"/>
        </w:rPr>
        <w:t>cart_items</w:t>
      </w:r>
      <w:proofErr w:type="spellEnd"/>
      <w:r w:rsidRPr="004E6C30">
        <w:rPr>
          <w:rFonts w:eastAsia="Arial"/>
          <w:color w:val="000000"/>
          <w:rtl/>
        </w:rPr>
        <w:t xml:space="preserve"> بحيث يكون المنتج فريد ضمن السلة الواحدة. </w:t>
      </w:r>
    </w:p>
    <w:p w14:paraId="6141E9A0" w14:textId="4B6EE8D5" w:rsidR="004E6C30" w:rsidRPr="004E6C30" w:rsidRDefault="004E6C30" w:rsidP="004E6C30">
      <w:pPr>
        <w:pStyle w:val="Heading3"/>
      </w:pPr>
      <w:bookmarkStart w:id="3" w:name="_Toc230037948"/>
      <w:r w:rsidRPr="004E6C30">
        <w:rPr>
          <w:rtl/>
        </w:rPr>
        <w:lastRenderedPageBreak/>
        <w:t>قبل اضافة القيد:</w:t>
      </w:r>
      <w:bookmarkEnd w:id="3"/>
    </w:p>
    <w:p w14:paraId="38AC8806" w14:textId="5E334E98" w:rsidR="004E6C30" w:rsidRPr="004E6C30" w:rsidRDefault="004E6C30" w:rsidP="004E6C30">
      <w:r w:rsidRPr="004E6C30">
        <w:rPr>
          <w:noProof/>
        </w:rPr>
        <w:drawing>
          <wp:inline distT="0" distB="0" distL="0" distR="0" wp14:anchorId="709921BC" wp14:editId="3DB02F7E">
            <wp:extent cx="5838755" cy="1762129"/>
            <wp:effectExtent l="0" t="0" r="0" b="0"/>
            <wp:docPr id="1387208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08906" name="Picture 1387208906"/>
                    <pic:cNvPicPr/>
                  </pic:nvPicPr>
                  <pic:blipFill>
                    <a:blip r:embed="rId12">
                      <a:extLst>
                        <a:ext uri="{28A0092B-C50C-407E-A947-70E740481C1C}">
                          <a14:useLocalDpi xmlns:a14="http://schemas.microsoft.com/office/drawing/2010/main"/>
                        </a:ext>
                      </a:extLst>
                    </a:blip>
                    <a:srcRect l="1764" t="44776"/>
                    <a:stretch>
                      <a:fillRect/>
                    </a:stretch>
                  </pic:blipFill>
                  <pic:spPr>
                    <a:xfrm>
                      <a:off x="0" y="0"/>
                      <a:ext cx="5838755" cy="1762129"/>
                    </a:xfrm>
                    <a:prstGeom prst="rect">
                      <a:avLst/>
                    </a:prstGeom>
                  </pic:spPr>
                </pic:pic>
              </a:graphicData>
            </a:graphic>
          </wp:inline>
        </w:drawing>
      </w:r>
    </w:p>
    <w:p w14:paraId="4DEB3368" w14:textId="77777777" w:rsidR="004E6C30" w:rsidRPr="004E6C30" w:rsidRDefault="004E6C30" w:rsidP="004E6C30">
      <w:pPr>
        <w:pStyle w:val="Heading3"/>
      </w:pPr>
      <w:bookmarkStart w:id="4" w:name="_Toc230037949"/>
      <w:r w:rsidRPr="004E6C30">
        <w:rPr>
          <w:rtl/>
        </w:rPr>
        <w:t>بعد اضافة القيد:</w:t>
      </w:r>
      <w:bookmarkEnd w:id="4"/>
    </w:p>
    <w:p w14:paraId="532005D4" w14:textId="77777777" w:rsidR="004E6C30" w:rsidRPr="004E6C30" w:rsidRDefault="004E6C30" w:rsidP="004E6C30">
      <w:r w:rsidRPr="004E6C30">
        <w:rPr>
          <w:noProof/>
        </w:rPr>
        <w:drawing>
          <wp:inline distT="0" distB="0" distL="0" distR="0" wp14:anchorId="2B1ADAE7" wp14:editId="404C997F">
            <wp:extent cx="5902827" cy="1832717"/>
            <wp:effectExtent l="0" t="0" r="0" b="0"/>
            <wp:docPr id="681697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97875" name="Picture 681697875"/>
                    <pic:cNvPicPr/>
                  </pic:nvPicPr>
                  <pic:blipFill>
                    <a:blip r:embed="rId13">
                      <a:extLst>
                        <a:ext uri="{28A0092B-C50C-407E-A947-70E740481C1C}">
                          <a14:useLocalDpi xmlns:a14="http://schemas.microsoft.com/office/drawing/2010/main"/>
                        </a:ext>
                      </a:extLst>
                    </a:blip>
                    <a:srcRect l="686" t="42609" b="2573"/>
                    <a:stretch>
                      <a:fillRect/>
                    </a:stretch>
                  </pic:blipFill>
                  <pic:spPr>
                    <a:xfrm>
                      <a:off x="0" y="0"/>
                      <a:ext cx="5902827" cy="1832717"/>
                    </a:xfrm>
                    <a:prstGeom prst="rect">
                      <a:avLst/>
                    </a:prstGeom>
                  </pic:spPr>
                </pic:pic>
              </a:graphicData>
            </a:graphic>
          </wp:inline>
        </w:drawing>
      </w:r>
    </w:p>
    <w:p w14:paraId="0E8C892F" w14:textId="77777777" w:rsidR="004E6C30" w:rsidRPr="004E6C30" w:rsidRDefault="004E6C30" w:rsidP="004E6C30">
      <w:pPr>
        <w:pStyle w:val="Heading2"/>
      </w:pPr>
      <w:bookmarkStart w:id="5" w:name="_Toc230037950"/>
      <w:r w:rsidRPr="004E6C30">
        <w:rPr>
          <w:rtl/>
        </w:rPr>
        <w:t>السيناريو الثاني: تحديث كمية المنتج في السلة (</w:t>
      </w:r>
      <w:r w:rsidRPr="004E6C30">
        <w:t>Lost Update)</w:t>
      </w:r>
      <w:bookmarkEnd w:id="5"/>
    </w:p>
    <w:p w14:paraId="4509DDDE" w14:textId="3CCBB523" w:rsidR="004E6C30" w:rsidRPr="004E6C30" w:rsidRDefault="004E6C30" w:rsidP="004E6C30">
      <w:pPr>
        <w:spacing w:before="60" w:after="60"/>
      </w:pPr>
      <w:r w:rsidRPr="004E6C30">
        <w:rPr>
          <w:rFonts w:eastAsia="Arial"/>
          <w:color w:val="000000"/>
          <w:rtl/>
        </w:rPr>
        <w:t xml:space="preserve">يدخل المستخدم جهازين ويغيّر كمية نفس المنتج من الجهازين في آنٍ واحد. تقرأ كلتا العمليتين القيمة الحالية (مثلاً </w:t>
      </w:r>
      <w:r w:rsidRPr="004E6C30">
        <w:rPr>
          <w:rFonts w:eastAsia="Arial"/>
          <w:color w:val="000000"/>
        </w:rPr>
        <w:t>5</w:t>
      </w:r>
      <w:r w:rsidRPr="004E6C30">
        <w:rPr>
          <w:rFonts w:eastAsia="Arial"/>
          <w:color w:val="000000"/>
          <w:rtl/>
        </w:rPr>
        <w:t>)، ثم تكتب كل منهما قيمتها الجديدة (</w:t>
      </w:r>
      <w:r w:rsidRPr="004E6C30">
        <w:rPr>
          <w:rFonts w:eastAsia="Arial"/>
          <w:color w:val="000000"/>
        </w:rPr>
        <w:t>3</w:t>
      </w:r>
      <w:r w:rsidRPr="004E6C30">
        <w:rPr>
          <w:rFonts w:eastAsia="Arial"/>
          <w:color w:val="000000"/>
          <w:rtl/>
        </w:rPr>
        <w:t xml:space="preserve"> و</w:t>
      </w:r>
      <w:r w:rsidRPr="004E6C30">
        <w:rPr>
          <w:rFonts w:eastAsia="Arial"/>
          <w:color w:val="000000"/>
        </w:rPr>
        <w:t>8</w:t>
      </w:r>
      <w:r w:rsidRPr="004E6C30">
        <w:rPr>
          <w:rFonts w:eastAsia="Arial"/>
          <w:color w:val="000000"/>
          <w:rtl/>
        </w:rPr>
        <w:t>)، سيهمل أحد التغييرين ويبقى الآخر دون اشعار المستخدم.</w:t>
      </w:r>
    </w:p>
    <w:p w14:paraId="2691676A" w14:textId="77777777" w:rsidR="004E6C30" w:rsidRPr="004E6C30" w:rsidRDefault="004E6C30" w:rsidP="004E6C30">
      <w:pPr>
        <w:pStyle w:val="Heading3"/>
      </w:pPr>
      <w:bookmarkStart w:id="6" w:name="_Toc230037951"/>
      <w:r w:rsidRPr="004E6C30">
        <w:rPr>
          <w:rFonts w:eastAsia="Arial"/>
          <w:rtl/>
        </w:rPr>
        <w:t>حل المشكلة:</w:t>
      </w:r>
      <w:bookmarkEnd w:id="6"/>
    </w:p>
    <w:p w14:paraId="33391836" w14:textId="7EE301BB" w:rsidR="004E6C30" w:rsidRPr="004E6C30" w:rsidRDefault="004E6C30" w:rsidP="004E6C30">
      <w:pPr>
        <w:spacing w:before="60" w:after="60"/>
      </w:pPr>
      <w:r w:rsidRPr="004E6C30">
        <w:rPr>
          <w:rFonts w:eastAsia="Arial"/>
          <w:color w:val="000000"/>
          <w:rtl/>
        </w:rPr>
        <w:t xml:space="preserve">استخدام ال </w:t>
      </w:r>
      <w:r w:rsidRPr="004E6C30">
        <w:rPr>
          <w:rFonts w:eastAsia="Arial"/>
          <w:color w:val="000000"/>
        </w:rPr>
        <w:t>Pessimistic Lock</w:t>
      </w:r>
      <w:r w:rsidRPr="004E6C30">
        <w:rPr>
          <w:rFonts w:eastAsia="Arial"/>
          <w:color w:val="000000"/>
          <w:rtl/>
        </w:rPr>
        <w:t xml:space="preserve"> غير مفيد، لأننا نقوم بعمل </w:t>
      </w:r>
      <w:r w:rsidRPr="004E6C30">
        <w:rPr>
          <w:rFonts w:eastAsia="Arial"/>
          <w:color w:val="000000"/>
        </w:rPr>
        <w:t>assign</w:t>
      </w:r>
      <w:r w:rsidRPr="004E6C30">
        <w:rPr>
          <w:rFonts w:eastAsia="Arial"/>
          <w:color w:val="000000"/>
          <w:rtl/>
        </w:rPr>
        <w:t xml:space="preserve"> لقيمة بالكود وليس </w:t>
      </w:r>
      <w:r w:rsidRPr="004E6C30">
        <w:rPr>
          <w:rFonts w:eastAsia="Arial"/>
          <w:color w:val="000000"/>
        </w:rPr>
        <w:t>increment</w:t>
      </w:r>
      <w:r w:rsidRPr="004E6C30">
        <w:rPr>
          <w:rFonts w:eastAsia="Arial"/>
          <w:color w:val="000000"/>
          <w:rtl/>
        </w:rPr>
        <w:t xml:space="preserve"> - </w:t>
      </w:r>
      <w:r w:rsidRPr="004E6C30">
        <w:rPr>
          <w:rFonts w:eastAsia="Arial"/>
          <w:color w:val="000000"/>
        </w:rPr>
        <w:t>decrement</w:t>
      </w:r>
      <w:r w:rsidRPr="004E6C30">
        <w:rPr>
          <w:rFonts w:eastAsia="Arial"/>
          <w:color w:val="000000"/>
          <w:rtl/>
        </w:rPr>
        <w:t xml:space="preserve">، لو كان الكود يقوم بعمل </w:t>
      </w:r>
      <w:r>
        <w:rPr>
          <w:rFonts w:eastAsia="Arial"/>
          <w:color w:val="000000"/>
        </w:rPr>
        <w:t>increment</w:t>
      </w:r>
      <w:r w:rsidRPr="004E6C30">
        <w:rPr>
          <w:rFonts w:eastAsia="Arial"/>
          <w:color w:val="000000"/>
        </w:rPr>
        <w:t xml:space="preserve"> – decrement</w:t>
      </w:r>
      <w:r w:rsidRPr="004E6C30">
        <w:rPr>
          <w:rFonts w:eastAsia="Arial"/>
          <w:color w:val="000000"/>
          <w:rtl/>
        </w:rPr>
        <w:t xml:space="preserve"> سيكون خيار مناسب.</w:t>
      </w:r>
    </w:p>
    <w:p w14:paraId="766EFF34" w14:textId="6DE430E1" w:rsidR="00EF5CAD" w:rsidRDefault="004E6C30" w:rsidP="004E6C30">
      <w:pPr>
        <w:spacing w:before="60" w:after="60"/>
        <w:rPr>
          <w:rFonts w:eastAsia="Arial"/>
          <w:color w:val="000000"/>
          <w:rtl/>
        </w:rPr>
      </w:pPr>
      <w:r w:rsidRPr="004E6C30">
        <w:rPr>
          <w:rFonts w:eastAsia="Arial"/>
          <w:color w:val="000000"/>
          <w:rtl/>
        </w:rPr>
        <w:t xml:space="preserve">سنستخدم </w:t>
      </w:r>
      <w:r w:rsidRPr="004E6C30">
        <w:rPr>
          <w:rFonts w:eastAsia="Arial"/>
          <w:color w:val="000000"/>
        </w:rPr>
        <w:t xml:space="preserve">Atomic </w:t>
      </w:r>
      <w:r w:rsidRPr="004E6C30">
        <w:rPr>
          <w:rFonts w:eastAsia="Arial"/>
          <w:color w:val="000000"/>
        </w:rPr>
        <w:t>Lock</w:t>
      </w:r>
      <w:r w:rsidRPr="004E6C30">
        <w:rPr>
          <w:rFonts w:eastAsia="Arial" w:hint="cs"/>
          <w:color w:val="000000"/>
          <w:rtl/>
        </w:rPr>
        <w:t>،</w:t>
      </w:r>
      <w:r w:rsidRPr="004E6C30">
        <w:rPr>
          <w:rFonts w:eastAsia="Arial"/>
          <w:color w:val="000000"/>
          <w:rtl/>
        </w:rPr>
        <w:t xml:space="preserve"> نقوم بقفل مقطع تحديث المنتج ضمن السلة بحيث لا يمكن الا لثريد واحد ان يحدث، وبحال اتى طلب آخر ولم يتمكن من امتلاك القفل نرفض عملية التحديث</w:t>
      </w:r>
      <w:r w:rsidR="00D813E7">
        <w:rPr>
          <w:rFonts w:eastAsia="Arial" w:hint="cs"/>
          <w:color w:val="000000"/>
          <w:rtl/>
        </w:rPr>
        <w:t>.</w:t>
      </w:r>
    </w:p>
    <w:p w14:paraId="6071194B" w14:textId="571C079B" w:rsidR="00D813E7" w:rsidRDefault="00EF5CAD" w:rsidP="00EF5CAD">
      <w:pPr>
        <w:bidi w:val="0"/>
        <w:spacing w:after="160" w:line="278" w:lineRule="auto"/>
        <w:rPr>
          <w:rFonts w:eastAsia="Arial"/>
          <w:color w:val="000000"/>
          <w:rtl/>
        </w:rPr>
      </w:pPr>
      <w:r>
        <w:rPr>
          <w:rFonts w:eastAsia="Arial"/>
          <w:color w:val="000000"/>
          <w:rtl/>
        </w:rPr>
        <w:br w:type="page"/>
      </w:r>
    </w:p>
    <w:p w14:paraId="3062AD21" w14:textId="51402F6F" w:rsidR="004E6C30" w:rsidRDefault="004E6C30" w:rsidP="00D813E7">
      <w:pPr>
        <w:pStyle w:val="Heading3"/>
        <w:rPr>
          <w:rFonts w:eastAsia="Arial"/>
          <w:rtl/>
        </w:rPr>
      </w:pPr>
      <w:bookmarkStart w:id="7" w:name="_Toc230037952"/>
      <w:r>
        <w:rPr>
          <w:rFonts w:eastAsia="Arial" w:hint="cs"/>
          <w:rtl/>
        </w:rPr>
        <w:lastRenderedPageBreak/>
        <w:t>(</w:t>
      </w:r>
      <w:r w:rsidRPr="004E6C30">
        <w:rPr>
          <w:rFonts w:eastAsia="Arial" w:hint="cs"/>
          <w:rtl/>
        </w:rPr>
        <w:t>الكود</w:t>
      </w:r>
      <w:r w:rsidRPr="004E6C30">
        <w:rPr>
          <w:rFonts w:eastAsia="Arial"/>
          <w:rtl/>
        </w:rPr>
        <w:t xml:space="preserve"> كامل قبل وبعد ضمن</w:t>
      </w:r>
      <w:r w:rsidRPr="004E6C30">
        <w:rPr>
          <w:rFonts w:eastAsia="Arial"/>
        </w:rPr>
        <w:t xml:space="preserve">cart </w:t>
      </w:r>
      <w:proofErr w:type="gramStart"/>
      <w:r w:rsidRPr="004E6C30">
        <w:rPr>
          <w:rFonts w:eastAsia="Arial"/>
        </w:rPr>
        <w:t xml:space="preserve">service </w:t>
      </w:r>
      <w:r>
        <w:rPr>
          <w:rFonts w:eastAsia="Arial" w:hint="cs"/>
          <w:rtl/>
        </w:rPr>
        <w:t>)</w:t>
      </w:r>
      <w:bookmarkEnd w:id="7"/>
      <w:proofErr w:type="gramEnd"/>
    </w:p>
    <w:p w14:paraId="21D96066" w14:textId="2668A6FE" w:rsidR="00EF5CAD" w:rsidRDefault="00EF5CAD" w:rsidP="00EF5CAD">
      <w:pPr>
        <w:rPr>
          <w:rtl/>
        </w:rPr>
      </w:pPr>
      <w:r w:rsidRPr="004E6C30">
        <w:rPr>
          <w:noProof/>
        </w:rPr>
        <w:drawing>
          <wp:anchor distT="0" distB="0" distL="114300" distR="114300" simplePos="0" relativeHeight="251676672" behindDoc="0" locked="0" layoutInCell="1" allowOverlap="1" wp14:anchorId="50A6C0DF" wp14:editId="329E5358">
            <wp:simplePos x="0" y="0"/>
            <wp:positionH relativeFrom="column">
              <wp:posOffset>-9525</wp:posOffset>
            </wp:positionH>
            <wp:positionV relativeFrom="paragraph">
              <wp:posOffset>53975</wp:posOffset>
            </wp:positionV>
            <wp:extent cx="5943600" cy="1857375"/>
            <wp:effectExtent l="0" t="0" r="0" b="9525"/>
            <wp:wrapNone/>
            <wp:docPr id="1907824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24387" name="Picture 1907824387"/>
                    <pic:cNvPicPr/>
                  </pic:nvPicPr>
                  <pic:blipFill>
                    <a:blip r:embed="rId14">
                      <a:extLst>
                        <a:ext uri="{28A0092B-C50C-407E-A947-70E740481C1C}">
                          <a14:useLocalDpi xmlns:a14="http://schemas.microsoft.com/office/drawing/2010/main" val="0"/>
                        </a:ext>
                      </a:extLst>
                    </a:blip>
                    <a:stretch>
                      <a:fillRect/>
                    </a:stretch>
                  </pic:blipFill>
                  <pic:spPr>
                    <a:xfrm>
                      <a:off x="0" y="0"/>
                      <a:ext cx="5943600" cy="1857375"/>
                    </a:xfrm>
                    <a:prstGeom prst="rect">
                      <a:avLst/>
                    </a:prstGeom>
                  </pic:spPr>
                </pic:pic>
              </a:graphicData>
            </a:graphic>
          </wp:anchor>
        </w:drawing>
      </w:r>
    </w:p>
    <w:p w14:paraId="1DA4906F" w14:textId="77777777" w:rsidR="00EF5CAD" w:rsidRDefault="00EF5CAD" w:rsidP="00EF5CAD">
      <w:pPr>
        <w:rPr>
          <w:rtl/>
        </w:rPr>
      </w:pPr>
    </w:p>
    <w:p w14:paraId="4732994E" w14:textId="77777777" w:rsidR="00EF5CAD" w:rsidRDefault="00EF5CAD" w:rsidP="00EF5CAD">
      <w:pPr>
        <w:rPr>
          <w:rtl/>
        </w:rPr>
      </w:pPr>
    </w:p>
    <w:p w14:paraId="02AF95ED" w14:textId="77777777" w:rsidR="00EF5CAD" w:rsidRDefault="00EF5CAD" w:rsidP="00EF5CAD">
      <w:pPr>
        <w:rPr>
          <w:rtl/>
        </w:rPr>
      </w:pPr>
    </w:p>
    <w:p w14:paraId="0AA55CFA" w14:textId="77777777" w:rsidR="00EF5CAD" w:rsidRDefault="00EF5CAD" w:rsidP="00EF5CAD">
      <w:pPr>
        <w:rPr>
          <w:rtl/>
        </w:rPr>
      </w:pPr>
    </w:p>
    <w:p w14:paraId="0603741E" w14:textId="77777777" w:rsidR="00EF5CAD" w:rsidRPr="00EF5CAD" w:rsidRDefault="00EF5CAD" w:rsidP="00EF5CAD"/>
    <w:p w14:paraId="2645DE32" w14:textId="227906B9" w:rsidR="00D813E7" w:rsidRDefault="004E6C30" w:rsidP="00D813E7">
      <w:pPr>
        <w:pStyle w:val="Heading3"/>
        <w:rPr>
          <w:rtl/>
        </w:rPr>
      </w:pPr>
      <w:bookmarkStart w:id="8" w:name="_Toc230037953"/>
      <w:r w:rsidRPr="004E6C30">
        <w:rPr>
          <w:rtl/>
        </w:rPr>
        <w:t>النتيجة قبل الحل:</w:t>
      </w:r>
      <w:bookmarkEnd w:id="8"/>
    </w:p>
    <w:p w14:paraId="386DB31E" w14:textId="52D6C4D3" w:rsidR="00D813E7" w:rsidRDefault="009E2874">
      <w:pPr>
        <w:bidi w:val="0"/>
        <w:spacing w:after="160" w:line="278" w:lineRule="auto"/>
        <w:rPr>
          <w:rFonts w:eastAsiaTheme="majorEastAsia"/>
          <w:b/>
          <w:bCs/>
          <w:color w:val="0F4761" w:themeColor="accent1" w:themeShade="BF"/>
          <w:sz w:val="24"/>
          <w:szCs w:val="24"/>
          <w:rtl/>
        </w:rPr>
      </w:pPr>
      <w:r w:rsidRPr="004E6C30">
        <w:rPr>
          <w:noProof/>
        </w:rPr>
        <w:drawing>
          <wp:anchor distT="0" distB="0" distL="114300" distR="114300" simplePos="0" relativeHeight="251675648" behindDoc="0" locked="0" layoutInCell="1" allowOverlap="1" wp14:anchorId="33822064" wp14:editId="789CFAF7">
            <wp:simplePos x="0" y="0"/>
            <wp:positionH relativeFrom="column">
              <wp:posOffset>41910</wp:posOffset>
            </wp:positionH>
            <wp:positionV relativeFrom="paragraph">
              <wp:posOffset>23628</wp:posOffset>
            </wp:positionV>
            <wp:extent cx="5895975" cy="3491865"/>
            <wp:effectExtent l="0" t="0" r="9525" b="0"/>
            <wp:wrapNone/>
            <wp:docPr id="864452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52097" name="Picture 864452097"/>
                    <pic:cNvPicPr/>
                  </pic:nvPicPr>
                  <pic:blipFill>
                    <a:blip r:embed="rId15">
                      <a:extLst>
                        <a:ext uri="{28A0092B-C50C-407E-A947-70E740481C1C}">
                          <a14:useLocalDpi xmlns:a14="http://schemas.microsoft.com/office/drawing/2010/main" val="0"/>
                        </a:ext>
                      </a:extLst>
                    </a:blip>
                    <a:srcRect t="33643"/>
                    <a:stretch>
                      <a:fillRect/>
                    </a:stretch>
                  </pic:blipFill>
                  <pic:spPr>
                    <a:xfrm>
                      <a:off x="0" y="0"/>
                      <a:ext cx="5895975" cy="3491865"/>
                    </a:xfrm>
                    <a:prstGeom prst="rect">
                      <a:avLst/>
                    </a:prstGeom>
                  </pic:spPr>
                </pic:pic>
              </a:graphicData>
            </a:graphic>
          </wp:anchor>
        </w:drawing>
      </w:r>
      <w:r w:rsidR="00D813E7">
        <w:rPr>
          <w:rtl/>
        </w:rPr>
        <w:br w:type="page"/>
      </w:r>
    </w:p>
    <w:p w14:paraId="25884CD3" w14:textId="6169F1CA" w:rsidR="004E6C30" w:rsidRPr="004E6C30" w:rsidRDefault="004E6C30" w:rsidP="00D813E7">
      <w:pPr>
        <w:pStyle w:val="Heading3"/>
      </w:pPr>
      <w:bookmarkStart w:id="9" w:name="_Toc230037954"/>
      <w:r w:rsidRPr="004E6C30">
        <w:rPr>
          <w:rtl/>
        </w:rPr>
        <w:lastRenderedPageBreak/>
        <w:t>بعد الحل:</w:t>
      </w:r>
      <w:bookmarkEnd w:id="9"/>
    </w:p>
    <w:p w14:paraId="5B40709B" w14:textId="5DB9F702" w:rsidR="004E6C30" w:rsidRPr="004E6C30" w:rsidRDefault="00D813E7" w:rsidP="00EF5CAD">
      <w:r w:rsidRPr="004E6C30">
        <w:rPr>
          <w:noProof/>
        </w:rPr>
        <w:drawing>
          <wp:inline distT="0" distB="0" distL="0" distR="0" wp14:anchorId="762CDEE8" wp14:editId="5F317E49">
            <wp:extent cx="5943600" cy="3280731"/>
            <wp:effectExtent l="0" t="0" r="0" b="0"/>
            <wp:docPr id="369417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17316" name="Picture 369417316"/>
                    <pic:cNvPicPr/>
                  </pic:nvPicPr>
                  <pic:blipFill>
                    <a:blip r:embed="rId16">
                      <a:extLst>
                        <a:ext uri="{28A0092B-C50C-407E-A947-70E740481C1C}">
                          <a14:useLocalDpi xmlns:a14="http://schemas.microsoft.com/office/drawing/2010/main"/>
                        </a:ext>
                      </a:extLst>
                    </a:blip>
                    <a:srcRect t="33507"/>
                    <a:stretch>
                      <a:fillRect/>
                    </a:stretch>
                  </pic:blipFill>
                  <pic:spPr>
                    <a:xfrm>
                      <a:off x="0" y="0"/>
                      <a:ext cx="5943600" cy="3280731"/>
                    </a:xfrm>
                    <a:prstGeom prst="rect">
                      <a:avLst/>
                    </a:prstGeom>
                  </pic:spPr>
                </pic:pic>
              </a:graphicData>
            </a:graphic>
          </wp:inline>
        </w:drawing>
      </w:r>
    </w:p>
    <w:p w14:paraId="522CD621" w14:textId="77777777" w:rsidR="004E6C30" w:rsidRPr="004E6C30" w:rsidRDefault="004E6C30" w:rsidP="004E6C30">
      <w:pPr>
        <w:pStyle w:val="Heading2"/>
      </w:pPr>
      <w:bookmarkStart w:id="10" w:name="_Toc230037955"/>
      <w:r w:rsidRPr="004E6C30">
        <w:rPr>
          <w:rtl/>
        </w:rPr>
        <w:t>السيناريو الثالث: إتمام الطلب من جهازين (</w:t>
      </w:r>
      <w:r w:rsidRPr="004E6C30">
        <w:t>Double Checkout)</w:t>
      </w:r>
      <w:bookmarkEnd w:id="10"/>
    </w:p>
    <w:p w14:paraId="1D1F9871" w14:textId="77777777" w:rsidR="004E6C30" w:rsidRPr="004E6C30" w:rsidRDefault="004E6C30" w:rsidP="004E6C30">
      <w:pPr>
        <w:spacing w:before="60" w:after="60"/>
      </w:pPr>
      <w:r w:rsidRPr="004E6C30">
        <w:rPr>
          <w:rFonts w:eastAsia="Arial"/>
          <w:color w:val="000000"/>
          <w:rtl/>
        </w:rPr>
        <w:t>المشكلة: يضغط المستخدم زر الشراء مرتين متتاليتين (أو تُرسَل الطلبات من جهازين)، فيُنشئ النظام طلبين منفصلين ويخصم الرصيد مرة او مرتين.</w:t>
      </w:r>
    </w:p>
    <w:p w14:paraId="6027E278" w14:textId="195BAF88" w:rsidR="004E6C30" w:rsidRPr="004E6C30" w:rsidRDefault="004E6C30" w:rsidP="004E6C30">
      <w:pPr>
        <w:spacing w:before="60" w:after="60"/>
      </w:pPr>
      <w:r w:rsidRPr="004E6C30">
        <w:rPr>
          <w:rFonts w:eastAsia="Arial"/>
          <w:color w:val="000000"/>
          <w:rtl/>
        </w:rPr>
        <w:t xml:space="preserve">آلية الحل: باستخدام </w:t>
      </w:r>
      <w:r w:rsidRPr="004E6C30">
        <w:rPr>
          <w:rFonts w:eastAsia="Arial"/>
          <w:color w:val="000000"/>
        </w:rPr>
        <w:t xml:space="preserve">Atomic </w:t>
      </w:r>
      <w:r w:rsidRPr="004E6C30">
        <w:rPr>
          <w:rFonts w:eastAsia="Arial"/>
          <w:color w:val="000000"/>
        </w:rPr>
        <w:t>Lock</w:t>
      </w:r>
      <w:r w:rsidRPr="004E6C30">
        <w:rPr>
          <w:rFonts w:eastAsia="Arial" w:hint="cs"/>
          <w:color w:val="000000"/>
          <w:rtl/>
        </w:rPr>
        <w:t xml:space="preserve"> مرتبط</w:t>
      </w:r>
      <w:r w:rsidRPr="004E6C30">
        <w:rPr>
          <w:rFonts w:eastAsia="Arial"/>
          <w:color w:val="000000"/>
          <w:rtl/>
        </w:rPr>
        <w:t xml:space="preserve"> بمعرّف </w:t>
      </w:r>
      <w:r w:rsidRPr="004E6C30">
        <w:rPr>
          <w:rFonts w:eastAsia="Arial" w:hint="cs"/>
          <w:color w:val="000000"/>
          <w:rtl/>
        </w:rPr>
        <w:t>المستخدم يمنع</w:t>
      </w:r>
      <w:r w:rsidRPr="004E6C30">
        <w:rPr>
          <w:rFonts w:eastAsia="Arial"/>
          <w:color w:val="000000"/>
          <w:rtl/>
        </w:rPr>
        <w:t xml:space="preserve"> الدخول المتزامن لنفس الحساب الى كود ال </w:t>
      </w:r>
      <w:r w:rsidRPr="004E6C30">
        <w:rPr>
          <w:rFonts w:eastAsia="Arial"/>
          <w:color w:val="000000"/>
        </w:rPr>
        <w:t>checkout</w:t>
      </w:r>
      <w:r w:rsidRPr="004E6C30">
        <w:rPr>
          <w:rFonts w:eastAsia="Arial"/>
          <w:color w:val="000000"/>
          <w:rtl/>
        </w:rPr>
        <w:t xml:space="preserve">. يُحتفظ بالقفل طوال العملية كاملة بما فيها إنشاء الطلب وخصم الرصيد وترفض اي عملية </w:t>
      </w:r>
      <w:r w:rsidRPr="004E6C30">
        <w:rPr>
          <w:rFonts w:eastAsia="Arial"/>
          <w:color w:val="000000"/>
        </w:rPr>
        <w:t>checkout</w:t>
      </w:r>
      <w:r w:rsidRPr="004E6C30">
        <w:rPr>
          <w:rFonts w:eastAsia="Arial"/>
          <w:color w:val="000000"/>
          <w:rtl/>
        </w:rPr>
        <w:t xml:space="preserve"> لنفس اليوزر في هذه الأثناء.</w:t>
      </w:r>
    </w:p>
    <w:p w14:paraId="7527F101" w14:textId="77777777" w:rsidR="004E6C30" w:rsidRPr="004E6C30" w:rsidRDefault="004E6C30" w:rsidP="00D813E7">
      <w:pPr>
        <w:pStyle w:val="Heading3"/>
      </w:pPr>
      <w:bookmarkStart w:id="11" w:name="_Toc230037956"/>
      <w:r w:rsidRPr="004E6C30">
        <w:rPr>
          <w:rtl/>
          <w:lang w:val="en-GB"/>
        </w:rPr>
        <w:t xml:space="preserve">الكود كامل ضمن </w:t>
      </w:r>
      <w:r w:rsidRPr="004E6C30">
        <w:rPr>
          <w:lang w:val="en-GB"/>
        </w:rPr>
        <w:t xml:space="preserve">order </w:t>
      </w:r>
      <w:proofErr w:type="spellStart"/>
      <w:r w:rsidRPr="004E6C30">
        <w:rPr>
          <w:lang w:val="en-GB"/>
        </w:rPr>
        <w:t>serivce</w:t>
      </w:r>
      <w:bookmarkEnd w:id="11"/>
      <w:proofErr w:type="spellEnd"/>
      <w:r w:rsidRPr="004E6C30">
        <w:rPr>
          <w:rtl/>
          <w:lang w:val="en-GB"/>
        </w:rPr>
        <w:t xml:space="preserve"> </w:t>
      </w:r>
    </w:p>
    <w:p w14:paraId="1855A448" w14:textId="77777777" w:rsidR="004E6C30" w:rsidRPr="004E6C30" w:rsidRDefault="004E6C30" w:rsidP="00EF5CAD">
      <w:r w:rsidRPr="004E6C30">
        <w:rPr>
          <w:noProof/>
        </w:rPr>
        <w:drawing>
          <wp:inline distT="0" distB="0" distL="0" distR="0" wp14:anchorId="1B536402" wp14:editId="69306D4D">
            <wp:extent cx="5943600" cy="2714625"/>
            <wp:effectExtent l="0" t="0" r="0" b="0"/>
            <wp:docPr id="2024167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67293" name="Picture 2024167293"/>
                    <pic:cNvPicPr/>
                  </pic:nvPicPr>
                  <pic:blipFill>
                    <a:blip r:embed="rId17">
                      <a:extLst>
                        <a:ext uri="{28A0092B-C50C-407E-A947-70E740481C1C}">
                          <a14:useLocalDpi xmlns:a14="http://schemas.microsoft.com/office/drawing/2010/main"/>
                        </a:ext>
                      </a:extLst>
                    </a:blip>
                    <a:stretch>
                      <a:fillRect/>
                    </a:stretch>
                  </pic:blipFill>
                  <pic:spPr>
                    <a:xfrm>
                      <a:off x="0" y="0"/>
                      <a:ext cx="5943600" cy="2714625"/>
                    </a:xfrm>
                    <a:prstGeom prst="rect">
                      <a:avLst/>
                    </a:prstGeom>
                  </pic:spPr>
                </pic:pic>
              </a:graphicData>
            </a:graphic>
          </wp:inline>
        </w:drawing>
      </w:r>
    </w:p>
    <w:p w14:paraId="288C2DCF" w14:textId="77777777" w:rsidR="004E6C30" w:rsidRPr="004E6C30" w:rsidRDefault="004E6C30" w:rsidP="00D813E7">
      <w:pPr>
        <w:pStyle w:val="Heading3"/>
      </w:pPr>
      <w:bookmarkStart w:id="12" w:name="_Toc230037957"/>
      <w:r w:rsidRPr="004E6C30">
        <w:rPr>
          <w:rtl/>
        </w:rPr>
        <w:lastRenderedPageBreak/>
        <w:t>قبل الحل:</w:t>
      </w:r>
      <w:bookmarkEnd w:id="12"/>
    </w:p>
    <w:p w14:paraId="24C614E6" w14:textId="77777777" w:rsidR="004E6C30" w:rsidRPr="004E6C30" w:rsidRDefault="004E6C30" w:rsidP="00EF5CAD">
      <w:r w:rsidRPr="004E6C30">
        <w:rPr>
          <w:noProof/>
        </w:rPr>
        <w:drawing>
          <wp:inline distT="0" distB="0" distL="0" distR="0" wp14:anchorId="01DE153E" wp14:editId="3FE19F13">
            <wp:extent cx="5943600" cy="2769057"/>
            <wp:effectExtent l="0" t="0" r="0" b="0"/>
            <wp:docPr id="1128004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04757" name="Picture 1128004757"/>
                    <pic:cNvPicPr/>
                  </pic:nvPicPr>
                  <pic:blipFill>
                    <a:blip r:embed="rId18">
                      <a:extLst>
                        <a:ext uri="{28A0092B-C50C-407E-A947-70E740481C1C}">
                          <a14:useLocalDpi xmlns:a14="http://schemas.microsoft.com/office/drawing/2010/main"/>
                        </a:ext>
                      </a:extLst>
                    </a:blip>
                    <a:srcRect t="29094"/>
                    <a:stretch>
                      <a:fillRect/>
                    </a:stretch>
                  </pic:blipFill>
                  <pic:spPr>
                    <a:xfrm>
                      <a:off x="0" y="0"/>
                      <a:ext cx="5943600" cy="2769057"/>
                    </a:xfrm>
                    <a:prstGeom prst="rect">
                      <a:avLst/>
                    </a:prstGeom>
                  </pic:spPr>
                </pic:pic>
              </a:graphicData>
            </a:graphic>
          </wp:inline>
        </w:drawing>
      </w:r>
      <w:r w:rsidRPr="004E6C30">
        <w:rPr>
          <w:rtl/>
        </w:rPr>
        <w:t>بعد الحل:</w:t>
      </w:r>
    </w:p>
    <w:p w14:paraId="5E1C85F5" w14:textId="77777777" w:rsidR="004E6C30" w:rsidRPr="004E6C30" w:rsidRDefault="004E6C30" w:rsidP="004E6C30">
      <w:r w:rsidRPr="004E6C30">
        <w:rPr>
          <w:noProof/>
        </w:rPr>
        <w:drawing>
          <wp:inline distT="0" distB="0" distL="0" distR="0" wp14:anchorId="4DA0748B" wp14:editId="1FA3E4C5">
            <wp:extent cx="5943600" cy="2378540"/>
            <wp:effectExtent l="0" t="0" r="0" b="0"/>
            <wp:docPr id="1240715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15033" name="Picture 1240715033"/>
                    <pic:cNvPicPr/>
                  </pic:nvPicPr>
                  <pic:blipFill>
                    <a:blip r:embed="rId19">
                      <a:extLst>
                        <a:ext uri="{28A0092B-C50C-407E-A947-70E740481C1C}">
                          <a14:useLocalDpi xmlns:a14="http://schemas.microsoft.com/office/drawing/2010/main"/>
                        </a:ext>
                      </a:extLst>
                    </a:blip>
                    <a:srcRect t="34112"/>
                    <a:stretch>
                      <a:fillRect/>
                    </a:stretch>
                  </pic:blipFill>
                  <pic:spPr>
                    <a:xfrm>
                      <a:off x="0" y="0"/>
                      <a:ext cx="5943600" cy="2378540"/>
                    </a:xfrm>
                    <a:prstGeom prst="rect">
                      <a:avLst/>
                    </a:prstGeom>
                  </pic:spPr>
                </pic:pic>
              </a:graphicData>
            </a:graphic>
          </wp:inline>
        </w:drawing>
      </w:r>
    </w:p>
    <w:p w14:paraId="074BF002" w14:textId="77777777" w:rsidR="004E6C30" w:rsidRPr="004E6C30" w:rsidRDefault="004E6C30" w:rsidP="004E6C30">
      <w:pPr>
        <w:pStyle w:val="Heading2"/>
      </w:pPr>
      <w:bookmarkStart w:id="13" w:name="_Toc230037958"/>
      <w:r w:rsidRPr="004E6C30">
        <w:rPr>
          <w:rtl/>
        </w:rPr>
        <w:t>السيناريو الرابع: زبونان يشتريان آخر وحدة (</w:t>
      </w:r>
      <w:r w:rsidRPr="004E6C30">
        <w:t>Overselling)</w:t>
      </w:r>
      <w:bookmarkEnd w:id="13"/>
    </w:p>
    <w:p w14:paraId="074334B4" w14:textId="77777777" w:rsidR="004E6C30" w:rsidRPr="004E6C30" w:rsidRDefault="004E6C30" w:rsidP="004E6C30">
      <w:pPr>
        <w:spacing w:before="60" w:after="60"/>
      </w:pPr>
      <w:r w:rsidRPr="004E6C30">
        <w:rPr>
          <w:rFonts w:eastAsia="Arial"/>
          <w:color w:val="000000"/>
          <w:rtl/>
        </w:rPr>
        <w:t xml:space="preserve">المشكلة: يوجد منتج كميته </w:t>
      </w:r>
      <w:r w:rsidRPr="004E6C30">
        <w:rPr>
          <w:rFonts w:eastAsia="Arial"/>
          <w:color w:val="000000"/>
        </w:rPr>
        <w:t>1</w:t>
      </w:r>
      <w:r w:rsidRPr="004E6C30">
        <w:rPr>
          <w:rFonts w:eastAsia="Arial"/>
          <w:color w:val="000000"/>
          <w:rtl/>
        </w:rPr>
        <w:t xml:space="preserve"> فقط. يحاول زبونان شراءه في نفس اللحظة. يقرأ كلاهما الكمية = </w:t>
      </w:r>
      <w:r w:rsidRPr="004E6C30">
        <w:rPr>
          <w:rFonts w:eastAsia="Arial"/>
          <w:color w:val="000000"/>
        </w:rPr>
        <w:t>1</w:t>
      </w:r>
      <w:r w:rsidRPr="004E6C30">
        <w:rPr>
          <w:rFonts w:eastAsia="Arial"/>
          <w:color w:val="000000"/>
          <w:rtl/>
        </w:rPr>
        <w:t>، يجتازان فحص المخزون، ويُكملان الشراء. النتيجة: مبيعتان لمنتج لا يوجد منه سوى وحدة واحدة (</w:t>
      </w:r>
      <w:r w:rsidRPr="004E6C30">
        <w:rPr>
          <w:rFonts w:eastAsia="Arial"/>
          <w:color w:val="000000"/>
        </w:rPr>
        <w:t>Overselling)ً</w:t>
      </w:r>
      <w:r w:rsidRPr="004E6C30">
        <w:rPr>
          <w:rFonts w:eastAsia="Arial"/>
          <w:color w:val="000000"/>
          <w:rtl/>
        </w:rPr>
        <w:t>.</w:t>
      </w:r>
    </w:p>
    <w:p w14:paraId="384984CE" w14:textId="77777777" w:rsidR="004E6C30" w:rsidRPr="004E6C30" w:rsidRDefault="004E6C30" w:rsidP="004E6C30"/>
    <w:p w14:paraId="10E02C45" w14:textId="77777777" w:rsidR="00D813E7" w:rsidRDefault="004E6C30" w:rsidP="004E6C30">
      <w:pPr>
        <w:spacing w:before="60" w:after="60"/>
        <w:rPr>
          <w:rFonts w:eastAsia="Arial"/>
          <w:color w:val="000000"/>
          <w:rtl/>
        </w:rPr>
      </w:pPr>
      <w:r w:rsidRPr="004E6C30">
        <w:rPr>
          <w:rFonts w:eastAsia="Arial"/>
          <w:color w:val="000000"/>
          <w:rtl/>
        </w:rPr>
        <w:t xml:space="preserve">آلية الحل: استخدام </w:t>
      </w:r>
      <w:proofErr w:type="spellStart"/>
      <w:r w:rsidRPr="004E6C30">
        <w:rPr>
          <w:rFonts w:eastAsia="Arial"/>
          <w:color w:val="000000"/>
        </w:rPr>
        <w:t>lockForUpdate</w:t>
      </w:r>
      <w:proofErr w:type="spellEnd"/>
      <w:r w:rsidRPr="004E6C30">
        <w:rPr>
          <w:rFonts w:eastAsia="Arial"/>
          <w:color w:val="000000"/>
          <w:rtl/>
        </w:rPr>
        <w:t xml:space="preserve"> داخل </w:t>
      </w:r>
      <w:proofErr w:type="gramStart"/>
      <w:r w:rsidRPr="004E6C30">
        <w:rPr>
          <w:rFonts w:eastAsia="Arial"/>
          <w:color w:val="000000"/>
        </w:rPr>
        <w:t>DB::</w:t>
      </w:r>
      <w:proofErr w:type="gramEnd"/>
      <w:r w:rsidRPr="004E6C30">
        <w:rPr>
          <w:rFonts w:eastAsia="Arial"/>
          <w:color w:val="000000"/>
        </w:rPr>
        <w:t>transaction</w:t>
      </w:r>
      <w:r w:rsidRPr="004E6C30">
        <w:rPr>
          <w:rFonts w:eastAsia="Arial"/>
          <w:color w:val="000000"/>
          <w:rtl/>
        </w:rPr>
        <w:t xml:space="preserve"> يضمن أن العملية التي تحصل على القفل أولاً تقرأ الكمية الحقيقية وتُعدّلها، بينما تنتظر العملية الثانية وتقرأ الكمية المحدّثة (</w:t>
      </w:r>
      <w:r w:rsidRPr="004E6C30">
        <w:rPr>
          <w:rFonts w:eastAsia="Arial"/>
          <w:color w:val="000000"/>
        </w:rPr>
        <w:t>0</w:t>
      </w:r>
      <w:r w:rsidRPr="004E6C30">
        <w:rPr>
          <w:rFonts w:eastAsia="Arial"/>
          <w:color w:val="000000"/>
          <w:rtl/>
        </w:rPr>
        <w:t>) فترفض الطلب.</w:t>
      </w:r>
    </w:p>
    <w:p w14:paraId="77789B24" w14:textId="7616B1EA" w:rsidR="004E6C30" w:rsidRPr="00D813E7" w:rsidRDefault="00D813E7" w:rsidP="00D813E7">
      <w:pPr>
        <w:pStyle w:val="Heading3"/>
        <w:rPr>
          <w:rFonts w:hint="cs"/>
          <w:rtl/>
          <w:lang w:val="en-GB" w:bidi="ar-SY"/>
        </w:rPr>
      </w:pPr>
      <w:bookmarkStart w:id="14" w:name="_Toc230037959"/>
      <w:r>
        <w:rPr>
          <w:rFonts w:eastAsia="Arial" w:hint="cs"/>
          <w:rtl/>
        </w:rPr>
        <w:lastRenderedPageBreak/>
        <w:t xml:space="preserve">الكود كامل ضمن الـ </w:t>
      </w:r>
      <w:proofErr w:type="spellStart"/>
      <w:r>
        <w:rPr>
          <w:rFonts w:eastAsia="Arial"/>
        </w:rPr>
        <w:t>OrderService</w:t>
      </w:r>
      <w:bookmarkEnd w:id="14"/>
      <w:proofErr w:type="spellEnd"/>
    </w:p>
    <w:p w14:paraId="68E498C8" w14:textId="77777777" w:rsidR="004E6C30" w:rsidRPr="004E6C30" w:rsidRDefault="004E6C30" w:rsidP="004E6C30">
      <w:pPr>
        <w:spacing w:before="60" w:after="60"/>
      </w:pPr>
      <w:r w:rsidRPr="004E6C30">
        <w:rPr>
          <w:noProof/>
        </w:rPr>
        <w:drawing>
          <wp:inline distT="0" distB="0" distL="0" distR="0" wp14:anchorId="6D8C1F19" wp14:editId="3391F180">
            <wp:extent cx="5943600" cy="1371600"/>
            <wp:effectExtent l="0" t="0" r="0" b="0"/>
            <wp:docPr id="1871558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58410" name="Picture 1871558410"/>
                    <pic:cNvPicPr/>
                  </pic:nvPicPr>
                  <pic:blipFill>
                    <a:blip r:embed="rId20">
                      <a:extLst>
                        <a:ext uri="{28A0092B-C50C-407E-A947-70E740481C1C}">
                          <a14:useLocalDpi xmlns:a14="http://schemas.microsoft.com/office/drawing/2010/main"/>
                        </a:ext>
                      </a:extLst>
                    </a:blip>
                    <a:stretch>
                      <a:fillRect/>
                    </a:stretch>
                  </pic:blipFill>
                  <pic:spPr>
                    <a:xfrm>
                      <a:off x="0" y="0"/>
                      <a:ext cx="5943600" cy="1371600"/>
                    </a:xfrm>
                    <a:prstGeom prst="rect">
                      <a:avLst/>
                    </a:prstGeom>
                  </pic:spPr>
                </pic:pic>
              </a:graphicData>
            </a:graphic>
          </wp:inline>
        </w:drawing>
      </w:r>
    </w:p>
    <w:p w14:paraId="24C60F4B" w14:textId="77777777" w:rsidR="004E6C30" w:rsidRPr="004E6C30" w:rsidRDefault="004E6C30" w:rsidP="00D813E7">
      <w:pPr>
        <w:pStyle w:val="Heading3"/>
      </w:pPr>
      <w:bookmarkStart w:id="15" w:name="_Toc230037960"/>
      <w:r w:rsidRPr="004E6C30">
        <w:rPr>
          <w:rtl/>
        </w:rPr>
        <w:t>قبل الحل:</w:t>
      </w:r>
      <w:bookmarkEnd w:id="15"/>
    </w:p>
    <w:p w14:paraId="5D457388" w14:textId="77777777" w:rsidR="004E6C30" w:rsidRPr="004E6C30" w:rsidRDefault="004E6C30" w:rsidP="004E6C30">
      <w:r w:rsidRPr="004E6C30">
        <w:rPr>
          <w:noProof/>
        </w:rPr>
        <w:drawing>
          <wp:inline distT="0" distB="0" distL="0" distR="0" wp14:anchorId="00EA993D" wp14:editId="4305758D">
            <wp:extent cx="5943600" cy="2971800"/>
            <wp:effectExtent l="0" t="0" r="0" b="0"/>
            <wp:docPr id="1699683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83074" name="Picture 1699683074"/>
                    <pic:cNvPicPr/>
                  </pic:nvPicPr>
                  <pic:blipFill>
                    <a:blip r:embed="rId21">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14:paraId="3671D9B0" w14:textId="77777777" w:rsidR="00D813E7" w:rsidRDefault="00D813E7">
      <w:pPr>
        <w:bidi w:val="0"/>
        <w:spacing w:after="160" w:line="278" w:lineRule="auto"/>
        <w:rPr>
          <w:rFonts w:eastAsiaTheme="majorEastAsia"/>
          <w:b/>
          <w:bCs/>
          <w:color w:val="0F4761" w:themeColor="accent1" w:themeShade="BF"/>
          <w:sz w:val="24"/>
          <w:szCs w:val="24"/>
          <w:rtl/>
        </w:rPr>
      </w:pPr>
      <w:r>
        <w:rPr>
          <w:rtl/>
        </w:rPr>
        <w:br w:type="page"/>
      </w:r>
    </w:p>
    <w:p w14:paraId="33FFB50F" w14:textId="48B8FFCA" w:rsidR="004E6C30" w:rsidRPr="00D813E7" w:rsidRDefault="004E6C30" w:rsidP="00D813E7">
      <w:pPr>
        <w:pStyle w:val="Heading3"/>
      </w:pPr>
      <w:bookmarkStart w:id="16" w:name="_Toc230037961"/>
      <w:r w:rsidRPr="004E6C30">
        <w:rPr>
          <w:rtl/>
        </w:rPr>
        <w:lastRenderedPageBreak/>
        <w:t>بعد الحل:</w:t>
      </w:r>
      <w:bookmarkEnd w:id="16"/>
    </w:p>
    <w:p w14:paraId="73D1D0FF" w14:textId="77777777" w:rsidR="004E6C30" w:rsidRPr="004E6C30" w:rsidRDefault="004E6C30" w:rsidP="004E6C30">
      <w:r w:rsidRPr="004E6C30">
        <w:rPr>
          <w:noProof/>
        </w:rPr>
        <w:drawing>
          <wp:inline distT="0" distB="0" distL="0" distR="0" wp14:anchorId="437B8B80" wp14:editId="75A3744E">
            <wp:extent cx="5943600" cy="3667125"/>
            <wp:effectExtent l="0" t="0" r="0" b="0"/>
            <wp:docPr id="88243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3458" name="Picture 88243458"/>
                    <pic:cNvPicPr/>
                  </pic:nvPicPr>
                  <pic:blipFill>
                    <a:blip r:embed="rId22">
                      <a:extLst>
                        <a:ext uri="{28A0092B-C50C-407E-A947-70E740481C1C}">
                          <a14:useLocalDpi xmlns:a14="http://schemas.microsoft.com/office/drawing/2010/main"/>
                        </a:ext>
                      </a:extLst>
                    </a:blip>
                    <a:stretch>
                      <a:fillRect/>
                    </a:stretch>
                  </pic:blipFill>
                  <pic:spPr>
                    <a:xfrm>
                      <a:off x="0" y="0"/>
                      <a:ext cx="5943600" cy="3667125"/>
                    </a:xfrm>
                    <a:prstGeom prst="rect">
                      <a:avLst/>
                    </a:prstGeom>
                  </pic:spPr>
                </pic:pic>
              </a:graphicData>
            </a:graphic>
          </wp:inline>
        </w:drawing>
      </w:r>
    </w:p>
    <w:p w14:paraId="534BAA97" w14:textId="77777777" w:rsidR="004E6C30" w:rsidRPr="004E6C30" w:rsidRDefault="004E6C30" w:rsidP="00D813E7">
      <w:pPr>
        <w:pStyle w:val="Heading2"/>
      </w:pPr>
      <w:bookmarkStart w:id="17" w:name="_Toc230037962"/>
      <w:r w:rsidRPr="004E6C30">
        <w:rPr>
          <w:rtl/>
        </w:rPr>
        <w:t>السيناريو الخامس: شراء وتحديث مخزون بالتزامن (</w:t>
      </w:r>
      <w:r w:rsidRPr="004E6C30">
        <w:t>Hidden Inventory Update)</w:t>
      </w:r>
      <w:bookmarkEnd w:id="17"/>
    </w:p>
    <w:p w14:paraId="18DC48B0" w14:textId="77777777" w:rsidR="004E6C30" w:rsidRPr="004E6C30" w:rsidRDefault="004E6C30" w:rsidP="004E6C30">
      <w:pPr>
        <w:spacing w:before="60" w:after="60"/>
      </w:pPr>
      <w:r w:rsidRPr="004E6C30">
        <w:rPr>
          <w:rFonts w:eastAsia="Arial"/>
          <w:color w:val="000000"/>
          <w:rtl/>
        </w:rPr>
        <w:t xml:space="preserve">المشكلة: المخزون يحوي </w:t>
      </w:r>
      <w:r w:rsidRPr="004E6C30">
        <w:rPr>
          <w:rFonts w:eastAsia="Arial"/>
          <w:color w:val="000000"/>
        </w:rPr>
        <w:t>40</w:t>
      </w:r>
      <w:r w:rsidRPr="004E6C30">
        <w:rPr>
          <w:rFonts w:eastAsia="Arial"/>
          <w:color w:val="000000"/>
          <w:rtl/>
        </w:rPr>
        <w:t xml:space="preserve"> قطعة، المسؤول يرغب </w:t>
      </w:r>
      <w:proofErr w:type="spellStart"/>
      <w:r w:rsidRPr="004E6C30">
        <w:rPr>
          <w:rFonts w:eastAsia="Arial"/>
          <w:color w:val="000000"/>
          <w:rtl/>
        </w:rPr>
        <w:t>باضافة</w:t>
      </w:r>
      <w:proofErr w:type="spellEnd"/>
      <w:r w:rsidRPr="004E6C30">
        <w:rPr>
          <w:rFonts w:eastAsia="Arial"/>
          <w:color w:val="000000"/>
          <w:rtl/>
        </w:rPr>
        <w:t xml:space="preserve"> </w:t>
      </w:r>
      <w:r w:rsidRPr="004E6C30">
        <w:rPr>
          <w:rFonts w:eastAsia="Arial"/>
          <w:color w:val="000000"/>
        </w:rPr>
        <w:t>20</w:t>
      </w:r>
      <w:r w:rsidRPr="004E6C30">
        <w:rPr>
          <w:rFonts w:eastAsia="Arial"/>
          <w:color w:val="000000"/>
          <w:rtl/>
        </w:rPr>
        <w:t xml:space="preserve"> قطعة </w:t>
      </w:r>
      <w:proofErr w:type="gramStart"/>
      <w:r w:rsidRPr="004E6C30">
        <w:rPr>
          <w:rFonts w:eastAsia="Arial"/>
          <w:color w:val="000000"/>
          <w:rtl/>
        </w:rPr>
        <w:t>للمخزون،  في</w:t>
      </w:r>
      <w:proofErr w:type="gramEnd"/>
      <w:r w:rsidRPr="004E6C30">
        <w:rPr>
          <w:rFonts w:eastAsia="Arial"/>
          <w:color w:val="000000"/>
          <w:rtl/>
        </w:rPr>
        <w:t xml:space="preserve"> نفس اللحظة يشتري زبون </w:t>
      </w:r>
      <w:r w:rsidRPr="004E6C30">
        <w:rPr>
          <w:rFonts w:eastAsia="Arial"/>
          <w:color w:val="000000"/>
        </w:rPr>
        <w:t>10</w:t>
      </w:r>
      <w:r w:rsidRPr="004E6C30">
        <w:rPr>
          <w:rFonts w:eastAsia="Arial"/>
          <w:color w:val="000000"/>
          <w:rtl/>
        </w:rPr>
        <w:t xml:space="preserve"> </w:t>
      </w:r>
      <w:proofErr w:type="spellStart"/>
      <w:r w:rsidRPr="004E6C30">
        <w:rPr>
          <w:rFonts w:eastAsia="Arial"/>
          <w:color w:val="000000"/>
          <w:rtl/>
        </w:rPr>
        <w:t>قطع.اعتمادا</w:t>
      </w:r>
      <w:proofErr w:type="spellEnd"/>
      <w:r w:rsidRPr="004E6C30">
        <w:rPr>
          <w:rFonts w:eastAsia="Arial"/>
          <w:color w:val="000000"/>
          <w:rtl/>
        </w:rPr>
        <w:t xml:space="preserve"> على من يصل أولا قد تصبح قيمة المخزون اما </w:t>
      </w:r>
      <w:r w:rsidRPr="004E6C30">
        <w:rPr>
          <w:rFonts w:eastAsia="Arial"/>
          <w:color w:val="000000"/>
        </w:rPr>
        <w:t>50</w:t>
      </w:r>
      <w:r w:rsidRPr="004E6C30">
        <w:rPr>
          <w:rFonts w:eastAsia="Arial"/>
          <w:color w:val="000000"/>
          <w:rtl/>
        </w:rPr>
        <w:t xml:space="preserve"> ( صحيحة ) او </w:t>
      </w:r>
      <w:r w:rsidRPr="004E6C30">
        <w:rPr>
          <w:rFonts w:eastAsia="Arial"/>
          <w:color w:val="000000"/>
        </w:rPr>
        <w:t>30</w:t>
      </w:r>
      <w:r w:rsidRPr="004E6C30">
        <w:rPr>
          <w:rFonts w:eastAsia="Arial"/>
          <w:color w:val="000000"/>
          <w:rtl/>
        </w:rPr>
        <w:t xml:space="preserve"> ( نتيجة لتأخر كتابة عملية الزبون ) او </w:t>
      </w:r>
      <w:r w:rsidRPr="004E6C30">
        <w:rPr>
          <w:rFonts w:eastAsia="Arial"/>
          <w:color w:val="000000"/>
        </w:rPr>
        <w:t>60</w:t>
      </w:r>
      <w:r w:rsidRPr="004E6C30">
        <w:rPr>
          <w:rFonts w:eastAsia="Arial"/>
          <w:color w:val="000000"/>
          <w:rtl/>
        </w:rPr>
        <w:t xml:space="preserve"> ( نتيجة لتأخر كتابة عملية المسؤول ).</w:t>
      </w:r>
    </w:p>
    <w:p w14:paraId="55DD35A5" w14:textId="77777777" w:rsidR="004E6C30" w:rsidRPr="004E6C30" w:rsidRDefault="004E6C30" w:rsidP="004E6C30"/>
    <w:p w14:paraId="4FA5190E" w14:textId="77777777" w:rsidR="00D813E7" w:rsidRDefault="004E6C30" w:rsidP="004E6C30">
      <w:pPr>
        <w:rPr>
          <w:rtl/>
        </w:rPr>
      </w:pPr>
      <w:r w:rsidRPr="004E6C30">
        <w:rPr>
          <w:rtl/>
        </w:rPr>
        <w:t>آلية الحل: استخدام القفل التشاؤمي</w:t>
      </w:r>
    </w:p>
    <w:p w14:paraId="225FCD24" w14:textId="015E63A2" w:rsidR="004E6C30" w:rsidRPr="00D813E7" w:rsidRDefault="00D813E7" w:rsidP="00D813E7">
      <w:pPr>
        <w:pStyle w:val="Heading3"/>
        <w:rPr>
          <w:rFonts w:hint="cs"/>
          <w:rtl/>
          <w:lang w:val="en-GB" w:bidi="ar-SY"/>
        </w:rPr>
      </w:pPr>
      <w:bookmarkStart w:id="18" w:name="_Toc230037963"/>
      <w:r>
        <w:rPr>
          <w:rFonts w:hint="cs"/>
          <w:rtl/>
        </w:rPr>
        <w:t xml:space="preserve">الكود كامل ضمن الـ </w:t>
      </w:r>
      <w:r>
        <w:t>Inventory Service</w:t>
      </w:r>
      <w:bookmarkEnd w:id="18"/>
    </w:p>
    <w:p w14:paraId="504D9B85" w14:textId="77777777" w:rsidR="004E6C30" w:rsidRPr="004E6C30" w:rsidRDefault="004E6C30" w:rsidP="004E6C30">
      <w:r w:rsidRPr="004E6C30">
        <w:rPr>
          <w:noProof/>
        </w:rPr>
        <w:drawing>
          <wp:inline distT="0" distB="0" distL="0" distR="0" wp14:anchorId="1AB1C721" wp14:editId="3130FAF5">
            <wp:extent cx="5943600" cy="1371600"/>
            <wp:effectExtent l="0" t="0" r="0" b="0"/>
            <wp:docPr id="1606490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90884" name="Picture 1606490884"/>
                    <pic:cNvPicPr/>
                  </pic:nvPicPr>
                  <pic:blipFill>
                    <a:blip r:embed="rId23">
                      <a:extLst>
                        <a:ext uri="{28A0092B-C50C-407E-A947-70E740481C1C}">
                          <a14:useLocalDpi xmlns:a14="http://schemas.microsoft.com/office/drawing/2010/main"/>
                        </a:ext>
                      </a:extLst>
                    </a:blip>
                    <a:stretch>
                      <a:fillRect/>
                    </a:stretch>
                  </pic:blipFill>
                  <pic:spPr>
                    <a:xfrm>
                      <a:off x="0" y="0"/>
                      <a:ext cx="5943600" cy="1371600"/>
                    </a:xfrm>
                    <a:prstGeom prst="rect">
                      <a:avLst/>
                    </a:prstGeom>
                  </pic:spPr>
                </pic:pic>
              </a:graphicData>
            </a:graphic>
          </wp:inline>
        </w:drawing>
      </w:r>
    </w:p>
    <w:p w14:paraId="4C54150F" w14:textId="77777777" w:rsidR="004E6C30" w:rsidRPr="004E6C30" w:rsidRDefault="004E6C30" w:rsidP="00D813E7">
      <w:pPr>
        <w:pStyle w:val="Heading3"/>
      </w:pPr>
      <w:bookmarkStart w:id="19" w:name="_Toc230037964"/>
      <w:r w:rsidRPr="004E6C30">
        <w:rPr>
          <w:rtl/>
        </w:rPr>
        <w:lastRenderedPageBreak/>
        <w:t>قبل الحل:</w:t>
      </w:r>
      <w:bookmarkEnd w:id="19"/>
    </w:p>
    <w:p w14:paraId="50B8AED3" w14:textId="77777777" w:rsidR="004E6C30" w:rsidRPr="004E6C30" w:rsidRDefault="004E6C30" w:rsidP="004E6C30">
      <w:r w:rsidRPr="004E6C30">
        <w:rPr>
          <w:noProof/>
        </w:rPr>
        <w:drawing>
          <wp:inline distT="0" distB="0" distL="0" distR="0" wp14:anchorId="3F1844CC" wp14:editId="21141E01">
            <wp:extent cx="5943600" cy="3429000"/>
            <wp:effectExtent l="0" t="0" r="0" b="0"/>
            <wp:docPr id="121994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4660" name="Picture 121994660"/>
                    <pic:cNvPicPr/>
                  </pic:nvPicPr>
                  <pic:blipFill>
                    <a:blip r:embed="rId24">
                      <a:extLst>
                        <a:ext uri="{28A0092B-C50C-407E-A947-70E740481C1C}">
                          <a14:useLocalDpi xmlns:a14="http://schemas.microsoft.com/office/drawing/2010/main"/>
                        </a:ext>
                      </a:extLst>
                    </a:blip>
                    <a:stretch>
                      <a:fillRect/>
                    </a:stretch>
                  </pic:blipFill>
                  <pic:spPr>
                    <a:xfrm>
                      <a:off x="0" y="0"/>
                      <a:ext cx="5943600" cy="3429000"/>
                    </a:xfrm>
                    <a:prstGeom prst="rect">
                      <a:avLst/>
                    </a:prstGeom>
                  </pic:spPr>
                </pic:pic>
              </a:graphicData>
            </a:graphic>
          </wp:inline>
        </w:drawing>
      </w:r>
    </w:p>
    <w:p w14:paraId="5817AE57" w14:textId="77777777" w:rsidR="004E6C30" w:rsidRPr="004E6C30" w:rsidRDefault="004E6C30" w:rsidP="00D813E7">
      <w:pPr>
        <w:pStyle w:val="Heading3"/>
      </w:pPr>
      <w:bookmarkStart w:id="20" w:name="_Toc230037965"/>
      <w:r w:rsidRPr="004E6C30">
        <w:rPr>
          <w:rtl/>
        </w:rPr>
        <w:t>بعد الحل:</w:t>
      </w:r>
      <w:bookmarkEnd w:id="20"/>
    </w:p>
    <w:p w14:paraId="1F8829B5" w14:textId="77777777" w:rsidR="004E6C30" w:rsidRPr="004E6C30" w:rsidRDefault="004E6C30" w:rsidP="004E6C30">
      <w:r w:rsidRPr="004E6C30">
        <w:rPr>
          <w:noProof/>
        </w:rPr>
        <w:drawing>
          <wp:inline distT="0" distB="0" distL="0" distR="0" wp14:anchorId="1BCFC250" wp14:editId="0C5E4883">
            <wp:extent cx="5943600" cy="3429000"/>
            <wp:effectExtent l="0" t="0" r="0" b="0"/>
            <wp:docPr id="1821752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52304" name="Picture 1821752304"/>
                    <pic:cNvPicPr/>
                  </pic:nvPicPr>
                  <pic:blipFill>
                    <a:blip r:embed="rId25">
                      <a:extLst>
                        <a:ext uri="{28A0092B-C50C-407E-A947-70E740481C1C}">
                          <a14:useLocalDpi xmlns:a14="http://schemas.microsoft.com/office/drawing/2010/main"/>
                        </a:ext>
                      </a:extLst>
                    </a:blip>
                    <a:stretch>
                      <a:fillRect/>
                    </a:stretch>
                  </pic:blipFill>
                  <pic:spPr>
                    <a:xfrm>
                      <a:off x="0" y="0"/>
                      <a:ext cx="5943600" cy="3429000"/>
                    </a:xfrm>
                    <a:prstGeom prst="rect">
                      <a:avLst/>
                    </a:prstGeom>
                  </pic:spPr>
                </pic:pic>
              </a:graphicData>
            </a:graphic>
          </wp:inline>
        </w:drawing>
      </w:r>
    </w:p>
    <w:p w14:paraId="45B4C006" w14:textId="77777777" w:rsidR="004E6C30" w:rsidRPr="004E6C30" w:rsidRDefault="004E6C30" w:rsidP="004E6C30">
      <w:pPr>
        <w:spacing w:before="60" w:after="60"/>
      </w:pPr>
    </w:p>
    <w:p w14:paraId="423773A8" w14:textId="77777777" w:rsidR="004E6C30" w:rsidRPr="004E6C30" w:rsidRDefault="004E6C30" w:rsidP="004E6C30">
      <w:pPr>
        <w:bidi w:val="0"/>
        <w:spacing w:after="160" w:line="278" w:lineRule="auto"/>
      </w:pPr>
    </w:p>
    <w:p w14:paraId="645CC6D3" w14:textId="77777777" w:rsidR="004E6C30" w:rsidRPr="004E6C30" w:rsidRDefault="004E6C30" w:rsidP="004E6C30">
      <w:pPr>
        <w:bidi w:val="0"/>
        <w:spacing w:after="160" w:line="278" w:lineRule="auto"/>
      </w:pPr>
    </w:p>
    <w:p w14:paraId="17382B0B" w14:textId="238BF65C" w:rsidR="00EF5CAD" w:rsidRDefault="004E6C30" w:rsidP="00EF5CAD">
      <w:pPr>
        <w:pStyle w:val="Heading1"/>
        <w:jc w:val="center"/>
        <w:rPr>
          <w:rtl/>
          <w:lang w:val="en-GB"/>
        </w:rPr>
      </w:pPr>
      <w:bookmarkStart w:id="21" w:name="_Toc230037966"/>
      <w:r w:rsidRPr="004E6C30">
        <w:rPr>
          <w:rtl/>
        </w:rPr>
        <w:t>الطلب الثاني</w:t>
      </w:r>
      <w:r w:rsidR="00EF5CAD">
        <w:rPr>
          <w:rtl/>
        </w:rPr>
        <w:br/>
      </w:r>
      <w:r w:rsidR="00EF5CAD" w:rsidRPr="00EF5CAD">
        <w:rPr>
          <w:rtl/>
        </w:rPr>
        <w:t>إدارة الموارد الحاسوبية</w:t>
      </w:r>
      <w:r w:rsidR="00EF5CAD" w:rsidRPr="00EF5CAD">
        <w:rPr>
          <w:lang w:val="en-GB"/>
        </w:rPr>
        <w:t xml:space="preserve"> (Resource Management &amp; Capacity Control)</w:t>
      </w:r>
    </w:p>
    <w:p w14:paraId="7275BC3E" w14:textId="02C3A08E" w:rsidR="00EF5CAD" w:rsidRDefault="00EF5CAD" w:rsidP="00EF5CAD">
      <w:pPr>
        <w:rPr>
          <w:rtl/>
          <w:lang w:val="en-GB" w:bidi="ar-SY"/>
        </w:rPr>
      </w:pPr>
      <w:r>
        <w:rPr>
          <w:rFonts w:hint="cs"/>
          <w:rtl/>
          <w:lang w:val="en-GB"/>
        </w:rPr>
        <w:t>في هذا القسم سوف نتحدث عن أمران:</w:t>
      </w:r>
      <w:r>
        <w:rPr>
          <w:rtl/>
          <w:lang w:val="en-GB"/>
        </w:rPr>
        <w:br/>
      </w:r>
      <w:r>
        <w:rPr>
          <w:rFonts w:hint="cs"/>
          <w:rtl/>
          <w:lang w:val="en-GB"/>
        </w:rPr>
        <w:t xml:space="preserve">إدارة الموارد الحاسوبية والـ </w:t>
      </w:r>
      <w:r>
        <w:t>Rate limiting</w:t>
      </w:r>
      <w:r>
        <w:rPr>
          <w:rFonts w:hint="cs"/>
          <w:rtl/>
          <w:lang w:val="en-GB" w:bidi="ar-SY"/>
        </w:rPr>
        <w:t xml:space="preserve"> لحماية الموارد الحاسوبية</w:t>
      </w:r>
    </w:p>
    <w:p w14:paraId="153E63FE" w14:textId="61A477BD" w:rsidR="00EF5CAD" w:rsidRDefault="00EF5CAD" w:rsidP="00EF5CAD">
      <w:pPr>
        <w:rPr>
          <w:rtl/>
          <w:lang w:val="en-GB" w:bidi="ar-SY"/>
        </w:rPr>
      </w:pPr>
      <w:r>
        <w:rPr>
          <w:rFonts w:hint="cs"/>
          <w:rtl/>
          <w:lang w:val="en-GB" w:bidi="ar-SY"/>
        </w:rPr>
        <w:t xml:space="preserve">وفي قسم إدارة الموارد الحاسوبية، قمنا بإجراء جميع التجارب على نظام التشغيل </w:t>
      </w:r>
      <w:r>
        <w:rPr>
          <w:lang w:bidi="ar-SY"/>
        </w:rPr>
        <w:t>Windows</w:t>
      </w:r>
      <w:r>
        <w:rPr>
          <w:rFonts w:hint="cs"/>
          <w:rtl/>
          <w:lang w:val="en-GB" w:bidi="ar-SY"/>
        </w:rPr>
        <w:t xml:space="preserve">، وقمنا باستخدام </w:t>
      </w:r>
      <w:r>
        <w:rPr>
          <w:lang w:bidi="ar-SY"/>
        </w:rPr>
        <w:t>Nginx</w:t>
      </w:r>
      <w:r>
        <w:rPr>
          <w:rFonts w:hint="cs"/>
          <w:rtl/>
          <w:lang w:val="en-GB" w:bidi="ar-SY"/>
        </w:rPr>
        <w:t xml:space="preserve"> كمخدم </w:t>
      </w:r>
      <w:proofErr w:type="gramStart"/>
      <w:r>
        <w:rPr>
          <w:rFonts w:hint="cs"/>
          <w:rtl/>
          <w:lang w:val="en-GB" w:bidi="ar-SY"/>
        </w:rPr>
        <w:t>و واستخدمنا</w:t>
      </w:r>
      <w:proofErr w:type="gramEnd"/>
      <w:r>
        <w:rPr>
          <w:rFonts w:hint="cs"/>
          <w:rtl/>
          <w:lang w:val="en-GB" w:bidi="ar-SY"/>
        </w:rPr>
        <w:t xml:space="preserve"> </w:t>
      </w:r>
      <w:proofErr w:type="spellStart"/>
      <w:r w:rsidR="00347974">
        <w:rPr>
          <w:lang w:bidi="ar-SY"/>
        </w:rPr>
        <w:t>FastCGI</w:t>
      </w:r>
      <w:proofErr w:type="spellEnd"/>
      <w:r w:rsidR="00347974">
        <w:rPr>
          <w:rFonts w:hint="cs"/>
          <w:rtl/>
          <w:lang w:val="en-GB" w:bidi="ar-SY"/>
        </w:rPr>
        <w:t xml:space="preserve"> كبديل عن </w:t>
      </w:r>
      <w:r w:rsidR="00347974">
        <w:rPr>
          <w:lang w:bidi="ar-SY"/>
        </w:rPr>
        <w:t>PHP-fpm</w:t>
      </w:r>
    </w:p>
    <w:p w14:paraId="798D1223" w14:textId="0D7A550D" w:rsidR="00347974" w:rsidRPr="00347974" w:rsidRDefault="00347974" w:rsidP="00EF5CAD">
      <w:pPr>
        <w:rPr>
          <w:rFonts w:hint="cs"/>
          <w:b/>
          <w:bCs/>
          <w:i/>
          <w:iCs/>
          <w:u w:val="single"/>
          <w:rtl/>
          <w:lang w:val="en-GB" w:bidi="ar-SY"/>
        </w:rPr>
      </w:pPr>
      <w:r w:rsidRPr="00347974">
        <w:rPr>
          <w:rFonts w:hint="cs"/>
          <w:b/>
          <w:bCs/>
          <w:i/>
          <w:iCs/>
          <w:u w:val="single"/>
          <w:rtl/>
          <w:lang w:val="en-GB" w:bidi="ar-SY"/>
        </w:rPr>
        <w:t xml:space="preserve">لكن، في طلب الـ </w:t>
      </w:r>
      <w:r w:rsidRPr="00347974">
        <w:rPr>
          <w:b/>
          <w:bCs/>
          <w:i/>
          <w:iCs/>
          <w:u w:val="single"/>
          <w:lang w:bidi="ar-SY"/>
        </w:rPr>
        <w:t>Load Balancer</w:t>
      </w:r>
      <w:r w:rsidRPr="00347974">
        <w:rPr>
          <w:rFonts w:hint="cs"/>
          <w:b/>
          <w:bCs/>
          <w:i/>
          <w:iCs/>
          <w:u w:val="single"/>
          <w:rtl/>
          <w:lang w:val="en-GB" w:bidi="ar-SY"/>
        </w:rPr>
        <w:t xml:space="preserve">، قمنا بإعادة التجربة كاملة على نظام </w:t>
      </w:r>
      <w:r w:rsidRPr="00347974">
        <w:rPr>
          <w:b/>
          <w:bCs/>
          <w:i/>
          <w:iCs/>
          <w:u w:val="single"/>
          <w:lang w:bidi="ar-SY"/>
        </w:rPr>
        <w:t>Linux</w:t>
      </w:r>
      <w:r w:rsidRPr="00347974">
        <w:rPr>
          <w:rFonts w:hint="cs"/>
          <w:b/>
          <w:bCs/>
          <w:i/>
          <w:iCs/>
          <w:u w:val="single"/>
          <w:rtl/>
          <w:lang w:val="en-GB" w:bidi="ar-SY"/>
        </w:rPr>
        <w:t xml:space="preserve"> وباستخدام </w:t>
      </w:r>
      <w:r w:rsidRPr="00347974">
        <w:rPr>
          <w:b/>
          <w:bCs/>
          <w:i/>
          <w:iCs/>
          <w:u w:val="single"/>
          <w:lang w:bidi="ar-SY"/>
        </w:rPr>
        <w:t>PHP-FPM</w:t>
      </w:r>
      <w:r w:rsidRPr="00347974">
        <w:rPr>
          <w:rFonts w:hint="cs"/>
          <w:b/>
          <w:bCs/>
          <w:i/>
          <w:iCs/>
          <w:u w:val="single"/>
          <w:rtl/>
          <w:lang w:val="en-GB" w:bidi="ar-SY"/>
        </w:rPr>
        <w:t xml:space="preserve"> مماثلة تماما للموجودة على المخدمات الفعلية في السوق</w:t>
      </w:r>
      <w:r>
        <w:rPr>
          <w:rFonts w:hint="cs"/>
          <w:b/>
          <w:bCs/>
          <w:i/>
          <w:iCs/>
          <w:u w:val="single"/>
          <w:rtl/>
          <w:lang w:val="en-GB" w:bidi="ar-SY"/>
        </w:rPr>
        <w:t>، وكانت التجربة أفضل بكثير وأسلس ولدينا تحكم أعلى بالموارد</w:t>
      </w:r>
    </w:p>
    <w:p w14:paraId="33F5F432" w14:textId="2E02996B" w:rsidR="00EF5CAD" w:rsidRDefault="00EF5CAD" w:rsidP="00EF5CAD">
      <w:pPr>
        <w:pStyle w:val="Heading2"/>
        <w:rPr>
          <w:rtl/>
          <w:lang w:val="en-GB" w:bidi="ar-SY"/>
        </w:rPr>
      </w:pPr>
      <w:r>
        <w:rPr>
          <w:rFonts w:hint="cs"/>
          <w:rtl/>
          <w:lang w:val="en-GB" w:bidi="ar-SY"/>
        </w:rPr>
        <w:t>إدارة الموارد الحاسوبية</w:t>
      </w:r>
    </w:p>
    <w:p w14:paraId="03C162BC" w14:textId="6EF81082" w:rsidR="00EF5CAD" w:rsidRDefault="00EF5CAD" w:rsidP="00EF5CAD">
      <w:pPr>
        <w:rPr>
          <w:rtl/>
          <w:lang w:val="en-GB"/>
        </w:rPr>
      </w:pPr>
      <w:r>
        <w:rPr>
          <w:noProof/>
          <w14:ligatures w14:val="standardContextual"/>
        </w:rPr>
        <w:drawing>
          <wp:anchor distT="0" distB="0" distL="114300" distR="114300" simplePos="0" relativeHeight="251678720" behindDoc="0" locked="0" layoutInCell="1" allowOverlap="1" wp14:anchorId="63FC5C2D" wp14:editId="00427B96">
            <wp:simplePos x="0" y="0"/>
            <wp:positionH relativeFrom="column">
              <wp:posOffset>0</wp:posOffset>
            </wp:positionH>
            <wp:positionV relativeFrom="paragraph">
              <wp:posOffset>851523</wp:posOffset>
            </wp:positionV>
            <wp:extent cx="5943600" cy="35115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51155"/>
                    </a:xfrm>
                    <a:prstGeom prst="rect">
                      <a:avLst/>
                    </a:prstGeom>
                  </pic:spPr>
                </pic:pic>
              </a:graphicData>
            </a:graphic>
          </wp:anchor>
        </w:drawing>
      </w:r>
      <w:r w:rsidRPr="00EF5CAD">
        <w:rPr>
          <w:rtl/>
          <w:lang w:val="en-GB"/>
        </w:rPr>
        <w:t xml:space="preserve">بداية الوضع كان سيئ كتير وكل طلب عم </w:t>
      </w:r>
      <w:proofErr w:type="spellStart"/>
      <w:r w:rsidRPr="00EF5CAD">
        <w:rPr>
          <w:rtl/>
          <w:lang w:val="en-GB"/>
        </w:rPr>
        <w:t>ياخد</w:t>
      </w:r>
      <w:proofErr w:type="spellEnd"/>
      <w:r w:rsidRPr="00EF5CAD">
        <w:rPr>
          <w:rtl/>
          <w:lang w:val="en-GB"/>
        </w:rPr>
        <w:t xml:space="preserve"> وسطيا </w:t>
      </w:r>
      <w:r w:rsidRPr="00EF5CAD">
        <w:rPr>
          <w:lang w:val="en-GB" w:bidi="ar-SY"/>
        </w:rPr>
        <w:t>30</w:t>
      </w:r>
      <w:r>
        <w:rPr>
          <w:rFonts w:hint="cs"/>
          <w:rtl/>
          <w:lang w:val="en-GB" w:bidi="ar-SY"/>
        </w:rPr>
        <w:t xml:space="preserve"> </w:t>
      </w:r>
      <w:r w:rsidRPr="00EF5CAD">
        <w:rPr>
          <w:rtl/>
          <w:lang w:val="en-GB"/>
        </w:rPr>
        <w:t>ثانية ليتعالج</w:t>
      </w:r>
      <w:r w:rsidRPr="00EF5CAD">
        <w:rPr>
          <w:lang w:val="en-GB" w:bidi="ar-SY"/>
        </w:rPr>
        <w:br/>
      </w:r>
      <w:r w:rsidRPr="00EF5CAD">
        <w:rPr>
          <w:rtl/>
          <w:lang w:val="en-GB"/>
        </w:rPr>
        <w:t>وكان عدد الطلبات يلي بعالجها بالثانية الوحدة وسطيا هنن بس</w:t>
      </w:r>
      <w:r w:rsidRPr="00EF5CAD">
        <w:rPr>
          <w:lang w:val="en-GB" w:bidi="ar-SY"/>
        </w:rPr>
        <w:br/>
        <w:t xml:space="preserve">3 </w:t>
      </w:r>
      <w:proofErr w:type="spellStart"/>
      <w:r w:rsidRPr="00EF5CAD">
        <w:rPr>
          <w:lang w:val="en-GB" w:bidi="ar-SY"/>
        </w:rPr>
        <w:t>req</w:t>
      </w:r>
      <w:proofErr w:type="spellEnd"/>
      <w:r w:rsidRPr="00EF5CAD">
        <w:rPr>
          <w:lang w:val="en-GB" w:bidi="ar-SY"/>
        </w:rPr>
        <w:t>/s</w:t>
      </w:r>
      <w:r w:rsidR="00347974">
        <w:rPr>
          <w:rFonts w:hint="cs"/>
          <w:rtl/>
          <w:lang w:val="en-GB" w:bidi="ar-SY"/>
        </w:rPr>
        <w:t xml:space="preserve"> وكل طلب </w:t>
      </w:r>
      <w:proofErr w:type="spellStart"/>
      <w:r w:rsidR="00347974">
        <w:rPr>
          <w:rFonts w:hint="cs"/>
          <w:rtl/>
          <w:lang w:val="en-GB" w:bidi="ar-SY"/>
        </w:rPr>
        <w:t>يأخد</w:t>
      </w:r>
      <w:proofErr w:type="spellEnd"/>
      <w:r w:rsidR="00347974">
        <w:rPr>
          <w:rFonts w:hint="cs"/>
          <w:rtl/>
          <w:lang w:val="en-GB" w:bidi="ar-SY"/>
        </w:rPr>
        <w:t xml:space="preserve"> ما يقارب الـ </w:t>
      </w:r>
      <w:proofErr w:type="gramStart"/>
      <w:r w:rsidR="00347974">
        <w:rPr>
          <w:lang w:bidi="ar-SY"/>
        </w:rPr>
        <w:t>28</w:t>
      </w:r>
      <w:r w:rsidR="00347974">
        <w:rPr>
          <w:lang w:val="en-GB" w:bidi="ar-SY"/>
        </w:rPr>
        <w:t xml:space="preserve"> </w:t>
      </w:r>
      <w:r w:rsidR="00347974">
        <w:rPr>
          <w:rFonts w:hint="cs"/>
          <w:rtl/>
          <w:lang w:val="en-GB" w:bidi="ar-SY"/>
        </w:rPr>
        <w:t xml:space="preserve"> ثانية</w:t>
      </w:r>
      <w:proofErr w:type="gramEnd"/>
      <w:r w:rsidR="00347974">
        <w:rPr>
          <w:rFonts w:hint="cs"/>
          <w:rtl/>
          <w:lang w:val="en-GB" w:bidi="ar-SY"/>
        </w:rPr>
        <w:t xml:space="preserve"> لأنه ينتظر في ال </w:t>
      </w:r>
      <w:r w:rsidR="00347974">
        <w:rPr>
          <w:lang w:bidi="ar-SY"/>
        </w:rPr>
        <w:t>Queue</w:t>
      </w:r>
      <w:r w:rsidRPr="00EF5CAD">
        <w:rPr>
          <w:lang w:val="en-GB" w:bidi="ar-SY"/>
        </w:rPr>
        <w:br/>
      </w:r>
      <w:r w:rsidRPr="00EF5CAD">
        <w:rPr>
          <w:rtl/>
          <w:lang w:val="en-GB"/>
        </w:rPr>
        <w:t>انا فتحت ال</w:t>
      </w:r>
      <w:r w:rsidRPr="00EF5CAD">
        <w:rPr>
          <w:lang w:val="en-GB" w:bidi="ar-SY"/>
        </w:rPr>
        <w:t xml:space="preserve"> task manager </w:t>
      </w:r>
      <w:r w:rsidRPr="00EF5CAD">
        <w:rPr>
          <w:rtl/>
          <w:lang w:val="en-GB"/>
        </w:rPr>
        <w:t>لشوف انو شو المشكلة</w:t>
      </w:r>
    </w:p>
    <w:p w14:paraId="6175A6BB" w14:textId="441AF3C0" w:rsidR="00EF5CAD" w:rsidRDefault="00EF5CAD" w:rsidP="00EF5CAD">
      <w:pPr>
        <w:rPr>
          <w:rtl/>
          <w:lang w:val="en-GB"/>
        </w:rPr>
      </w:pPr>
    </w:p>
    <w:p w14:paraId="6B492B4D" w14:textId="7E4613E1" w:rsidR="00EF5CAD" w:rsidRDefault="00EF5CAD" w:rsidP="00EF5CAD">
      <w:pPr>
        <w:rPr>
          <w:rtl/>
          <w:lang w:val="en-GB"/>
        </w:rPr>
      </w:pPr>
      <w:r w:rsidRPr="00EF5CAD">
        <w:rPr>
          <w:rtl/>
          <w:lang w:val="en-GB"/>
        </w:rPr>
        <w:t>لاحظ</w:t>
      </w:r>
      <w:r>
        <w:rPr>
          <w:rFonts w:hint="cs"/>
          <w:rtl/>
          <w:lang w:val="en-GB"/>
        </w:rPr>
        <w:t>ت</w:t>
      </w:r>
      <w:r w:rsidRPr="00EF5CAD">
        <w:rPr>
          <w:rtl/>
          <w:lang w:val="en-GB"/>
        </w:rPr>
        <w:t xml:space="preserve"> انو</w:t>
      </w:r>
      <w:r w:rsidRPr="00EF5CAD">
        <w:rPr>
          <w:lang w:val="en-GB" w:bidi="ar-SY"/>
        </w:rPr>
        <w:t xml:space="preserve"> </w:t>
      </w:r>
      <w:proofErr w:type="spellStart"/>
      <w:r w:rsidRPr="00EF5CAD">
        <w:rPr>
          <w:lang w:val="en-GB" w:bidi="ar-SY"/>
        </w:rPr>
        <w:t>php</w:t>
      </w:r>
      <w:proofErr w:type="spellEnd"/>
      <w:r w:rsidRPr="00EF5CAD">
        <w:rPr>
          <w:lang w:val="en-GB" w:bidi="ar-SY"/>
        </w:rPr>
        <w:t xml:space="preserve"> </w:t>
      </w:r>
      <w:r w:rsidRPr="00EF5CAD">
        <w:rPr>
          <w:rtl/>
          <w:lang w:val="en-GB"/>
        </w:rPr>
        <w:t>عم تستهلك من المعالج 5 بالمية فقط</w:t>
      </w:r>
      <w:r w:rsidRPr="00EF5CAD">
        <w:rPr>
          <w:lang w:val="en-GB" w:bidi="ar-SY"/>
        </w:rPr>
        <w:br/>
      </w:r>
      <w:r w:rsidRPr="00EF5CAD">
        <w:rPr>
          <w:rtl/>
          <w:lang w:val="en-GB"/>
        </w:rPr>
        <w:t>فانا استغربت قلت معناها 95 بالمية هنن موارد مهدورة ما عم تستغلهم</w:t>
      </w:r>
      <w:r w:rsidRPr="00EF5CAD">
        <w:rPr>
          <w:lang w:val="en-GB" w:bidi="ar-SY"/>
        </w:rPr>
        <w:t xml:space="preserve"> </w:t>
      </w:r>
      <w:proofErr w:type="spellStart"/>
      <w:r w:rsidRPr="00EF5CAD">
        <w:rPr>
          <w:lang w:val="en-GB" w:bidi="ar-SY"/>
        </w:rPr>
        <w:t>php</w:t>
      </w:r>
      <w:proofErr w:type="spellEnd"/>
      <w:r w:rsidRPr="00EF5CAD">
        <w:rPr>
          <w:lang w:val="en-GB" w:bidi="ar-SY"/>
        </w:rPr>
        <w:br/>
      </w:r>
      <w:r w:rsidRPr="00EF5CAD">
        <w:rPr>
          <w:rtl/>
          <w:lang w:val="en-GB"/>
        </w:rPr>
        <w:t xml:space="preserve">وهون </w:t>
      </w:r>
      <w:proofErr w:type="spellStart"/>
      <w:r w:rsidRPr="00EF5CAD">
        <w:rPr>
          <w:rtl/>
          <w:lang w:val="en-GB"/>
        </w:rPr>
        <w:t>بلشت</w:t>
      </w:r>
      <w:proofErr w:type="spellEnd"/>
      <w:r w:rsidRPr="00EF5CAD">
        <w:rPr>
          <w:rtl/>
          <w:lang w:val="en-GB"/>
        </w:rPr>
        <w:t xml:space="preserve"> الرحلة</w:t>
      </w:r>
    </w:p>
    <w:p w14:paraId="7C74602B" w14:textId="2598C4C8" w:rsidR="00347974" w:rsidRDefault="00347974" w:rsidP="00347974">
      <w:pPr>
        <w:pStyle w:val="Heading3"/>
        <w:rPr>
          <w:rtl/>
          <w:lang w:val="en-GB" w:bidi="ar-SY"/>
        </w:rPr>
      </w:pPr>
      <w:r>
        <w:rPr>
          <w:rFonts w:hint="cs"/>
          <w:rtl/>
          <w:lang w:val="en-GB" w:bidi="ar-SY"/>
        </w:rPr>
        <w:t xml:space="preserve">استخدام </w:t>
      </w:r>
      <w:proofErr w:type="spellStart"/>
      <w:r>
        <w:rPr>
          <w:lang w:bidi="ar-SY"/>
        </w:rPr>
        <w:t>php</w:t>
      </w:r>
      <w:proofErr w:type="spellEnd"/>
      <w:r>
        <w:rPr>
          <w:lang w:bidi="ar-SY"/>
        </w:rPr>
        <w:t xml:space="preserve"> Fast CGI</w:t>
      </w:r>
    </w:p>
    <w:p w14:paraId="59C5DE41" w14:textId="476FA51D" w:rsidR="00347974" w:rsidRPr="000560FA" w:rsidRDefault="00347974" w:rsidP="00347974">
      <w:pPr>
        <w:rPr>
          <w:rFonts w:hint="cs"/>
          <w:rtl/>
          <w:lang w:val="en-GB" w:bidi="ar-SY"/>
        </w:rPr>
      </w:pPr>
      <w:r>
        <w:rPr>
          <w:rFonts w:hint="cs"/>
          <w:rtl/>
          <w:lang w:val="en-GB" w:bidi="ar-SY"/>
        </w:rPr>
        <w:t xml:space="preserve">وهي عبارة عن </w:t>
      </w:r>
      <w:proofErr w:type="spellStart"/>
      <w:r>
        <w:rPr>
          <w:lang w:bidi="ar-SY"/>
        </w:rPr>
        <w:t>php</w:t>
      </w:r>
      <w:proofErr w:type="spellEnd"/>
      <w:r>
        <w:rPr>
          <w:lang w:bidi="ar-SY"/>
        </w:rPr>
        <w:t xml:space="preserve"> workers</w:t>
      </w:r>
      <w:r>
        <w:rPr>
          <w:rFonts w:hint="cs"/>
          <w:rtl/>
          <w:lang w:val="en-GB" w:bidi="ar-SY"/>
        </w:rPr>
        <w:t xml:space="preserve"> يقوم كل عامل بمعالجة الطلبات بشكل منفصل عن البقية، أي نصبح قادرين على معالجة الطلبات بالتوازي، وقد قمنا بإنشاء </w:t>
      </w:r>
      <w:r>
        <w:rPr>
          <w:lang w:bidi="ar-SY"/>
        </w:rPr>
        <w:t>20</w:t>
      </w:r>
      <w:r>
        <w:rPr>
          <w:rFonts w:hint="cs"/>
          <w:rtl/>
          <w:lang w:val="en-GB" w:bidi="ar-SY"/>
        </w:rPr>
        <w:t xml:space="preserve"> عامل لمعالجة الطلبات على التوازي</w:t>
      </w:r>
      <w:r w:rsidR="000560FA">
        <w:rPr>
          <w:rFonts w:hint="cs"/>
          <w:rtl/>
          <w:lang w:val="en-GB" w:bidi="ar-SY"/>
        </w:rPr>
        <w:t xml:space="preserve"> وكل عامل يعالج </w:t>
      </w:r>
      <w:r w:rsidR="000560FA">
        <w:rPr>
          <w:lang w:bidi="ar-SY"/>
        </w:rPr>
        <w:t>1000</w:t>
      </w:r>
      <w:r w:rsidR="000560FA">
        <w:rPr>
          <w:rFonts w:hint="cs"/>
          <w:rtl/>
          <w:lang w:val="en-GB" w:bidi="ar-SY"/>
        </w:rPr>
        <w:t xml:space="preserve"> طلب قبل أن يتم إيقاف هذه العامل وخلق عامل جديد</w:t>
      </w:r>
    </w:p>
    <w:p w14:paraId="75C09992" w14:textId="6EE45477" w:rsidR="00347974" w:rsidRDefault="00347974" w:rsidP="00347974">
      <w:pPr>
        <w:pStyle w:val="Heading3"/>
        <w:rPr>
          <w:lang w:val="en-GB" w:bidi="ar-SY"/>
        </w:rPr>
      </w:pPr>
      <w:r>
        <w:rPr>
          <w:rFonts w:hint="cs"/>
          <w:rtl/>
          <w:lang w:val="en-GB" w:bidi="ar-SY"/>
        </w:rPr>
        <w:t xml:space="preserve">استخدام </w:t>
      </w:r>
      <w:proofErr w:type="spellStart"/>
      <w:r>
        <w:rPr>
          <w:lang w:bidi="ar-SY"/>
        </w:rPr>
        <w:t>OPcache</w:t>
      </w:r>
      <w:proofErr w:type="spellEnd"/>
    </w:p>
    <w:p w14:paraId="5821CA1B" w14:textId="4DB5CD52" w:rsidR="00347974" w:rsidRDefault="00347974" w:rsidP="00347974">
      <w:pPr>
        <w:rPr>
          <w:rtl/>
          <w:lang w:val="en-GB" w:bidi="ar-SY"/>
        </w:rPr>
      </w:pPr>
      <w:r>
        <w:rPr>
          <w:rFonts w:hint="cs"/>
          <w:rtl/>
          <w:lang w:val="en-GB" w:bidi="ar-SY"/>
        </w:rPr>
        <w:t xml:space="preserve">وهي خدمة من </w:t>
      </w:r>
      <w:proofErr w:type="spellStart"/>
      <w:r>
        <w:rPr>
          <w:lang w:bidi="ar-SY"/>
        </w:rPr>
        <w:t>php</w:t>
      </w:r>
      <w:proofErr w:type="spellEnd"/>
      <w:r>
        <w:rPr>
          <w:rFonts w:hint="cs"/>
          <w:rtl/>
          <w:lang w:val="en-GB" w:bidi="ar-SY"/>
        </w:rPr>
        <w:t xml:space="preserve"> للقيام ب </w:t>
      </w:r>
      <w:r>
        <w:rPr>
          <w:lang w:bidi="ar-SY"/>
        </w:rPr>
        <w:t>Cache</w:t>
      </w:r>
      <w:r>
        <w:rPr>
          <w:rFonts w:hint="cs"/>
          <w:rtl/>
          <w:lang w:val="en-GB" w:bidi="ar-SY"/>
        </w:rPr>
        <w:t xml:space="preserve"> لملفات الـ</w:t>
      </w:r>
      <w:r>
        <w:rPr>
          <w:lang w:bidi="ar-SY"/>
        </w:rPr>
        <w:t xml:space="preserve"> </w:t>
      </w:r>
      <w:proofErr w:type="spellStart"/>
      <w:r>
        <w:rPr>
          <w:lang w:bidi="ar-SY"/>
        </w:rPr>
        <w:t>php</w:t>
      </w:r>
      <w:proofErr w:type="spellEnd"/>
    </w:p>
    <w:p w14:paraId="5CEBC588" w14:textId="747B35CD" w:rsidR="00347974" w:rsidRDefault="00347974" w:rsidP="00347974">
      <w:pPr>
        <w:pStyle w:val="Heading3"/>
        <w:rPr>
          <w:rtl/>
          <w:lang w:val="en-GB" w:bidi="ar-SY"/>
        </w:rPr>
      </w:pPr>
      <w:r>
        <w:rPr>
          <w:rFonts w:hint="cs"/>
          <w:rtl/>
          <w:lang w:val="en-GB" w:bidi="ar-SY"/>
        </w:rPr>
        <w:t xml:space="preserve">تشغيل وضع ال </w:t>
      </w:r>
      <w:r>
        <w:rPr>
          <w:lang w:bidi="ar-SY"/>
        </w:rPr>
        <w:t>Release Mode</w:t>
      </w:r>
    </w:p>
    <w:p w14:paraId="6D950F40" w14:textId="64F8BC0D" w:rsidR="00347974" w:rsidRDefault="00347974" w:rsidP="00347974">
      <w:pPr>
        <w:rPr>
          <w:rtl/>
          <w:lang w:val="en-GB" w:bidi="ar-SY"/>
        </w:rPr>
      </w:pPr>
      <w:r>
        <w:rPr>
          <w:rFonts w:hint="cs"/>
          <w:rtl/>
          <w:lang w:val="en-GB" w:bidi="ar-SY"/>
        </w:rPr>
        <w:t xml:space="preserve">من أهم الأمور التي قد يتغاضى عنها المبرمج هو عدم الانتباه إلى أن التطبيق يعمل في وضع </w:t>
      </w:r>
      <w:r>
        <w:rPr>
          <w:lang w:bidi="ar-SY"/>
        </w:rPr>
        <w:t>debug</w:t>
      </w:r>
      <w:r>
        <w:rPr>
          <w:rFonts w:hint="cs"/>
          <w:rtl/>
          <w:lang w:val="en-GB" w:bidi="ar-SY"/>
        </w:rPr>
        <w:t xml:space="preserve">، مما يؤدي إلى </w:t>
      </w:r>
      <w:r w:rsidR="000560FA">
        <w:rPr>
          <w:rFonts w:hint="cs"/>
          <w:rtl/>
          <w:lang w:val="en-GB" w:bidi="ar-SY"/>
        </w:rPr>
        <w:t>بطيء</w:t>
      </w:r>
      <w:r>
        <w:rPr>
          <w:rFonts w:hint="cs"/>
          <w:rtl/>
          <w:lang w:val="en-GB" w:bidi="ar-SY"/>
        </w:rPr>
        <w:t xml:space="preserve"> في الأداء</w:t>
      </w:r>
    </w:p>
    <w:p w14:paraId="289571A1" w14:textId="3335F0AC" w:rsidR="00347974" w:rsidRDefault="00347974" w:rsidP="00347974">
      <w:pPr>
        <w:pStyle w:val="Heading3"/>
        <w:rPr>
          <w:lang w:bidi="ar-SY"/>
        </w:rPr>
      </w:pPr>
      <w:r>
        <w:rPr>
          <w:lang w:bidi="ar-SY"/>
        </w:rPr>
        <w:lastRenderedPageBreak/>
        <w:t>Keepalive requests</w:t>
      </w:r>
    </w:p>
    <w:p w14:paraId="4A681D77" w14:textId="35CE70B0" w:rsidR="00347974" w:rsidRDefault="00347974" w:rsidP="00347974">
      <w:pPr>
        <w:rPr>
          <w:rtl/>
          <w:lang w:val="en-GB" w:bidi="ar-SY"/>
        </w:rPr>
      </w:pPr>
      <w:r>
        <w:rPr>
          <w:rFonts w:hint="cs"/>
          <w:rtl/>
          <w:lang w:val="en-GB" w:bidi="ar-SY"/>
        </w:rPr>
        <w:t>وهذه القيمة وضعتها 1000 أي يبقى كل اتصال حي ويعالج 1000 طلب قبل أن يتم إغلاق هذا الاتصال، أو يتم إغلاقه بعد أن يبقى الاتصال غير فعال لمدة 65 ثانية</w:t>
      </w:r>
      <w:r>
        <w:rPr>
          <w:rtl/>
          <w:lang w:val="en-GB" w:bidi="ar-SY"/>
        </w:rPr>
        <w:br/>
      </w:r>
      <w:r>
        <w:rPr>
          <w:rFonts w:hint="cs"/>
          <w:rtl/>
          <w:lang w:val="en-GB" w:bidi="ar-SY"/>
        </w:rPr>
        <w:t>وهذه تفيد في توفير الوقت اللازم لإنشاء وإغلاق الاتصالات في كل مرة يتم فيها ارسال طلب للسيرفر</w:t>
      </w:r>
    </w:p>
    <w:p w14:paraId="02756B2B" w14:textId="146DD677" w:rsidR="00347974" w:rsidRDefault="00347974" w:rsidP="00347974">
      <w:pPr>
        <w:pStyle w:val="Heading3"/>
        <w:rPr>
          <w:rtl/>
          <w:lang w:val="en-GB" w:bidi="ar-SY"/>
        </w:rPr>
      </w:pPr>
      <w:r>
        <w:rPr>
          <w:lang w:bidi="ar-SY"/>
        </w:rPr>
        <w:t>Nginx Workers</w:t>
      </w:r>
    </w:p>
    <w:p w14:paraId="2B6B8EDD" w14:textId="10629C42" w:rsidR="000560FA" w:rsidRDefault="00347974" w:rsidP="000560FA">
      <w:pPr>
        <w:rPr>
          <w:rtl/>
          <w:lang w:val="en-GB" w:bidi="ar-SY"/>
        </w:rPr>
      </w:pPr>
      <w:r>
        <w:rPr>
          <w:rFonts w:hint="cs"/>
          <w:rtl/>
          <w:lang w:val="en-GB" w:bidi="ar-SY"/>
        </w:rPr>
        <w:t xml:space="preserve">وهم عمال من طرف الـ </w:t>
      </w:r>
      <w:r>
        <w:rPr>
          <w:lang w:bidi="ar-SY"/>
        </w:rPr>
        <w:t>Nginx</w:t>
      </w:r>
      <w:r>
        <w:rPr>
          <w:rFonts w:hint="cs"/>
          <w:rtl/>
          <w:lang w:val="en-GB" w:bidi="ar-SY"/>
        </w:rPr>
        <w:t xml:space="preserve"> </w:t>
      </w:r>
      <w:r w:rsidR="000560FA">
        <w:rPr>
          <w:rFonts w:hint="cs"/>
          <w:rtl/>
          <w:lang w:val="en-GB" w:bidi="ar-SY"/>
        </w:rPr>
        <w:t xml:space="preserve">وهم المسؤولين عن إدارة الـ </w:t>
      </w:r>
      <w:r w:rsidR="000560FA">
        <w:rPr>
          <w:lang w:bidi="ar-SY"/>
        </w:rPr>
        <w:t>Connections</w:t>
      </w:r>
      <w:r w:rsidR="000560FA">
        <w:rPr>
          <w:rFonts w:hint="cs"/>
          <w:rtl/>
          <w:lang w:val="en-GB" w:bidi="ar-SY"/>
        </w:rPr>
        <w:t xml:space="preserve"> واستقبال طلبات الـ</w:t>
      </w:r>
      <w:r w:rsidR="000560FA">
        <w:rPr>
          <w:lang w:bidi="ar-SY"/>
        </w:rPr>
        <w:t xml:space="preserve"> https</w:t>
      </w:r>
      <w:r w:rsidR="000560FA">
        <w:rPr>
          <w:rFonts w:hint="cs"/>
          <w:rtl/>
          <w:lang w:val="en-GB" w:bidi="ar-SY"/>
        </w:rPr>
        <w:t xml:space="preserve"> التي تصل للسيرفر</w:t>
      </w:r>
      <w:r w:rsidR="000560FA">
        <w:rPr>
          <w:rtl/>
          <w:lang w:val="en-GB" w:bidi="ar-SY"/>
        </w:rPr>
        <w:br/>
      </w:r>
      <w:r w:rsidR="000560FA">
        <w:rPr>
          <w:rFonts w:hint="cs"/>
          <w:rtl/>
          <w:lang w:val="en-GB" w:bidi="ar-SY"/>
        </w:rPr>
        <w:t xml:space="preserve">وهذه القيمة وضعناها </w:t>
      </w:r>
      <w:r w:rsidR="000560FA">
        <w:rPr>
          <w:lang w:val="en-GB" w:bidi="ar-SY"/>
        </w:rPr>
        <w:t>auto</w:t>
      </w:r>
      <w:r w:rsidR="000560FA">
        <w:rPr>
          <w:rFonts w:hint="cs"/>
          <w:rtl/>
          <w:lang w:val="en-GB" w:bidi="ar-SY"/>
        </w:rPr>
        <w:t xml:space="preserve"> فيقرر الـ </w:t>
      </w:r>
      <w:r w:rsidR="000560FA">
        <w:rPr>
          <w:lang w:bidi="ar-SY"/>
        </w:rPr>
        <w:t>Nginx</w:t>
      </w:r>
      <w:r w:rsidR="000560FA">
        <w:rPr>
          <w:rFonts w:hint="cs"/>
          <w:rtl/>
          <w:lang w:val="en-GB" w:bidi="ar-SY"/>
        </w:rPr>
        <w:t xml:space="preserve"> القيمة الأفضل حسب الموارد المتاحة</w:t>
      </w:r>
    </w:p>
    <w:p w14:paraId="5B97A7D6" w14:textId="74E38DD3" w:rsidR="000560FA" w:rsidRDefault="000560FA" w:rsidP="000560FA">
      <w:pPr>
        <w:pStyle w:val="Heading3"/>
        <w:rPr>
          <w:rtl/>
          <w:lang w:bidi="ar-SY"/>
        </w:rPr>
      </w:pPr>
      <w:r>
        <w:rPr>
          <w:lang w:bidi="ar-SY"/>
        </w:rPr>
        <w:t>Nginx Worker Connections</w:t>
      </w:r>
    </w:p>
    <w:p w14:paraId="44A750A5" w14:textId="572EB34B" w:rsidR="000560FA" w:rsidRDefault="000560FA" w:rsidP="000560FA">
      <w:pPr>
        <w:rPr>
          <w:rtl/>
          <w:lang w:val="en-GB" w:bidi="ar-SY"/>
        </w:rPr>
      </w:pPr>
      <w:r>
        <w:rPr>
          <w:rFonts w:hint="cs"/>
          <w:rtl/>
          <w:lang w:bidi="ar-SY"/>
        </w:rPr>
        <w:t xml:space="preserve">وهذه القيمة وضعتها </w:t>
      </w:r>
      <w:r>
        <w:rPr>
          <w:lang w:bidi="ar-SY"/>
        </w:rPr>
        <w:t>4096</w:t>
      </w:r>
      <w:r>
        <w:rPr>
          <w:rFonts w:hint="cs"/>
          <w:rtl/>
          <w:lang w:val="en-GB" w:bidi="ar-SY"/>
        </w:rPr>
        <w:t xml:space="preserve"> أي أن كل عامل سوف يقوم بخلق </w:t>
      </w:r>
      <w:r>
        <w:rPr>
          <w:lang w:bidi="ar-SY"/>
        </w:rPr>
        <w:t>4000</w:t>
      </w:r>
      <w:r>
        <w:rPr>
          <w:rFonts w:hint="cs"/>
          <w:rtl/>
          <w:lang w:val="en-GB" w:bidi="ar-SY"/>
        </w:rPr>
        <w:t xml:space="preserve"> اتصال، فيصبح عدد الاتصالات بين السيرفر والمستخدمين هو عدد العمال من </w:t>
      </w:r>
      <w:r>
        <w:rPr>
          <w:lang w:bidi="ar-SY"/>
        </w:rPr>
        <w:t>nginx</w:t>
      </w:r>
      <w:r>
        <w:rPr>
          <w:rFonts w:hint="cs"/>
          <w:rtl/>
          <w:lang w:val="en-GB" w:bidi="ar-SY"/>
        </w:rPr>
        <w:t xml:space="preserve"> * عدد الاتصالات لكل عامل</w:t>
      </w:r>
    </w:p>
    <w:p w14:paraId="023F95D5" w14:textId="7F88B3ED" w:rsidR="000560FA" w:rsidRDefault="000560FA" w:rsidP="000560FA">
      <w:pPr>
        <w:pStyle w:val="Heading3"/>
        <w:rPr>
          <w:rtl/>
          <w:lang w:val="en-GB" w:bidi="ar-SY"/>
        </w:rPr>
      </w:pPr>
      <w:r>
        <w:rPr>
          <w:lang w:bidi="ar-SY"/>
        </w:rPr>
        <w:t>Upstream Connections</w:t>
      </w:r>
    </w:p>
    <w:p w14:paraId="49CEE61A" w14:textId="6A0BE9BA" w:rsidR="000560FA" w:rsidRDefault="000560FA" w:rsidP="000560FA">
      <w:pPr>
        <w:rPr>
          <w:rtl/>
          <w:lang w:val="en-GB" w:bidi="ar-SY"/>
        </w:rPr>
      </w:pPr>
      <w:r>
        <w:rPr>
          <w:rFonts w:hint="cs"/>
          <w:rtl/>
          <w:lang w:val="en-GB" w:bidi="ar-SY"/>
        </w:rPr>
        <w:t xml:space="preserve">وهذه هي عدد الاتصالات بين الـ </w:t>
      </w:r>
      <w:proofErr w:type="gramStart"/>
      <w:r>
        <w:rPr>
          <w:lang w:bidi="ar-SY"/>
        </w:rPr>
        <w:t>Nginx</w:t>
      </w:r>
      <w:r>
        <w:rPr>
          <w:lang w:val="en-GB" w:bidi="ar-SY"/>
        </w:rPr>
        <w:t xml:space="preserve"> </w:t>
      </w:r>
      <w:r>
        <w:rPr>
          <w:rFonts w:hint="cs"/>
          <w:rtl/>
          <w:lang w:val="en-GB" w:bidi="ar-SY"/>
        </w:rPr>
        <w:t xml:space="preserve"> والـ</w:t>
      </w:r>
      <w:proofErr w:type="gramEnd"/>
      <w:r>
        <w:rPr>
          <w:rFonts w:hint="cs"/>
          <w:rtl/>
          <w:lang w:val="en-GB" w:bidi="ar-SY"/>
        </w:rPr>
        <w:t xml:space="preserve"> </w:t>
      </w:r>
      <w:proofErr w:type="spellStart"/>
      <w:r>
        <w:rPr>
          <w:lang w:bidi="ar-SY"/>
        </w:rPr>
        <w:t>php</w:t>
      </w:r>
      <w:proofErr w:type="spellEnd"/>
      <w:r>
        <w:rPr>
          <w:lang w:bidi="ar-SY"/>
        </w:rPr>
        <w:t xml:space="preserve"> application</w:t>
      </w:r>
      <w:r>
        <w:rPr>
          <w:rFonts w:hint="cs"/>
          <w:rtl/>
          <w:lang w:val="en-GB" w:bidi="ar-SY"/>
        </w:rPr>
        <w:t xml:space="preserve"> ووضعت هذه القيمة </w:t>
      </w:r>
      <w:r>
        <w:rPr>
          <w:lang w:bidi="ar-SY"/>
        </w:rPr>
        <w:t>32</w:t>
      </w:r>
      <w:r>
        <w:rPr>
          <w:rFonts w:hint="cs"/>
          <w:rtl/>
          <w:lang w:val="en-GB" w:bidi="ar-SY"/>
        </w:rPr>
        <w:t xml:space="preserve"> مع إبقاء هذه الاتصالات حية بنفس الشروط السابقة.</w:t>
      </w:r>
    </w:p>
    <w:p w14:paraId="6AAE28F3" w14:textId="77777777" w:rsidR="000560FA" w:rsidRDefault="000560FA" w:rsidP="000560FA">
      <w:pPr>
        <w:rPr>
          <w:rtl/>
          <w:lang w:val="en-GB" w:bidi="ar-SY"/>
        </w:rPr>
      </w:pPr>
    </w:p>
    <w:p w14:paraId="7FE06CAE" w14:textId="337B3000" w:rsidR="000560FA" w:rsidRDefault="000560FA" w:rsidP="000560FA">
      <w:pPr>
        <w:pStyle w:val="Heading2"/>
        <w:rPr>
          <w:rtl/>
          <w:lang w:val="en-GB" w:bidi="ar-SY"/>
        </w:rPr>
      </w:pPr>
      <w:r>
        <w:rPr>
          <w:rFonts w:hint="cs"/>
          <w:rtl/>
          <w:lang w:val="en-GB" w:bidi="ar-SY"/>
        </w:rPr>
        <w:t>النتائج:</w:t>
      </w:r>
    </w:p>
    <w:p w14:paraId="1A1153B4" w14:textId="6B969787" w:rsidR="000560FA" w:rsidRDefault="000560FA" w:rsidP="000560FA">
      <w:pPr>
        <w:rPr>
          <w:rtl/>
          <w:lang w:val="en-GB" w:bidi="ar-SY"/>
        </w:rPr>
      </w:pPr>
      <w:r>
        <w:rPr>
          <w:noProof/>
          <w14:ligatures w14:val="standardContextual"/>
        </w:rPr>
        <w:drawing>
          <wp:anchor distT="0" distB="0" distL="114300" distR="114300" simplePos="0" relativeHeight="251680768" behindDoc="0" locked="0" layoutInCell="1" allowOverlap="1" wp14:anchorId="79F04D2D" wp14:editId="21067DA9">
            <wp:simplePos x="0" y="0"/>
            <wp:positionH relativeFrom="column">
              <wp:posOffset>42545</wp:posOffset>
            </wp:positionH>
            <wp:positionV relativeFrom="paragraph">
              <wp:posOffset>1103911</wp:posOffset>
            </wp:positionV>
            <wp:extent cx="5943600" cy="343408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434080"/>
                    </a:xfrm>
                    <a:prstGeom prst="rect">
                      <a:avLst/>
                    </a:prstGeom>
                  </pic:spPr>
                </pic:pic>
              </a:graphicData>
            </a:graphic>
          </wp:anchor>
        </w:drawing>
      </w:r>
      <w:r>
        <w:rPr>
          <w:rFonts w:hint="cs"/>
          <w:rtl/>
          <w:lang w:val="en-GB" w:bidi="ar-SY"/>
        </w:rPr>
        <w:t xml:space="preserve">وهذه النتائج </w:t>
      </w:r>
      <w:r w:rsidRPr="000560FA">
        <w:rPr>
          <w:rFonts w:hint="cs"/>
          <w:rtl/>
          <w:lang w:val="en-GB" w:bidi="ar-SY"/>
        </w:rPr>
        <w:t>على</w:t>
      </w:r>
      <w:r w:rsidRPr="000560FA">
        <w:rPr>
          <w:rFonts w:hint="cs"/>
          <w:b/>
          <w:bCs/>
          <w:u w:val="single"/>
          <w:rtl/>
          <w:lang w:val="en-GB" w:bidi="ar-SY"/>
        </w:rPr>
        <w:t xml:space="preserve"> نظام ويندوز</w:t>
      </w:r>
      <w:r>
        <w:rPr>
          <w:rFonts w:hint="cs"/>
          <w:rtl/>
          <w:lang w:val="en-GB" w:bidi="ar-SY"/>
        </w:rPr>
        <w:t xml:space="preserve"> </w:t>
      </w:r>
      <w:r w:rsidRPr="000560FA">
        <w:rPr>
          <w:rFonts w:hint="cs"/>
          <w:b/>
          <w:bCs/>
          <w:u w:val="single"/>
          <w:rtl/>
          <w:lang w:val="en-GB" w:bidi="ar-SY"/>
        </w:rPr>
        <w:t xml:space="preserve">(قمنا بتنفيذها على لينوكس ب </w:t>
      </w:r>
      <w:r w:rsidRPr="000560FA">
        <w:rPr>
          <w:b/>
          <w:bCs/>
          <w:u w:val="single"/>
          <w:lang w:bidi="ar-SY"/>
        </w:rPr>
        <w:t>setup</w:t>
      </w:r>
      <w:r w:rsidRPr="000560FA">
        <w:rPr>
          <w:rFonts w:hint="cs"/>
          <w:b/>
          <w:bCs/>
          <w:u w:val="single"/>
          <w:rtl/>
          <w:lang w:val="en-GB" w:bidi="ar-SY"/>
        </w:rPr>
        <w:t xml:space="preserve"> أعقد ولكن سنتكلم عنه في قسم الـ </w:t>
      </w:r>
      <w:r w:rsidRPr="000560FA">
        <w:rPr>
          <w:b/>
          <w:bCs/>
          <w:u w:val="single"/>
          <w:lang w:bidi="ar-SY"/>
        </w:rPr>
        <w:t>Load Balancing</w:t>
      </w:r>
      <w:r w:rsidRPr="000560FA">
        <w:rPr>
          <w:rFonts w:hint="cs"/>
          <w:b/>
          <w:bCs/>
          <w:u w:val="single"/>
          <w:rtl/>
          <w:lang w:val="en-GB" w:bidi="ar-SY"/>
        </w:rPr>
        <w:t>)</w:t>
      </w:r>
      <w:r w:rsidRPr="000560FA">
        <w:rPr>
          <w:b/>
          <w:bCs/>
          <w:u w:val="single"/>
          <w:rtl/>
          <w:lang w:val="en-GB" w:bidi="ar-SY"/>
        </w:rPr>
        <w:br/>
      </w:r>
      <w:r>
        <w:rPr>
          <w:rFonts w:hint="cs"/>
          <w:rtl/>
          <w:lang w:val="en-GB" w:bidi="ar-SY"/>
        </w:rPr>
        <w:t xml:space="preserve">زاد عدد الطلبات المعالجة من </w:t>
      </w:r>
      <w:r w:rsidRPr="000560FA">
        <w:rPr>
          <w:b/>
          <w:bCs/>
          <w:lang w:val="en-GB" w:bidi="ar-SY"/>
        </w:rPr>
        <w:t xml:space="preserve">3 </w:t>
      </w:r>
      <w:proofErr w:type="spellStart"/>
      <w:r w:rsidRPr="000560FA">
        <w:rPr>
          <w:b/>
          <w:bCs/>
          <w:lang w:val="en-GB" w:bidi="ar-SY"/>
        </w:rPr>
        <w:t>req</w:t>
      </w:r>
      <w:proofErr w:type="spellEnd"/>
      <w:r w:rsidRPr="000560FA">
        <w:rPr>
          <w:b/>
          <w:bCs/>
          <w:lang w:val="en-GB" w:bidi="ar-SY"/>
        </w:rPr>
        <w:t xml:space="preserve"> / s</w:t>
      </w:r>
      <w:r w:rsidRPr="000560FA">
        <w:rPr>
          <w:rFonts w:hint="cs"/>
          <w:b/>
          <w:bCs/>
          <w:rtl/>
          <w:lang w:val="en-GB" w:bidi="ar-SY"/>
        </w:rPr>
        <w:t xml:space="preserve"> إلى </w:t>
      </w:r>
      <w:r w:rsidRPr="000560FA">
        <w:rPr>
          <w:b/>
          <w:bCs/>
          <w:lang w:val="en-GB" w:bidi="ar-SY"/>
        </w:rPr>
        <w:t>167 request / s</w:t>
      </w:r>
      <w:r>
        <w:rPr>
          <w:rFonts w:hint="cs"/>
          <w:b/>
          <w:bCs/>
          <w:rtl/>
          <w:lang w:val="en-GB" w:bidi="ar-SY"/>
        </w:rPr>
        <w:t xml:space="preserve">، </w:t>
      </w:r>
      <w:r>
        <w:rPr>
          <w:rFonts w:hint="cs"/>
          <w:rtl/>
          <w:lang w:val="en-GB" w:bidi="ar-SY"/>
        </w:rPr>
        <w:t xml:space="preserve">وقل زمن الاستجابة للطلب الواحد من </w:t>
      </w:r>
      <w:r w:rsidRPr="000560FA">
        <w:rPr>
          <w:lang w:val="en-GB" w:bidi="ar-SY"/>
        </w:rPr>
        <w:t>28</w:t>
      </w:r>
      <w:r>
        <w:rPr>
          <w:rFonts w:hint="cs"/>
          <w:rtl/>
          <w:lang w:val="en-GB" w:bidi="ar-SY"/>
        </w:rPr>
        <w:t xml:space="preserve"> ثانية ووصل إلى </w:t>
      </w:r>
      <w:r>
        <w:rPr>
          <w:lang w:bidi="ar-SY"/>
        </w:rPr>
        <w:t>119</w:t>
      </w:r>
      <w:r>
        <w:rPr>
          <w:rFonts w:hint="cs"/>
          <w:rtl/>
          <w:lang w:val="en-GB" w:bidi="ar-SY"/>
        </w:rPr>
        <w:t xml:space="preserve"> ميلي ثانية</w:t>
      </w:r>
      <w:r>
        <w:rPr>
          <w:rtl/>
          <w:lang w:val="en-GB" w:bidi="ar-SY"/>
        </w:rPr>
        <w:br/>
      </w:r>
      <w:r>
        <w:rPr>
          <w:rFonts w:hint="cs"/>
          <w:rtl/>
          <w:lang w:val="en-GB" w:bidi="ar-SY"/>
        </w:rPr>
        <w:t xml:space="preserve">وزادت استهلاك قوة المعالج من 8 بالمية حتى وصلت لـ </w:t>
      </w:r>
      <w:r>
        <w:rPr>
          <w:lang w:bidi="ar-SY"/>
        </w:rPr>
        <w:t>96%</w:t>
      </w:r>
      <w:r>
        <w:rPr>
          <w:rFonts w:hint="cs"/>
          <w:rtl/>
          <w:lang w:val="en-GB" w:bidi="ar-SY"/>
        </w:rPr>
        <w:t xml:space="preserve"> بالمية، </w:t>
      </w:r>
    </w:p>
    <w:p w14:paraId="1EBAB0A2" w14:textId="3C44DAF6" w:rsidR="000560FA" w:rsidRDefault="000560FA" w:rsidP="000560FA">
      <w:pPr>
        <w:rPr>
          <w:rtl/>
          <w:lang w:val="en-GB" w:bidi="ar-SY"/>
        </w:rPr>
      </w:pPr>
    </w:p>
    <w:p w14:paraId="231D8DBB" w14:textId="0CB4D4E8" w:rsidR="000560FA" w:rsidRDefault="000560FA" w:rsidP="000560FA">
      <w:pPr>
        <w:rPr>
          <w:rtl/>
          <w:lang w:val="en-GB" w:bidi="ar-SY"/>
        </w:rPr>
      </w:pPr>
    </w:p>
    <w:p w14:paraId="0AC97806" w14:textId="77777777" w:rsidR="000560FA" w:rsidRDefault="000560FA" w:rsidP="000560FA">
      <w:pPr>
        <w:rPr>
          <w:rtl/>
          <w:lang w:val="en-GB" w:bidi="ar-SY"/>
        </w:rPr>
      </w:pPr>
    </w:p>
    <w:p w14:paraId="0DE09E41" w14:textId="77777777" w:rsidR="000560FA" w:rsidRDefault="000560FA" w:rsidP="000560FA">
      <w:pPr>
        <w:rPr>
          <w:rtl/>
          <w:lang w:val="en-GB" w:bidi="ar-SY"/>
        </w:rPr>
      </w:pPr>
    </w:p>
    <w:p w14:paraId="622AA898" w14:textId="77777777" w:rsidR="000560FA" w:rsidRDefault="000560FA" w:rsidP="000560FA">
      <w:pPr>
        <w:rPr>
          <w:rtl/>
          <w:lang w:val="en-GB" w:bidi="ar-SY"/>
        </w:rPr>
      </w:pPr>
    </w:p>
    <w:p w14:paraId="2FD0380C" w14:textId="77777777" w:rsidR="000560FA" w:rsidRDefault="000560FA" w:rsidP="000560FA">
      <w:pPr>
        <w:rPr>
          <w:rtl/>
          <w:lang w:val="en-GB" w:bidi="ar-SY"/>
        </w:rPr>
      </w:pPr>
    </w:p>
    <w:p w14:paraId="2491A239" w14:textId="77777777" w:rsidR="000560FA" w:rsidRDefault="000560FA" w:rsidP="000560FA">
      <w:pPr>
        <w:rPr>
          <w:rtl/>
          <w:lang w:val="en-GB" w:bidi="ar-SY"/>
        </w:rPr>
      </w:pPr>
    </w:p>
    <w:p w14:paraId="31FC766C" w14:textId="03456C0E" w:rsidR="000560FA" w:rsidRPr="000560FA" w:rsidRDefault="000560FA" w:rsidP="000560FA">
      <w:pPr>
        <w:rPr>
          <w:rFonts w:hint="cs"/>
          <w:rtl/>
          <w:lang w:val="en-GB" w:bidi="ar-SY"/>
        </w:rPr>
      </w:pPr>
      <w:r>
        <w:rPr>
          <w:rFonts w:hint="cs"/>
          <w:rtl/>
          <w:lang w:val="en-GB" w:bidi="ar-SY"/>
        </w:rPr>
        <w:t xml:space="preserve"> </w:t>
      </w:r>
    </w:p>
    <w:p w14:paraId="1D35F23E" w14:textId="3B89D6A6" w:rsidR="004E6C30" w:rsidRPr="00D813E7" w:rsidRDefault="004E6C30" w:rsidP="00EF5CAD">
      <w:pPr>
        <w:pStyle w:val="Heading2"/>
        <w:rPr>
          <w:rtl/>
        </w:rPr>
      </w:pPr>
      <w:r w:rsidRPr="004E6C30">
        <w:lastRenderedPageBreak/>
        <w:t>Rate-Limiter</w:t>
      </w:r>
      <w:bookmarkEnd w:id="21"/>
    </w:p>
    <w:p w14:paraId="399B05E5" w14:textId="77777777" w:rsidR="004E6C30" w:rsidRPr="004E6C30" w:rsidRDefault="004E6C30" w:rsidP="004E6C30">
      <w:pPr>
        <w:rPr>
          <w:rtl/>
          <w:lang w:val="en-GB" w:bidi="ar-SY"/>
        </w:rPr>
      </w:pPr>
      <w:r w:rsidRPr="004E6C30">
        <w:rPr>
          <w:rtl/>
          <w:lang w:val="en-GB" w:bidi="ar-SY"/>
        </w:rPr>
        <w:t xml:space="preserve">في هذا القسم سوق نقوم بحماية موارد الجهاز والـ </w:t>
      </w:r>
      <w:r w:rsidRPr="004E6C30">
        <w:rPr>
          <w:lang w:bidi="ar-SY"/>
        </w:rPr>
        <w:t>End-Points</w:t>
      </w:r>
      <w:r w:rsidRPr="004E6C30">
        <w:rPr>
          <w:rtl/>
          <w:lang w:val="en-GB" w:bidi="ar-SY"/>
        </w:rPr>
        <w:t xml:space="preserve"> الخاصة بالسيرفر من الاستخدام المفرط، حيث أن هذه الطريقة تحدّ من عدد الطلبات التي يمكن للمستخدم من ارسالها خلال فترة زمنية معينة، وبهذا نحمي الخادم من هجمات الـ </w:t>
      </w:r>
      <w:r w:rsidRPr="004E6C30">
        <w:rPr>
          <w:lang w:bidi="ar-SY"/>
        </w:rPr>
        <w:t>DDoS</w:t>
      </w:r>
      <w:r w:rsidRPr="004E6C30">
        <w:rPr>
          <w:rtl/>
          <w:lang w:val="en-GB" w:bidi="ar-SY"/>
        </w:rPr>
        <w:t xml:space="preserve"> التي تحاول استهلاك موارد الجهاز، أو هجمات الـ </w:t>
      </w:r>
      <w:r w:rsidRPr="004E6C30">
        <w:rPr>
          <w:lang w:bidi="ar-SY"/>
        </w:rPr>
        <w:t>Brute Force</w:t>
      </w:r>
      <w:r w:rsidRPr="004E6C30">
        <w:rPr>
          <w:rtl/>
          <w:lang w:val="en-GB" w:bidi="ar-SY"/>
        </w:rPr>
        <w:t xml:space="preserve"> التي تستخدم لمعرفة كلمات كلمة المرور، أو أي إساءة استخدام لموارد الجهاز</w:t>
      </w:r>
    </w:p>
    <w:p w14:paraId="0B3E0613" w14:textId="77777777" w:rsidR="004E6C30" w:rsidRPr="004E6C30" w:rsidRDefault="004E6C30" w:rsidP="004E6C30">
      <w:pPr>
        <w:rPr>
          <w:rtl/>
          <w:lang w:val="en-GB" w:bidi="ar-SY"/>
        </w:rPr>
      </w:pPr>
      <w:r w:rsidRPr="004E6C30">
        <w:rPr>
          <w:rtl/>
          <w:lang w:val="en-GB" w:bidi="ar-SY"/>
        </w:rPr>
        <w:t xml:space="preserve">ولتتبع المستخدم ومعرفة كل شخص يقوم باستخدام الـ </w:t>
      </w:r>
      <w:r w:rsidRPr="004E6C30">
        <w:rPr>
          <w:lang w:bidi="ar-SY"/>
        </w:rPr>
        <w:t>End-points</w:t>
      </w:r>
      <w:r w:rsidRPr="004E6C30">
        <w:rPr>
          <w:rtl/>
          <w:lang w:val="en-GB" w:bidi="ar-SY"/>
        </w:rPr>
        <w:t xml:space="preserve"> الخاصة بالسيرفر، نقوم باستخدام الـ </w:t>
      </w:r>
      <w:r w:rsidRPr="004E6C30">
        <w:rPr>
          <w:lang w:bidi="ar-SY"/>
        </w:rPr>
        <w:t>ID</w:t>
      </w:r>
      <w:r w:rsidRPr="004E6C30">
        <w:rPr>
          <w:rtl/>
          <w:lang w:val="en-GB" w:bidi="ar-SY"/>
        </w:rPr>
        <w:t xml:space="preserve"> الخاص بالمستخدم ان كان قد سجل دخول في النظام، أو </w:t>
      </w:r>
      <w:r w:rsidRPr="004E6C30">
        <w:rPr>
          <w:lang w:bidi="ar-SY"/>
        </w:rPr>
        <w:t>IP</w:t>
      </w:r>
      <w:r w:rsidRPr="004E6C30">
        <w:rPr>
          <w:rtl/>
          <w:lang w:val="en-GB" w:bidi="ar-SY"/>
        </w:rPr>
        <w:t xml:space="preserve"> المستخدم ان كان دخوله للسيرفر بشكل زائر دون وجود حساب خاص به.</w:t>
      </w:r>
    </w:p>
    <w:p w14:paraId="657BBF3F" w14:textId="77777777" w:rsidR="004E6C30" w:rsidRPr="004E6C30" w:rsidRDefault="004E6C30" w:rsidP="004E6C30">
      <w:pPr>
        <w:pStyle w:val="Heading2"/>
        <w:rPr>
          <w:rtl/>
          <w:lang w:val="en-GB" w:bidi="ar-SY"/>
        </w:rPr>
      </w:pPr>
      <w:bookmarkStart w:id="22" w:name="_Toc230037967"/>
      <w:r w:rsidRPr="004E6C30">
        <w:rPr>
          <w:rtl/>
          <w:lang w:val="en-GB" w:bidi="ar-SY"/>
        </w:rPr>
        <w:t xml:space="preserve">استخدام </w:t>
      </w:r>
      <w:r w:rsidRPr="004E6C30">
        <w:rPr>
          <w:lang w:bidi="ar-SY"/>
        </w:rPr>
        <w:t>Redis</w:t>
      </w:r>
      <w:r w:rsidRPr="004E6C30">
        <w:rPr>
          <w:rtl/>
          <w:lang w:val="en-GB" w:bidi="ar-SY"/>
        </w:rPr>
        <w:t xml:space="preserve"> لتتبع سجلات الـ </w:t>
      </w:r>
      <w:r w:rsidRPr="004E6C30">
        <w:rPr>
          <w:lang w:bidi="ar-SY"/>
        </w:rPr>
        <w:t>Rate-Limiter</w:t>
      </w:r>
      <w:r w:rsidRPr="004E6C30">
        <w:rPr>
          <w:rtl/>
          <w:lang w:val="en-GB" w:bidi="ar-SY"/>
        </w:rPr>
        <w:t>:</w:t>
      </w:r>
      <w:bookmarkEnd w:id="22"/>
    </w:p>
    <w:p w14:paraId="5764C481" w14:textId="77777777" w:rsidR="004E6C30" w:rsidRPr="004E6C30" w:rsidRDefault="004E6C30" w:rsidP="004E6C30">
      <w:pPr>
        <w:rPr>
          <w:rtl/>
          <w:lang w:val="en-GB" w:bidi="ar-SY"/>
        </w:rPr>
      </w:pPr>
      <w:r w:rsidRPr="004E6C30">
        <w:rPr>
          <w:rtl/>
          <w:lang w:val="en-GB" w:bidi="ar-SY"/>
        </w:rPr>
        <w:t xml:space="preserve">ان </w:t>
      </w:r>
      <w:r w:rsidRPr="004E6C30">
        <w:rPr>
          <w:lang w:bidi="ar-SY"/>
        </w:rPr>
        <w:t>Laravel</w:t>
      </w:r>
      <w:r w:rsidRPr="004E6C30">
        <w:rPr>
          <w:rtl/>
          <w:lang w:val="en-GB" w:bidi="ar-SY"/>
        </w:rPr>
        <w:t xml:space="preserve"> يقوم بدعم </w:t>
      </w:r>
      <w:proofErr w:type="gramStart"/>
      <w:r w:rsidRPr="004E6C30">
        <w:rPr>
          <w:rtl/>
          <w:lang w:val="en-GB" w:bidi="ar-SY"/>
        </w:rPr>
        <w:t>الـ</w:t>
      </w:r>
      <w:r w:rsidRPr="004E6C30">
        <w:rPr>
          <w:lang w:bidi="ar-SY"/>
        </w:rPr>
        <w:t xml:space="preserve"> </w:t>
      </w:r>
      <w:r w:rsidRPr="004E6C30">
        <w:rPr>
          <w:rtl/>
          <w:lang w:val="en-GB" w:bidi="ar-SY"/>
        </w:rPr>
        <w:t xml:space="preserve"> </w:t>
      </w:r>
      <w:r w:rsidRPr="004E6C30">
        <w:rPr>
          <w:lang w:bidi="ar-SY"/>
        </w:rPr>
        <w:t>Rate</w:t>
      </w:r>
      <w:proofErr w:type="gramEnd"/>
      <w:r w:rsidRPr="004E6C30">
        <w:rPr>
          <w:lang w:bidi="ar-SY"/>
        </w:rPr>
        <w:t xml:space="preserve"> Limiting</w:t>
      </w:r>
      <w:r w:rsidRPr="004E6C30">
        <w:rPr>
          <w:rtl/>
          <w:lang w:val="en-GB" w:bidi="ar-SY"/>
        </w:rPr>
        <w:t xml:space="preserve"> بشكل افتراضي عن طريق ال </w:t>
      </w:r>
      <w:r w:rsidRPr="004E6C30">
        <w:rPr>
          <w:lang w:bidi="ar-SY"/>
        </w:rPr>
        <w:t>Cache</w:t>
      </w:r>
      <w:r w:rsidRPr="004E6C30">
        <w:rPr>
          <w:rtl/>
          <w:lang w:val="en-GB" w:bidi="ar-SY"/>
        </w:rPr>
        <w:t xml:space="preserve">، لكنني استخدمت </w:t>
      </w:r>
      <w:r w:rsidRPr="004E6C30">
        <w:rPr>
          <w:lang w:bidi="ar-SY"/>
        </w:rPr>
        <w:t>Redis</w:t>
      </w:r>
      <w:r w:rsidRPr="004E6C30">
        <w:rPr>
          <w:rtl/>
          <w:lang w:val="en-GB" w:bidi="ar-SY"/>
        </w:rPr>
        <w:t xml:space="preserve"> للأسباب التالية:</w:t>
      </w:r>
    </w:p>
    <w:p w14:paraId="4FD362ED" w14:textId="77777777" w:rsidR="004E6C30" w:rsidRPr="004E6C30" w:rsidRDefault="004E6C30" w:rsidP="004E6C30">
      <w:pPr>
        <w:pStyle w:val="ListParagraph"/>
        <w:numPr>
          <w:ilvl w:val="0"/>
          <w:numId w:val="15"/>
        </w:numPr>
        <w:rPr>
          <w:lang w:val="en-GB" w:bidi="ar-SY"/>
        </w:rPr>
      </w:pPr>
      <w:r w:rsidRPr="004E6C30">
        <w:rPr>
          <w:lang w:bidi="ar-SY"/>
        </w:rPr>
        <w:t>Performance</w:t>
      </w:r>
      <w:r w:rsidRPr="004E6C30">
        <w:rPr>
          <w:rtl/>
          <w:lang w:val="en-GB" w:bidi="ar-SY"/>
        </w:rPr>
        <w:t xml:space="preserve">: ان الـ </w:t>
      </w:r>
      <w:r w:rsidRPr="004E6C30">
        <w:rPr>
          <w:lang w:bidi="ar-SY"/>
        </w:rPr>
        <w:t>Redis</w:t>
      </w:r>
      <w:r w:rsidRPr="004E6C30">
        <w:rPr>
          <w:rtl/>
          <w:lang w:val="en-GB" w:bidi="ar-SY"/>
        </w:rPr>
        <w:t xml:space="preserve"> تستخدم الذاكرة المؤقتة للخادم مما يعطينا أداء وسرعة أكبر من قواعد البيانات التقليدية</w:t>
      </w:r>
    </w:p>
    <w:p w14:paraId="7B8704AC" w14:textId="77777777" w:rsidR="004E6C30" w:rsidRPr="004E6C30" w:rsidRDefault="004E6C30" w:rsidP="004E6C30">
      <w:pPr>
        <w:pStyle w:val="ListParagraph"/>
        <w:numPr>
          <w:ilvl w:val="0"/>
          <w:numId w:val="15"/>
        </w:numPr>
        <w:rPr>
          <w:lang w:val="en-GB" w:bidi="ar-SY"/>
        </w:rPr>
      </w:pPr>
      <w:r w:rsidRPr="004E6C30">
        <w:rPr>
          <w:rtl/>
          <w:lang w:val="en-GB" w:bidi="ar-SY"/>
        </w:rPr>
        <w:t xml:space="preserve">الدقة: يتعامل مع الطلبات المتزامنة ويتجنب ال </w:t>
      </w:r>
      <w:r w:rsidRPr="004E6C30">
        <w:rPr>
          <w:lang w:bidi="ar-SY"/>
        </w:rPr>
        <w:t>race condition</w:t>
      </w:r>
      <w:r w:rsidRPr="004E6C30">
        <w:rPr>
          <w:rtl/>
          <w:lang w:val="en-GB" w:bidi="ar-SY"/>
        </w:rPr>
        <w:t xml:space="preserve"> بفضل عمليات الـ </w:t>
      </w:r>
      <w:r w:rsidRPr="004E6C30">
        <w:rPr>
          <w:lang w:bidi="ar-SY"/>
        </w:rPr>
        <w:t>atomic</w:t>
      </w:r>
    </w:p>
    <w:p w14:paraId="05CB2DE1" w14:textId="77777777" w:rsidR="004E6C30" w:rsidRPr="004E6C30" w:rsidRDefault="004E6C30" w:rsidP="004E6C30">
      <w:pPr>
        <w:pStyle w:val="ListParagraph"/>
        <w:numPr>
          <w:ilvl w:val="0"/>
          <w:numId w:val="15"/>
        </w:numPr>
        <w:rPr>
          <w:lang w:val="en-GB" w:bidi="ar-SY"/>
        </w:rPr>
      </w:pPr>
      <w:r w:rsidRPr="004E6C30">
        <w:rPr>
          <w:rtl/>
          <w:lang w:val="en-GB" w:bidi="ar-SY"/>
        </w:rPr>
        <w:t xml:space="preserve">الـ </w:t>
      </w:r>
      <w:r w:rsidRPr="004E6C30">
        <w:rPr>
          <w:lang w:bidi="ar-SY"/>
        </w:rPr>
        <w:t>TTL</w:t>
      </w:r>
      <w:r w:rsidRPr="004E6C30">
        <w:rPr>
          <w:rtl/>
          <w:lang w:val="en-GB" w:bidi="ar-SY"/>
        </w:rPr>
        <w:t>: يدعم انتهاء الصلاحية التلقائي للمفاتيح</w:t>
      </w:r>
    </w:p>
    <w:p w14:paraId="5EABB9B9" w14:textId="77777777" w:rsidR="004E6C30" w:rsidRPr="004E6C30" w:rsidRDefault="004E6C30" w:rsidP="004E6C30">
      <w:pPr>
        <w:pStyle w:val="Heading2"/>
        <w:rPr>
          <w:rtl/>
          <w:lang w:val="en-GB" w:bidi="ar-SY"/>
        </w:rPr>
      </w:pPr>
      <w:bookmarkStart w:id="23" w:name="_Toc230037968"/>
      <w:r w:rsidRPr="004E6C30">
        <w:rPr>
          <w:rtl/>
          <w:lang w:val="en-GB" w:bidi="ar-SY"/>
        </w:rPr>
        <w:t xml:space="preserve">أين استخدمنا الـ </w:t>
      </w:r>
      <w:r w:rsidRPr="004E6C30">
        <w:rPr>
          <w:lang w:bidi="ar-SY"/>
        </w:rPr>
        <w:t>Rate Limiters</w:t>
      </w:r>
      <w:r w:rsidRPr="004E6C30">
        <w:rPr>
          <w:rtl/>
          <w:lang w:val="en-GB" w:bidi="ar-SY"/>
        </w:rPr>
        <w:t xml:space="preserve"> ولماذا:</w:t>
      </w:r>
      <w:bookmarkEnd w:id="23"/>
    </w:p>
    <w:tbl>
      <w:tblPr>
        <w:tblStyle w:val="GridTable4-Accent1"/>
        <w:bidiVisual/>
        <w:tblW w:w="0" w:type="auto"/>
        <w:tblInd w:w="50" w:type="dxa"/>
        <w:tblLook w:val="04A0" w:firstRow="1" w:lastRow="0" w:firstColumn="1" w:lastColumn="0" w:noHBand="0" w:noVBand="1"/>
      </w:tblPr>
      <w:tblGrid>
        <w:gridCol w:w="2317"/>
        <w:gridCol w:w="2327"/>
        <w:gridCol w:w="2328"/>
        <w:gridCol w:w="2328"/>
      </w:tblGrid>
      <w:tr w:rsidR="004E6C30" w:rsidRPr="004E6C30" w14:paraId="5134D2E9" w14:textId="77777777" w:rsidTr="008747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9" w:type="dxa"/>
            <w:vAlign w:val="center"/>
          </w:tcPr>
          <w:p w14:paraId="7D00D5C1" w14:textId="77777777" w:rsidR="004E6C30" w:rsidRPr="004E6C30" w:rsidRDefault="004E6C30" w:rsidP="00874796">
            <w:pPr>
              <w:jc w:val="center"/>
              <w:rPr>
                <w:rtl/>
                <w:lang w:val="en-GB" w:bidi="ar-SY"/>
              </w:rPr>
            </w:pPr>
            <w:r w:rsidRPr="004E6C30">
              <w:rPr>
                <w:rtl/>
                <w:lang w:val="en-GB" w:bidi="ar-SY"/>
              </w:rPr>
              <w:t xml:space="preserve">الـ </w:t>
            </w:r>
            <w:r w:rsidRPr="004E6C30">
              <w:rPr>
                <w:lang w:bidi="ar-SY"/>
              </w:rPr>
              <w:t>Limiter</w:t>
            </w:r>
          </w:p>
        </w:tc>
        <w:tc>
          <w:tcPr>
            <w:tcW w:w="2328" w:type="dxa"/>
            <w:vAlign w:val="center"/>
          </w:tcPr>
          <w:p w14:paraId="24154E5E" w14:textId="77777777" w:rsidR="004E6C30" w:rsidRPr="004E6C30" w:rsidRDefault="004E6C30" w:rsidP="00874796">
            <w:pPr>
              <w:jc w:val="center"/>
              <w:cnfStyle w:val="100000000000" w:firstRow="1" w:lastRow="0" w:firstColumn="0" w:lastColumn="0" w:oddVBand="0" w:evenVBand="0" w:oddHBand="0" w:evenHBand="0" w:firstRowFirstColumn="0" w:firstRowLastColumn="0" w:lastRowFirstColumn="0" w:lastRowLastColumn="0"/>
              <w:rPr>
                <w:rtl/>
                <w:lang w:val="en-GB" w:bidi="ar-SY"/>
              </w:rPr>
            </w:pPr>
            <w:r w:rsidRPr="004E6C30">
              <w:rPr>
                <w:rtl/>
                <w:lang w:val="en-GB" w:bidi="ar-SY"/>
              </w:rPr>
              <w:t>الحد الأقصى</w:t>
            </w:r>
          </w:p>
        </w:tc>
        <w:tc>
          <w:tcPr>
            <w:tcW w:w="2329" w:type="dxa"/>
            <w:vAlign w:val="center"/>
          </w:tcPr>
          <w:p w14:paraId="606C2C5C" w14:textId="77777777" w:rsidR="004E6C30" w:rsidRPr="004E6C30" w:rsidRDefault="004E6C30" w:rsidP="00874796">
            <w:pPr>
              <w:jc w:val="center"/>
              <w:cnfStyle w:val="100000000000" w:firstRow="1" w:lastRow="0" w:firstColumn="0" w:lastColumn="0" w:oddVBand="0" w:evenVBand="0" w:oddHBand="0" w:evenHBand="0" w:firstRowFirstColumn="0" w:firstRowLastColumn="0" w:lastRowFirstColumn="0" w:lastRowLastColumn="0"/>
              <w:rPr>
                <w:rtl/>
                <w:lang w:val="en-GB" w:bidi="ar-SY"/>
              </w:rPr>
            </w:pPr>
            <w:r w:rsidRPr="004E6C30">
              <w:rPr>
                <w:rtl/>
                <w:lang w:val="en-GB" w:bidi="ar-SY"/>
              </w:rPr>
              <w:t>الوسيلة المتبعة لتتبع المستخدم</w:t>
            </w:r>
          </w:p>
        </w:tc>
        <w:tc>
          <w:tcPr>
            <w:tcW w:w="2329" w:type="dxa"/>
            <w:vAlign w:val="center"/>
          </w:tcPr>
          <w:p w14:paraId="30EEB8D0" w14:textId="77777777" w:rsidR="004E6C30" w:rsidRPr="004E6C30" w:rsidRDefault="004E6C30" w:rsidP="00874796">
            <w:pPr>
              <w:jc w:val="center"/>
              <w:cnfStyle w:val="100000000000" w:firstRow="1" w:lastRow="0" w:firstColumn="0" w:lastColumn="0" w:oddVBand="0" w:evenVBand="0" w:oddHBand="0" w:evenHBand="0" w:firstRowFirstColumn="0" w:firstRowLastColumn="0" w:lastRowFirstColumn="0" w:lastRowLastColumn="0"/>
              <w:rPr>
                <w:rtl/>
                <w:lang w:val="en-GB" w:bidi="ar-SY"/>
              </w:rPr>
            </w:pPr>
            <w:r w:rsidRPr="004E6C30">
              <w:rPr>
                <w:rtl/>
                <w:lang w:val="en-GB" w:bidi="ar-SY"/>
              </w:rPr>
              <w:t xml:space="preserve">سبب استخدام الـ </w:t>
            </w:r>
            <w:r w:rsidRPr="004E6C30">
              <w:rPr>
                <w:lang w:bidi="ar-SY"/>
              </w:rPr>
              <w:t>rate limiter</w:t>
            </w:r>
          </w:p>
        </w:tc>
      </w:tr>
      <w:tr w:rsidR="004E6C30" w:rsidRPr="004E6C30" w14:paraId="57406459" w14:textId="77777777" w:rsidTr="00874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9" w:type="dxa"/>
            <w:vAlign w:val="center"/>
          </w:tcPr>
          <w:p w14:paraId="728C1C31" w14:textId="77777777" w:rsidR="004E6C30" w:rsidRPr="004E6C30" w:rsidRDefault="004E6C30" w:rsidP="00874796">
            <w:pPr>
              <w:jc w:val="center"/>
              <w:rPr>
                <w:lang w:bidi="ar-SY"/>
              </w:rPr>
            </w:pPr>
            <w:r w:rsidRPr="004E6C30">
              <w:rPr>
                <w:lang w:bidi="ar-SY"/>
              </w:rPr>
              <w:t>Public-</w:t>
            </w:r>
            <w:proofErr w:type="spellStart"/>
            <w:r w:rsidRPr="004E6C30">
              <w:rPr>
                <w:lang w:bidi="ar-SY"/>
              </w:rPr>
              <w:t>api</w:t>
            </w:r>
            <w:proofErr w:type="spellEnd"/>
          </w:p>
        </w:tc>
        <w:tc>
          <w:tcPr>
            <w:tcW w:w="2328" w:type="dxa"/>
            <w:vAlign w:val="center"/>
          </w:tcPr>
          <w:p w14:paraId="0422850E" w14:textId="77777777" w:rsidR="004E6C30" w:rsidRPr="004E6C30" w:rsidRDefault="004E6C30" w:rsidP="00874796">
            <w:pPr>
              <w:jc w:val="center"/>
              <w:cnfStyle w:val="000000100000" w:firstRow="0" w:lastRow="0" w:firstColumn="0" w:lastColumn="0" w:oddVBand="0" w:evenVBand="0" w:oddHBand="1" w:evenHBand="0" w:firstRowFirstColumn="0" w:firstRowLastColumn="0" w:lastRowFirstColumn="0" w:lastRowLastColumn="0"/>
              <w:rPr>
                <w:lang w:bidi="ar-SY"/>
              </w:rPr>
            </w:pPr>
            <w:r w:rsidRPr="004E6C30">
              <w:rPr>
                <w:lang w:bidi="ar-SY"/>
              </w:rPr>
              <w:t>120/min</w:t>
            </w:r>
          </w:p>
        </w:tc>
        <w:tc>
          <w:tcPr>
            <w:tcW w:w="2329" w:type="dxa"/>
            <w:vAlign w:val="center"/>
          </w:tcPr>
          <w:p w14:paraId="3B572A4D" w14:textId="77777777" w:rsidR="004E6C30" w:rsidRPr="004E6C30" w:rsidRDefault="004E6C30" w:rsidP="00874796">
            <w:pPr>
              <w:jc w:val="center"/>
              <w:cnfStyle w:val="000000100000" w:firstRow="0" w:lastRow="0" w:firstColumn="0" w:lastColumn="0" w:oddVBand="0" w:evenVBand="0" w:oddHBand="1" w:evenHBand="0" w:firstRowFirstColumn="0" w:firstRowLastColumn="0" w:lastRowFirstColumn="0" w:lastRowLastColumn="0"/>
              <w:rPr>
                <w:lang w:bidi="ar-SY"/>
              </w:rPr>
            </w:pPr>
            <w:r w:rsidRPr="004E6C30">
              <w:rPr>
                <w:lang w:bidi="ar-SY"/>
              </w:rPr>
              <w:t>User ID if not then IP</w:t>
            </w:r>
          </w:p>
        </w:tc>
        <w:tc>
          <w:tcPr>
            <w:tcW w:w="2329" w:type="dxa"/>
            <w:vAlign w:val="center"/>
          </w:tcPr>
          <w:p w14:paraId="19FE9900" w14:textId="77777777" w:rsidR="004E6C30" w:rsidRPr="004E6C30" w:rsidRDefault="004E6C30" w:rsidP="00874796">
            <w:pPr>
              <w:jc w:val="center"/>
              <w:cnfStyle w:val="000000100000" w:firstRow="0" w:lastRow="0" w:firstColumn="0" w:lastColumn="0" w:oddVBand="0" w:evenVBand="0" w:oddHBand="1" w:evenHBand="0" w:firstRowFirstColumn="0" w:firstRowLastColumn="0" w:lastRowFirstColumn="0" w:lastRowLastColumn="0"/>
              <w:rPr>
                <w:rtl/>
                <w:lang w:val="en-GB" w:bidi="ar-SY"/>
              </w:rPr>
            </w:pPr>
            <w:r w:rsidRPr="004E6C30">
              <w:rPr>
                <w:rtl/>
                <w:lang w:val="en-GB" w:bidi="ar-SY"/>
              </w:rPr>
              <w:t xml:space="preserve">حماية الـ </w:t>
            </w:r>
            <w:r w:rsidRPr="004E6C30">
              <w:rPr>
                <w:lang w:bidi="ar-SY"/>
              </w:rPr>
              <w:t>Endpoints</w:t>
            </w:r>
            <w:r w:rsidRPr="004E6C30">
              <w:rPr>
                <w:rtl/>
                <w:lang w:val="en-GB" w:bidi="ar-SY"/>
              </w:rPr>
              <w:t xml:space="preserve"> العامة من إساءة الاستخدام</w:t>
            </w:r>
          </w:p>
        </w:tc>
      </w:tr>
      <w:tr w:rsidR="004E6C30" w:rsidRPr="004E6C30" w14:paraId="4A9DED85" w14:textId="77777777" w:rsidTr="00874796">
        <w:tc>
          <w:tcPr>
            <w:cnfStyle w:val="001000000000" w:firstRow="0" w:lastRow="0" w:firstColumn="1" w:lastColumn="0" w:oddVBand="0" w:evenVBand="0" w:oddHBand="0" w:evenHBand="0" w:firstRowFirstColumn="0" w:firstRowLastColumn="0" w:lastRowFirstColumn="0" w:lastRowLastColumn="0"/>
            <w:tcW w:w="2319" w:type="dxa"/>
            <w:vAlign w:val="center"/>
          </w:tcPr>
          <w:p w14:paraId="5C5691E2" w14:textId="77777777" w:rsidR="004E6C30" w:rsidRPr="004E6C30" w:rsidRDefault="004E6C30" w:rsidP="00874796">
            <w:pPr>
              <w:jc w:val="center"/>
              <w:rPr>
                <w:rtl/>
                <w:lang w:val="en-GB" w:bidi="ar-SY"/>
              </w:rPr>
            </w:pPr>
            <w:r w:rsidRPr="004E6C30">
              <w:rPr>
                <w:lang w:val="en-GB" w:bidi="ar-SY"/>
              </w:rPr>
              <w:t>Authenticated-</w:t>
            </w:r>
            <w:proofErr w:type="spellStart"/>
            <w:r w:rsidRPr="004E6C30">
              <w:rPr>
                <w:lang w:val="en-GB" w:bidi="ar-SY"/>
              </w:rPr>
              <w:t>api</w:t>
            </w:r>
            <w:proofErr w:type="spellEnd"/>
          </w:p>
        </w:tc>
        <w:tc>
          <w:tcPr>
            <w:tcW w:w="2328" w:type="dxa"/>
            <w:vAlign w:val="center"/>
          </w:tcPr>
          <w:p w14:paraId="002765FE" w14:textId="77777777" w:rsidR="004E6C30" w:rsidRPr="004E6C30" w:rsidRDefault="004E6C30" w:rsidP="00874796">
            <w:pPr>
              <w:jc w:val="center"/>
              <w:cnfStyle w:val="000000000000" w:firstRow="0" w:lastRow="0" w:firstColumn="0" w:lastColumn="0" w:oddVBand="0" w:evenVBand="0" w:oddHBand="0" w:evenHBand="0" w:firstRowFirstColumn="0" w:firstRowLastColumn="0" w:lastRowFirstColumn="0" w:lastRowLastColumn="0"/>
              <w:rPr>
                <w:rtl/>
                <w:lang w:val="en-GB" w:bidi="ar-SY"/>
              </w:rPr>
            </w:pPr>
            <w:r w:rsidRPr="004E6C30">
              <w:rPr>
                <w:lang w:val="en-GB" w:bidi="ar-SY"/>
              </w:rPr>
              <w:t>120/min</w:t>
            </w:r>
          </w:p>
        </w:tc>
        <w:tc>
          <w:tcPr>
            <w:tcW w:w="2329" w:type="dxa"/>
            <w:vAlign w:val="center"/>
          </w:tcPr>
          <w:p w14:paraId="0280816B" w14:textId="77777777" w:rsidR="004E6C30" w:rsidRPr="004E6C30" w:rsidRDefault="004E6C30" w:rsidP="00874796">
            <w:pPr>
              <w:jc w:val="center"/>
              <w:cnfStyle w:val="000000000000" w:firstRow="0" w:lastRow="0" w:firstColumn="0" w:lastColumn="0" w:oddVBand="0" w:evenVBand="0" w:oddHBand="0" w:evenHBand="0" w:firstRowFirstColumn="0" w:firstRowLastColumn="0" w:lastRowFirstColumn="0" w:lastRowLastColumn="0"/>
              <w:rPr>
                <w:rtl/>
                <w:lang w:val="en-GB" w:bidi="ar-SY"/>
              </w:rPr>
            </w:pPr>
            <w:r w:rsidRPr="004E6C30">
              <w:rPr>
                <w:lang w:val="en-GB" w:bidi="ar-SY"/>
              </w:rPr>
              <w:t>User ID</w:t>
            </w:r>
          </w:p>
        </w:tc>
        <w:tc>
          <w:tcPr>
            <w:tcW w:w="2329" w:type="dxa"/>
            <w:vAlign w:val="center"/>
          </w:tcPr>
          <w:p w14:paraId="16F18592" w14:textId="77777777" w:rsidR="004E6C30" w:rsidRPr="004E6C30" w:rsidRDefault="004E6C30" w:rsidP="00874796">
            <w:pPr>
              <w:jc w:val="center"/>
              <w:cnfStyle w:val="000000000000" w:firstRow="0" w:lastRow="0" w:firstColumn="0" w:lastColumn="0" w:oddVBand="0" w:evenVBand="0" w:oddHBand="0" w:evenHBand="0" w:firstRowFirstColumn="0" w:firstRowLastColumn="0" w:lastRowFirstColumn="0" w:lastRowLastColumn="0"/>
              <w:rPr>
                <w:rtl/>
                <w:lang w:val="en-GB" w:bidi="ar-SY"/>
              </w:rPr>
            </w:pPr>
            <w:r w:rsidRPr="004E6C30">
              <w:rPr>
                <w:rtl/>
                <w:lang w:val="en-GB" w:bidi="ar-SY"/>
              </w:rPr>
              <w:t xml:space="preserve">حماية الـ </w:t>
            </w:r>
            <w:r w:rsidRPr="004E6C30">
              <w:rPr>
                <w:lang w:bidi="ar-SY"/>
              </w:rPr>
              <w:t>Endpoints</w:t>
            </w:r>
            <w:r w:rsidRPr="004E6C30">
              <w:rPr>
                <w:rtl/>
                <w:lang w:val="en-GB" w:bidi="ar-SY"/>
              </w:rPr>
              <w:t xml:space="preserve"> العامة من إساءة الاستخدام</w:t>
            </w:r>
          </w:p>
        </w:tc>
      </w:tr>
      <w:tr w:rsidR="004E6C30" w:rsidRPr="004E6C30" w14:paraId="33178B93" w14:textId="77777777" w:rsidTr="00874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9" w:type="dxa"/>
            <w:vAlign w:val="center"/>
          </w:tcPr>
          <w:p w14:paraId="27ADE9D0" w14:textId="77777777" w:rsidR="004E6C30" w:rsidRPr="004E6C30" w:rsidRDefault="004E6C30" w:rsidP="00874796">
            <w:pPr>
              <w:jc w:val="center"/>
              <w:rPr>
                <w:rtl/>
                <w:lang w:val="en-GB" w:bidi="ar-SY"/>
              </w:rPr>
            </w:pPr>
            <w:r w:rsidRPr="004E6C30">
              <w:rPr>
                <w:lang w:val="en-GB" w:bidi="ar-SY"/>
              </w:rPr>
              <w:t>Login</w:t>
            </w:r>
          </w:p>
        </w:tc>
        <w:tc>
          <w:tcPr>
            <w:tcW w:w="2328" w:type="dxa"/>
            <w:vAlign w:val="center"/>
          </w:tcPr>
          <w:p w14:paraId="55EF8E4D" w14:textId="77777777" w:rsidR="004E6C30" w:rsidRPr="004E6C30" w:rsidRDefault="004E6C30" w:rsidP="00874796">
            <w:pPr>
              <w:jc w:val="center"/>
              <w:cnfStyle w:val="000000100000" w:firstRow="0" w:lastRow="0" w:firstColumn="0" w:lastColumn="0" w:oddVBand="0" w:evenVBand="0" w:oddHBand="1" w:evenHBand="0" w:firstRowFirstColumn="0" w:firstRowLastColumn="0" w:lastRowFirstColumn="0" w:lastRowLastColumn="0"/>
              <w:rPr>
                <w:rtl/>
                <w:lang w:val="en-GB" w:bidi="ar-SY"/>
              </w:rPr>
            </w:pPr>
            <w:r w:rsidRPr="004E6C30">
              <w:rPr>
                <w:lang w:val="en-GB" w:bidi="ar-SY"/>
              </w:rPr>
              <w:t>5/min</w:t>
            </w:r>
          </w:p>
        </w:tc>
        <w:tc>
          <w:tcPr>
            <w:tcW w:w="2329" w:type="dxa"/>
            <w:vAlign w:val="center"/>
          </w:tcPr>
          <w:p w14:paraId="62331396" w14:textId="77777777" w:rsidR="004E6C30" w:rsidRPr="004E6C30" w:rsidRDefault="004E6C30" w:rsidP="00874796">
            <w:pPr>
              <w:jc w:val="center"/>
              <w:cnfStyle w:val="000000100000" w:firstRow="0" w:lastRow="0" w:firstColumn="0" w:lastColumn="0" w:oddVBand="0" w:evenVBand="0" w:oddHBand="1" w:evenHBand="0" w:firstRowFirstColumn="0" w:firstRowLastColumn="0" w:lastRowFirstColumn="0" w:lastRowLastColumn="0"/>
              <w:rPr>
                <w:rtl/>
                <w:lang w:val="en-GB" w:bidi="ar-SY"/>
              </w:rPr>
            </w:pPr>
            <w:r w:rsidRPr="004E6C30">
              <w:rPr>
                <w:lang w:val="en-GB" w:bidi="ar-SY"/>
              </w:rPr>
              <w:t>Email + IP</w:t>
            </w:r>
          </w:p>
        </w:tc>
        <w:tc>
          <w:tcPr>
            <w:tcW w:w="2329" w:type="dxa"/>
            <w:vAlign w:val="center"/>
          </w:tcPr>
          <w:p w14:paraId="5C8345BF" w14:textId="77777777" w:rsidR="004E6C30" w:rsidRPr="004E6C30" w:rsidRDefault="004E6C30" w:rsidP="00874796">
            <w:pPr>
              <w:jc w:val="center"/>
              <w:cnfStyle w:val="000000100000" w:firstRow="0" w:lastRow="0" w:firstColumn="0" w:lastColumn="0" w:oddVBand="0" w:evenVBand="0" w:oddHBand="1" w:evenHBand="0" w:firstRowFirstColumn="0" w:firstRowLastColumn="0" w:lastRowFirstColumn="0" w:lastRowLastColumn="0"/>
              <w:rPr>
                <w:rtl/>
                <w:lang w:val="en-GB" w:bidi="ar-SY"/>
              </w:rPr>
            </w:pPr>
            <w:r w:rsidRPr="004E6C30">
              <w:rPr>
                <w:rtl/>
                <w:lang w:val="en-GB" w:bidi="ar-SY"/>
              </w:rPr>
              <w:t xml:space="preserve">منع هجمات الـ </w:t>
            </w:r>
            <w:r w:rsidRPr="004E6C30">
              <w:rPr>
                <w:lang w:bidi="ar-SY"/>
              </w:rPr>
              <w:t>Brute Force</w:t>
            </w:r>
            <w:r w:rsidRPr="004E6C30">
              <w:rPr>
                <w:rtl/>
                <w:lang w:val="en-GB" w:bidi="ar-SY"/>
              </w:rPr>
              <w:t xml:space="preserve"> لمعرفة كلمة المرور</w:t>
            </w:r>
          </w:p>
        </w:tc>
      </w:tr>
      <w:tr w:rsidR="004E6C30" w:rsidRPr="004E6C30" w14:paraId="38463904" w14:textId="77777777" w:rsidTr="00874796">
        <w:tc>
          <w:tcPr>
            <w:cnfStyle w:val="001000000000" w:firstRow="0" w:lastRow="0" w:firstColumn="1" w:lastColumn="0" w:oddVBand="0" w:evenVBand="0" w:oddHBand="0" w:evenHBand="0" w:firstRowFirstColumn="0" w:firstRowLastColumn="0" w:lastRowFirstColumn="0" w:lastRowLastColumn="0"/>
            <w:tcW w:w="2319" w:type="dxa"/>
            <w:vAlign w:val="center"/>
          </w:tcPr>
          <w:p w14:paraId="2952626A" w14:textId="77777777" w:rsidR="004E6C30" w:rsidRPr="004E6C30" w:rsidRDefault="004E6C30" w:rsidP="00874796">
            <w:pPr>
              <w:jc w:val="center"/>
              <w:rPr>
                <w:rtl/>
                <w:lang w:val="en-GB" w:bidi="ar-SY"/>
              </w:rPr>
            </w:pPr>
            <w:r w:rsidRPr="004E6C30">
              <w:rPr>
                <w:lang w:val="en-GB" w:bidi="ar-SY"/>
              </w:rPr>
              <w:t>Register</w:t>
            </w:r>
          </w:p>
        </w:tc>
        <w:tc>
          <w:tcPr>
            <w:tcW w:w="2328" w:type="dxa"/>
            <w:vAlign w:val="center"/>
          </w:tcPr>
          <w:p w14:paraId="58965872" w14:textId="77777777" w:rsidR="004E6C30" w:rsidRPr="004E6C30" w:rsidRDefault="004E6C30" w:rsidP="00874796">
            <w:pPr>
              <w:jc w:val="center"/>
              <w:cnfStyle w:val="000000000000" w:firstRow="0" w:lastRow="0" w:firstColumn="0" w:lastColumn="0" w:oddVBand="0" w:evenVBand="0" w:oddHBand="0" w:evenHBand="0" w:firstRowFirstColumn="0" w:firstRowLastColumn="0" w:lastRowFirstColumn="0" w:lastRowLastColumn="0"/>
              <w:rPr>
                <w:rtl/>
                <w:lang w:val="en-GB" w:bidi="ar-SY"/>
              </w:rPr>
            </w:pPr>
            <w:r w:rsidRPr="004E6C30">
              <w:rPr>
                <w:lang w:val="en-GB" w:bidi="ar-SY"/>
              </w:rPr>
              <w:t>3/min</w:t>
            </w:r>
          </w:p>
        </w:tc>
        <w:tc>
          <w:tcPr>
            <w:tcW w:w="2329" w:type="dxa"/>
            <w:vAlign w:val="center"/>
          </w:tcPr>
          <w:p w14:paraId="1ACBE263" w14:textId="77777777" w:rsidR="004E6C30" w:rsidRPr="004E6C30" w:rsidRDefault="004E6C30" w:rsidP="00874796">
            <w:pPr>
              <w:jc w:val="center"/>
              <w:cnfStyle w:val="000000000000" w:firstRow="0" w:lastRow="0" w:firstColumn="0" w:lastColumn="0" w:oddVBand="0" w:evenVBand="0" w:oddHBand="0" w:evenHBand="0" w:firstRowFirstColumn="0" w:firstRowLastColumn="0" w:lastRowFirstColumn="0" w:lastRowLastColumn="0"/>
              <w:rPr>
                <w:rtl/>
                <w:lang w:val="en-GB" w:bidi="ar-SY"/>
              </w:rPr>
            </w:pPr>
            <w:r w:rsidRPr="004E6C30">
              <w:rPr>
                <w:lang w:val="en-GB" w:bidi="ar-SY"/>
              </w:rPr>
              <w:t>IP</w:t>
            </w:r>
          </w:p>
        </w:tc>
        <w:tc>
          <w:tcPr>
            <w:tcW w:w="2329" w:type="dxa"/>
            <w:vAlign w:val="center"/>
          </w:tcPr>
          <w:p w14:paraId="1AB8A2B2" w14:textId="77777777" w:rsidR="004E6C30" w:rsidRPr="004E6C30" w:rsidRDefault="004E6C30" w:rsidP="00874796">
            <w:pPr>
              <w:jc w:val="center"/>
              <w:cnfStyle w:val="000000000000" w:firstRow="0" w:lastRow="0" w:firstColumn="0" w:lastColumn="0" w:oddVBand="0" w:evenVBand="0" w:oddHBand="0" w:evenHBand="0" w:firstRowFirstColumn="0" w:firstRowLastColumn="0" w:lastRowFirstColumn="0" w:lastRowLastColumn="0"/>
              <w:rPr>
                <w:rtl/>
                <w:lang w:val="en-GB" w:bidi="ar-SY"/>
              </w:rPr>
            </w:pPr>
            <w:r w:rsidRPr="004E6C30">
              <w:rPr>
                <w:rtl/>
                <w:lang w:val="en-GB" w:bidi="ar-SY"/>
              </w:rPr>
              <w:t>منع إنشاء حسابات وهمية بشكل اوتوماتيكي، وحماية موارد الجهاز</w:t>
            </w:r>
          </w:p>
        </w:tc>
      </w:tr>
      <w:tr w:rsidR="004E6C30" w:rsidRPr="004E6C30" w14:paraId="501C0063" w14:textId="77777777" w:rsidTr="00874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9" w:type="dxa"/>
            <w:vAlign w:val="center"/>
          </w:tcPr>
          <w:p w14:paraId="79062AB0" w14:textId="77777777" w:rsidR="004E6C30" w:rsidRPr="004E6C30" w:rsidRDefault="004E6C30" w:rsidP="00874796">
            <w:pPr>
              <w:jc w:val="center"/>
              <w:rPr>
                <w:rtl/>
                <w:lang w:val="en-GB" w:bidi="ar-SY"/>
              </w:rPr>
            </w:pPr>
            <w:r w:rsidRPr="004E6C30">
              <w:rPr>
                <w:lang w:val="en-GB" w:bidi="ar-SY"/>
              </w:rPr>
              <w:t>Cart</w:t>
            </w:r>
          </w:p>
        </w:tc>
        <w:tc>
          <w:tcPr>
            <w:tcW w:w="2328" w:type="dxa"/>
            <w:vAlign w:val="center"/>
          </w:tcPr>
          <w:p w14:paraId="7CA092C7" w14:textId="77777777" w:rsidR="004E6C30" w:rsidRPr="004E6C30" w:rsidRDefault="004E6C30" w:rsidP="00874796">
            <w:pPr>
              <w:jc w:val="center"/>
              <w:cnfStyle w:val="000000100000" w:firstRow="0" w:lastRow="0" w:firstColumn="0" w:lastColumn="0" w:oddVBand="0" w:evenVBand="0" w:oddHBand="1" w:evenHBand="0" w:firstRowFirstColumn="0" w:firstRowLastColumn="0" w:lastRowFirstColumn="0" w:lastRowLastColumn="0"/>
              <w:rPr>
                <w:rtl/>
                <w:lang w:val="en-GB" w:bidi="ar-SY"/>
              </w:rPr>
            </w:pPr>
            <w:r w:rsidRPr="004E6C30">
              <w:rPr>
                <w:lang w:val="en-GB" w:bidi="ar-SY"/>
              </w:rPr>
              <w:t>60/min</w:t>
            </w:r>
          </w:p>
        </w:tc>
        <w:tc>
          <w:tcPr>
            <w:tcW w:w="2329" w:type="dxa"/>
            <w:vAlign w:val="center"/>
          </w:tcPr>
          <w:p w14:paraId="372BCB6A" w14:textId="77777777" w:rsidR="004E6C30" w:rsidRPr="004E6C30" w:rsidRDefault="004E6C30" w:rsidP="00874796">
            <w:pPr>
              <w:jc w:val="center"/>
              <w:cnfStyle w:val="000000100000" w:firstRow="0" w:lastRow="0" w:firstColumn="0" w:lastColumn="0" w:oddVBand="0" w:evenVBand="0" w:oddHBand="1" w:evenHBand="0" w:firstRowFirstColumn="0" w:firstRowLastColumn="0" w:lastRowFirstColumn="0" w:lastRowLastColumn="0"/>
              <w:rPr>
                <w:rtl/>
                <w:lang w:val="en-GB" w:bidi="ar-SY"/>
              </w:rPr>
            </w:pPr>
            <w:r w:rsidRPr="004E6C30">
              <w:rPr>
                <w:lang w:val="en-GB" w:bidi="ar-SY"/>
              </w:rPr>
              <w:t>User ID</w:t>
            </w:r>
          </w:p>
        </w:tc>
        <w:tc>
          <w:tcPr>
            <w:tcW w:w="2329" w:type="dxa"/>
            <w:vAlign w:val="center"/>
          </w:tcPr>
          <w:p w14:paraId="2627635F" w14:textId="77777777" w:rsidR="004E6C30" w:rsidRPr="004E6C30" w:rsidRDefault="004E6C30" w:rsidP="00874796">
            <w:pPr>
              <w:jc w:val="center"/>
              <w:cnfStyle w:val="000000100000" w:firstRow="0" w:lastRow="0" w:firstColumn="0" w:lastColumn="0" w:oddVBand="0" w:evenVBand="0" w:oddHBand="1" w:evenHBand="0" w:firstRowFirstColumn="0" w:firstRowLastColumn="0" w:lastRowFirstColumn="0" w:lastRowLastColumn="0"/>
              <w:rPr>
                <w:rtl/>
                <w:lang w:val="en-GB" w:bidi="ar-SY"/>
              </w:rPr>
            </w:pPr>
            <w:r w:rsidRPr="004E6C30">
              <w:rPr>
                <w:rtl/>
                <w:lang w:val="en-GB" w:bidi="ar-SY"/>
              </w:rPr>
              <w:t xml:space="preserve">حماية الـ </w:t>
            </w:r>
            <w:r w:rsidRPr="004E6C30">
              <w:rPr>
                <w:lang w:bidi="ar-SY"/>
              </w:rPr>
              <w:t>Endpoint</w:t>
            </w:r>
            <w:r w:rsidRPr="004E6C30">
              <w:rPr>
                <w:rtl/>
                <w:lang w:val="en-GB" w:bidi="ar-SY"/>
              </w:rPr>
              <w:t xml:space="preserve"> العامة من إساءة الاستخدام</w:t>
            </w:r>
          </w:p>
        </w:tc>
      </w:tr>
      <w:tr w:rsidR="004E6C30" w:rsidRPr="004E6C30" w14:paraId="21333283" w14:textId="77777777" w:rsidTr="00874796">
        <w:tc>
          <w:tcPr>
            <w:cnfStyle w:val="001000000000" w:firstRow="0" w:lastRow="0" w:firstColumn="1" w:lastColumn="0" w:oddVBand="0" w:evenVBand="0" w:oddHBand="0" w:evenHBand="0" w:firstRowFirstColumn="0" w:firstRowLastColumn="0" w:lastRowFirstColumn="0" w:lastRowLastColumn="0"/>
            <w:tcW w:w="2319" w:type="dxa"/>
            <w:vAlign w:val="center"/>
          </w:tcPr>
          <w:p w14:paraId="5D47BDBD" w14:textId="77777777" w:rsidR="004E6C30" w:rsidRPr="004E6C30" w:rsidRDefault="004E6C30" w:rsidP="00874796">
            <w:pPr>
              <w:jc w:val="center"/>
              <w:rPr>
                <w:rtl/>
                <w:lang w:val="en-GB" w:bidi="ar-SY"/>
              </w:rPr>
            </w:pPr>
            <w:r w:rsidRPr="004E6C30">
              <w:rPr>
                <w:lang w:val="en-GB" w:bidi="ar-SY"/>
              </w:rPr>
              <w:lastRenderedPageBreak/>
              <w:t>Checkout</w:t>
            </w:r>
          </w:p>
        </w:tc>
        <w:tc>
          <w:tcPr>
            <w:tcW w:w="2328" w:type="dxa"/>
            <w:vAlign w:val="center"/>
          </w:tcPr>
          <w:p w14:paraId="2446EB75" w14:textId="77777777" w:rsidR="004E6C30" w:rsidRPr="004E6C30" w:rsidRDefault="004E6C30" w:rsidP="00874796">
            <w:pPr>
              <w:jc w:val="center"/>
              <w:cnfStyle w:val="000000000000" w:firstRow="0" w:lastRow="0" w:firstColumn="0" w:lastColumn="0" w:oddVBand="0" w:evenVBand="0" w:oddHBand="0" w:evenHBand="0" w:firstRowFirstColumn="0" w:firstRowLastColumn="0" w:lastRowFirstColumn="0" w:lastRowLastColumn="0"/>
              <w:rPr>
                <w:rtl/>
                <w:lang w:val="en-GB" w:bidi="ar-SY"/>
              </w:rPr>
            </w:pPr>
            <w:r w:rsidRPr="004E6C30">
              <w:rPr>
                <w:lang w:val="en-GB" w:bidi="ar-SY"/>
              </w:rPr>
              <w:t>5/min</w:t>
            </w:r>
          </w:p>
        </w:tc>
        <w:tc>
          <w:tcPr>
            <w:tcW w:w="2329" w:type="dxa"/>
            <w:vAlign w:val="center"/>
          </w:tcPr>
          <w:p w14:paraId="4FC39B47" w14:textId="77777777" w:rsidR="004E6C30" w:rsidRPr="004E6C30" w:rsidRDefault="004E6C30" w:rsidP="00874796">
            <w:pPr>
              <w:jc w:val="center"/>
              <w:cnfStyle w:val="000000000000" w:firstRow="0" w:lastRow="0" w:firstColumn="0" w:lastColumn="0" w:oddVBand="0" w:evenVBand="0" w:oddHBand="0" w:evenHBand="0" w:firstRowFirstColumn="0" w:firstRowLastColumn="0" w:lastRowFirstColumn="0" w:lastRowLastColumn="0"/>
              <w:rPr>
                <w:rtl/>
                <w:lang w:val="en-GB" w:bidi="ar-SY"/>
              </w:rPr>
            </w:pPr>
            <w:r w:rsidRPr="004E6C30">
              <w:rPr>
                <w:lang w:val="en-GB" w:bidi="ar-SY"/>
              </w:rPr>
              <w:t>User ID</w:t>
            </w:r>
          </w:p>
        </w:tc>
        <w:tc>
          <w:tcPr>
            <w:tcW w:w="2329" w:type="dxa"/>
            <w:vAlign w:val="center"/>
          </w:tcPr>
          <w:p w14:paraId="1E28E057" w14:textId="77777777" w:rsidR="004E6C30" w:rsidRPr="004E6C30" w:rsidRDefault="004E6C30" w:rsidP="00874796">
            <w:pPr>
              <w:jc w:val="center"/>
              <w:cnfStyle w:val="000000000000" w:firstRow="0" w:lastRow="0" w:firstColumn="0" w:lastColumn="0" w:oddVBand="0" w:evenVBand="0" w:oddHBand="0" w:evenHBand="0" w:firstRowFirstColumn="0" w:firstRowLastColumn="0" w:lastRowFirstColumn="0" w:lastRowLastColumn="0"/>
              <w:rPr>
                <w:rtl/>
                <w:lang w:val="en-GB" w:bidi="ar-SY"/>
              </w:rPr>
            </w:pPr>
            <w:r w:rsidRPr="004E6C30">
              <w:rPr>
                <w:rtl/>
                <w:lang w:val="en-GB" w:bidi="ar-SY"/>
              </w:rPr>
              <w:t xml:space="preserve">حماية الـ </w:t>
            </w:r>
            <w:r w:rsidRPr="004E6C30">
              <w:rPr>
                <w:lang w:bidi="ar-SY"/>
              </w:rPr>
              <w:t>Endpoint</w:t>
            </w:r>
            <w:r w:rsidRPr="004E6C30">
              <w:rPr>
                <w:rtl/>
                <w:lang w:val="en-GB" w:bidi="ar-SY"/>
              </w:rPr>
              <w:t xml:space="preserve"> العامة من إساءة الاستخدام</w:t>
            </w:r>
          </w:p>
        </w:tc>
      </w:tr>
      <w:tr w:rsidR="004E6C30" w:rsidRPr="004E6C30" w14:paraId="1E93CC6F" w14:textId="77777777" w:rsidTr="00874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9" w:type="dxa"/>
            <w:vAlign w:val="center"/>
          </w:tcPr>
          <w:p w14:paraId="44259B50" w14:textId="77777777" w:rsidR="004E6C30" w:rsidRPr="004E6C30" w:rsidRDefault="004E6C30" w:rsidP="00874796">
            <w:pPr>
              <w:jc w:val="center"/>
              <w:rPr>
                <w:b w:val="0"/>
                <w:bCs w:val="0"/>
                <w:rtl/>
                <w:lang w:val="en-GB" w:bidi="ar-SY"/>
              </w:rPr>
            </w:pPr>
            <w:r w:rsidRPr="004E6C30">
              <w:rPr>
                <w:lang w:val="en-GB" w:bidi="ar-SY"/>
              </w:rPr>
              <w:t>Wallet</w:t>
            </w:r>
          </w:p>
        </w:tc>
        <w:tc>
          <w:tcPr>
            <w:tcW w:w="2328" w:type="dxa"/>
            <w:vAlign w:val="center"/>
          </w:tcPr>
          <w:p w14:paraId="71C43017" w14:textId="77777777" w:rsidR="004E6C30" w:rsidRPr="004E6C30" w:rsidRDefault="004E6C30" w:rsidP="00874796">
            <w:pPr>
              <w:jc w:val="center"/>
              <w:cnfStyle w:val="000000100000" w:firstRow="0" w:lastRow="0" w:firstColumn="0" w:lastColumn="0" w:oddVBand="0" w:evenVBand="0" w:oddHBand="1" w:evenHBand="0" w:firstRowFirstColumn="0" w:firstRowLastColumn="0" w:lastRowFirstColumn="0" w:lastRowLastColumn="0"/>
              <w:rPr>
                <w:rtl/>
                <w:lang w:val="en-GB" w:bidi="ar-SY"/>
              </w:rPr>
            </w:pPr>
            <w:r w:rsidRPr="004E6C30">
              <w:rPr>
                <w:lang w:val="en-GB" w:bidi="ar-SY"/>
              </w:rPr>
              <w:t>3/min</w:t>
            </w:r>
          </w:p>
        </w:tc>
        <w:tc>
          <w:tcPr>
            <w:tcW w:w="2329" w:type="dxa"/>
            <w:vAlign w:val="center"/>
          </w:tcPr>
          <w:p w14:paraId="0E75CF01" w14:textId="77777777" w:rsidR="004E6C30" w:rsidRPr="004E6C30" w:rsidRDefault="004E6C30" w:rsidP="00874796">
            <w:pPr>
              <w:jc w:val="center"/>
              <w:cnfStyle w:val="000000100000" w:firstRow="0" w:lastRow="0" w:firstColumn="0" w:lastColumn="0" w:oddVBand="0" w:evenVBand="0" w:oddHBand="1" w:evenHBand="0" w:firstRowFirstColumn="0" w:firstRowLastColumn="0" w:lastRowFirstColumn="0" w:lastRowLastColumn="0"/>
              <w:rPr>
                <w:rtl/>
                <w:lang w:val="en-GB" w:bidi="ar-SY"/>
              </w:rPr>
            </w:pPr>
            <w:r w:rsidRPr="004E6C30">
              <w:rPr>
                <w:lang w:val="en-GB" w:bidi="ar-SY"/>
              </w:rPr>
              <w:t>User ID</w:t>
            </w:r>
          </w:p>
        </w:tc>
        <w:tc>
          <w:tcPr>
            <w:tcW w:w="2329" w:type="dxa"/>
            <w:vAlign w:val="center"/>
          </w:tcPr>
          <w:p w14:paraId="58931B86" w14:textId="77777777" w:rsidR="004E6C30" w:rsidRPr="004E6C30" w:rsidRDefault="004E6C30" w:rsidP="00874796">
            <w:pPr>
              <w:jc w:val="center"/>
              <w:cnfStyle w:val="000000100000" w:firstRow="0" w:lastRow="0" w:firstColumn="0" w:lastColumn="0" w:oddVBand="0" w:evenVBand="0" w:oddHBand="1" w:evenHBand="0" w:firstRowFirstColumn="0" w:firstRowLastColumn="0" w:lastRowFirstColumn="0" w:lastRowLastColumn="0"/>
              <w:rPr>
                <w:rtl/>
                <w:lang w:val="en-GB" w:bidi="ar-SY"/>
              </w:rPr>
            </w:pPr>
            <w:r w:rsidRPr="004E6C30">
              <w:rPr>
                <w:rtl/>
                <w:lang w:val="en-GB" w:bidi="ar-SY"/>
              </w:rPr>
              <w:t xml:space="preserve">حماية الـ </w:t>
            </w:r>
            <w:r w:rsidRPr="004E6C30">
              <w:rPr>
                <w:lang w:bidi="ar-SY"/>
              </w:rPr>
              <w:t>Endpoint</w:t>
            </w:r>
            <w:r w:rsidRPr="004E6C30">
              <w:rPr>
                <w:rtl/>
                <w:lang w:val="en-GB" w:bidi="ar-SY"/>
              </w:rPr>
              <w:t xml:space="preserve"> العامة من إساءة الاستخدام</w:t>
            </w:r>
          </w:p>
        </w:tc>
      </w:tr>
      <w:tr w:rsidR="004E6C30" w:rsidRPr="004E6C30" w14:paraId="08341785" w14:textId="77777777" w:rsidTr="00874796">
        <w:tc>
          <w:tcPr>
            <w:cnfStyle w:val="001000000000" w:firstRow="0" w:lastRow="0" w:firstColumn="1" w:lastColumn="0" w:oddVBand="0" w:evenVBand="0" w:oddHBand="0" w:evenHBand="0" w:firstRowFirstColumn="0" w:firstRowLastColumn="0" w:lastRowFirstColumn="0" w:lastRowLastColumn="0"/>
            <w:tcW w:w="2319" w:type="dxa"/>
            <w:vAlign w:val="center"/>
          </w:tcPr>
          <w:p w14:paraId="27166F41" w14:textId="77777777" w:rsidR="004E6C30" w:rsidRPr="004E6C30" w:rsidRDefault="004E6C30" w:rsidP="00874796">
            <w:pPr>
              <w:jc w:val="center"/>
              <w:rPr>
                <w:lang w:val="en-GB" w:bidi="ar-SY"/>
              </w:rPr>
            </w:pPr>
            <w:r w:rsidRPr="004E6C30">
              <w:rPr>
                <w:lang w:val="en-GB" w:bidi="ar-SY"/>
              </w:rPr>
              <w:t>Inventory-Update</w:t>
            </w:r>
          </w:p>
        </w:tc>
        <w:tc>
          <w:tcPr>
            <w:tcW w:w="2328" w:type="dxa"/>
            <w:vAlign w:val="center"/>
          </w:tcPr>
          <w:p w14:paraId="22B6DB8B" w14:textId="77777777" w:rsidR="004E6C30" w:rsidRPr="004E6C30" w:rsidRDefault="004E6C30" w:rsidP="00874796">
            <w:pPr>
              <w:jc w:val="center"/>
              <w:cnfStyle w:val="000000000000" w:firstRow="0" w:lastRow="0" w:firstColumn="0" w:lastColumn="0" w:oddVBand="0" w:evenVBand="0" w:oddHBand="0" w:evenHBand="0" w:firstRowFirstColumn="0" w:firstRowLastColumn="0" w:lastRowFirstColumn="0" w:lastRowLastColumn="0"/>
              <w:rPr>
                <w:rtl/>
                <w:lang w:val="en-GB" w:bidi="ar-SY"/>
              </w:rPr>
            </w:pPr>
            <w:r w:rsidRPr="004E6C30">
              <w:rPr>
                <w:lang w:val="en-GB" w:bidi="ar-SY"/>
              </w:rPr>
              <w:t>20/min</w:t>
            </w:r>
          </w:p>
        </w:tc>
        <w:tc>
          <w:tcPr>
            <w:tcW w:w="2329" w:type="dxa"/>
            <w:vAlign w:val="center"/>
          </w:tcPr>
          <w:p w14:paraId="5C112F8C" w14:textId="77777777" w:rsidR="004E6C30" w:rsidRPr="004E6C30" w:rsidRDefault="004E6C30" w:rsidP="00874796">
            <w:pPr>
              <w:jc w:val="center"/>
              <w:cnfStyle w:val="000000000000" w:firstRow="0" w:lastRow="0" w:firstColumn="0" w:lastColumn="0" w:oddVBand="0" w:evenVBand="0" w:oddHBand="0" w:evenHBand="0" w:firstRowFirstColumn="0" w:firstRowLastColumn="0" w:lastRowFirstColumn="0" w:lastRowLastColumn="0"/>
              <w:rPr>
                <w:rtl/>
                <w:lang w:val="en-GB" w:bidi="ar-SY"/>
              </w:rPr>
            </w:pPr>
            <w:r w:rsidRPr="004E6C30">
              <w:rPr>
                <w:lang w:val="en-GB" w:bidi="ar-SY"/>
              </w:rPr>
              <w:t>User ID</w:t>
            </w:r>
          </w:p>
        </w:tc>
        <w:tc>
          <w:tcPr>
            <w:tcW w:w="2329" w:type="dxa"/>
            <w:vAlign w:val="center"/>
          </w:tcPr>
          <w:p w14:paraId="1A59F5B6" w14:textId="77777777" w:rsidR="004E6C30" w:rsidRPr="004E6C30" w:rsidRDefault="004E6C30" w:rsidP="00874796">
            <w:pPr>
              <w:jc w:val="center"/>
              <w:cnfStyle w:val="000000000000" w:firstRow="0" w:lastRow="0" w:firstColumn="0" w:lastColumn="0" w:oddVBand="0" w:evenVBand="0" w:oddHBand="0" w:evenHBand="0" w:firstRowFirstColumn="0" w:firstRowLastColumn="0" w:lastRowFirstColumn="0" w:lastRowLastColumn="0"/>
              <w:rPr>
                <w:rtl/>
                <w:lang w:val="en-GB" w:bidi="ar-SY"/>
              </w:rPr>
            </w:pPr>
            <w:r w:rsidRPr="004E6C30">
              <w:rPr>
                <w:rtl/>
                <w:lang w:val="en-GB" w:bidi="ar-SY"/>
              </w:rPr>
              <w:t>منع إساءة استخدام موارد الجهاز</w:t>
            </w:r>
          </w:p>
        </w:tc>
      </w:tr>
      <w:tr w:rsidR="004E6C30" w:rsidRPr="004E6C30" w14:paraId="3703759C" w14:textId="77777777" w:rsidTr="00874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9" w:type="dxa"/>
            <w:vAlign w:val="center"/>
          </w:tcPr>
          <w:p w14:paraId="5176F8F8" w14:textId="77777777" w:rsidR="004E6C30" w:rsidRPr="004E6C30" w:rsidRDefault="004E6C30" w:rsidP="00874796">
            <w:pPr>
              <w:jc w:val="center"/>
              <w:rPr>
                <w:rtl/>
                <w:lang w:val="en-GB" w:bidi="ar-SY"/>
              </w:rPr>
            </w:pPr>
            <w:r w:rsidRPr="004E6C30">
              <w:rPr>
                <w:lang w:val="en-GB" w:bidi="ar-SY"/>
              </w:rPr>
              <w:t>Admin-actions</w:t>
            </w:r>
          </w:p>
        </w:tc>
        <w:tc>
          <w:tcPr>
            <w:tcW w:w="2328" w:type="dxa"/>
            <w:vAlign w:val="center"/>
          </w:tcPr>
          <w:p w14:paraId="5C3A3003" w14:textId="77777777" w:rsidR="004E6C30" w:rsidRPr="004E6C30" w:rsidRDefault="004E6C30" w:rsidP="00874796">
            <w:pPr>
              <w:jc w:val="center"/>
              <w:cnfStyle w:val="000000100000" w:firstRow="0" w:lastRow="0" w:firstColumn="0" w:lastColumn="0" w:oddVBand="0" w:evenVBand="0" w:oddHBand="1" w:evenHBand="0" w:firstRowFirstColumn="0" w:firstRowLastColumn="0" w:lastRowFirstColumn="0" w:lastRowLastColumn="0"/>
              <w:rPr>
                <w:rtl/>
                <w:lang w:val="en-GB" w:bidi="ar-SY"/>
              </w:rPr>
            </w:pPr>
            <w:r w:rsidRPr="004E6C30">
              <w:rPr>
                <w:lang w:val="en-GB" w:bidi="ar-SY"/>
              </w:rPr>
              <w:t>10/min</w:t>
            </w:r>
          </w:p>
        </w:tc>
        <w:tc>
          <w:tcPr>
            <w:tcW w:w="2329" w:type="dxa"/>
            <w:vAlign w:val="center"/>
          </w:tcPr>
          <w:p w14:paraId="3F50CED6" w14:textId="77777777" w:rsidR="004E6C30" w:rsidRPr="004E6C30" w:rsidRDefault="004E6C30" w:rsidP="00874796">
            <w:pPr>
              <w:jc w:val="center"/>
              <w:cnfStyle w:val="000000100000" w:firstRow="0" w:lastRow="0" w:firstColumn="0" w:lastColumn="0" w:oddVBand="0" w:evenVBand="0" w:oddHBand="1" w:evenHBand="0" w:firstRowFirstColumn="0" w:firstRowLastColumn="0" w:lastRowFirstColumn="0" w:lastRowLastColumn="0"/>
              <w:rPr>
                <w:rtl/>
                <w:lang w:val="en-GB" w:bidi="ar-SY"/>
              </w:rPr>
            </w:pPr>
            <w:r w:rsidRPr="004E6C30">
              <w:rPr>
                <w:lang w:val="en-GB" w:bidi="ar-SY"/>
              </w:rPr>
              <w:t>User ID</w:t>
            </w:r>
          </w:p>
        </w:tc>
        <w:tc>
          <w:tcPr>
            <w:tcW w:w="2329" w:type="dxa"/>
            <w:vAlign w:val="center"/>
          </w:tcPr>
          <w:p w14:paraId="1A1BC93A" w14:textId="77777777" w:rsidR="004E6C30" w:rsidRPr="004E6C30" w:rsidRDefault="004E6C30" w:rsidP="00874796">
            <w:pPr>
              <w:jc w:val="center"/>
              <w:cnfStyle w:val="000000100000" w:firstRow="0" w:lastRow="0" w:firstColumn="0" w:lastColumn="0" w:oddVBand="0" w:evenVBand="0" w:oddHBand="1" w:evenHBand="0" w:firstRowFirstColumn="0" w:firstRowLastColumn="0" w:lastRowFirstColumn="0" w:lastRowLastColumn="0"/>
              <w:rPr>
                <w:rtl/>
                <w:lang w:val="en-GB" w:bidi="ar-SY"/>
              </w:rPr>
            </w:pPr>
            <w:r w:rsidRPr="004E6C30">
              <w:rPr>
                <w:rtl/>
                <w:lang w:val="en-GB" w:bidi="ar-SY"/>
              </w:rPr>
              <w:t>منع إساءة استخدام موارد الجهاز</w:t>
            </w:r>
          </w:p>
        </w:tc>
      </w:tr>
    </w:tbl>
    <w:p w14:paraId="1AC3BCB6" w14:textId="77777777" w:rsidR="004E6C30" w:rsidRPr="004E6C30" w:rsidRDefault="004E6C30" w:rsidP="004E6C30">
      <w:pPr>
        <w:rPr>
          <w:rtl/>
          <w:lang w:val="en-GB" w:bidi="ar-SY"/>
        </w:rPr>
      </w:pPr>
    </w:p>
    <w:p w14:paraId="622B6031" w14:textId="77777777" w:rsidR="004E6C30" w:rsidRPr="004E6C30" w:rsidRDefault="004E6C30" w:rsidP="004E6C30">
      <w:pPr>
        <w:pStyle w:val="Heading2"/>
        <w:rPr>
          <w:rtl/>
          <w:lang w:bidi="ar-SY"/>
        </w:rPr>
      </w:pPr>
      <w:bookmarkStart w:id="24" w:name="_Toc230037969"/>
      <w:r w:rsidRPr="004E6C30">
        <w:rPr>
          <w:rtl/>
          <w:lang w:val="en-GB" w:bidi="ar-SY"/>
        </w:rPr>
        <w:t xml:space="preserve">الاختبار باستخدام أداة </w:t>
      </w:r>
      <w:r w:rsidRPr="004E6C30">
        <w:rPr>
          <w:lang w:bidi="ar-SY"/>
        </w:rPr>
        <w:t>K6</w:t>
      </w:r>
      <w:bookmarkEnd w:id="24"/>
    </w:p>
    <w:p w14:paraId="35161BFB" w14:textId="77777777" w:rsidR="004E6C30" w:rsidRPr="004E6C30" w:rsidRDefault="004E6C30" w:rsidP="004E6C30">
      <w:pPr>
        <w:rPr>
          <w:rtl/>
          <w:lang w:val="en-GB" w:bidi="ar-SY"/>
        </w:rPr>
      </w:pPr>
      <w:r w:rsidRPr="004E6C30">
        <w:rPr>
          <w:rtl/>
          <w:lang w:val="en-GB" w:bidi="ar-SY"/>
        </w:rPr>
        <w:t xml:space="preserve">تم كتابة ملف </w:t>
      </w:r>
      <w:r w:rsidRPr="004E6C30">
        <w:rPr>
          <w:lang w:bidi="ar-SY"/>
        </w:rPr>
        <w:t>Rate-Limit-Tests.js</w:t>
      </w:r>
      <w:r w:rsidRPr="004E6C30">
        <w:rPr>
          <w:rtl/>
          <w:lang w:val="en-GB" w:bidi="ar-SY"/>
        </w:rPr>
        <w:t xml:space="preserve"> باستخدام أداة </w:t>
      </w:r>
      <w:r w:rsidRPr="004E6C30">
        <w:rPr>
          <w:lang w:bidi="ar-SY"/>
        </w:rPr>
        <w:t>K6</w:t>
      </w:r>
      <w:r w:rsidRPr="004E6C30">
        <w:rPr>
          <w:rtl/>
          <w:lang w:val="en-GB" w:bidi="ar-SY"/>
        </w:rPr>
        <w:t xml:space="preserve"> لاختبار أن الـ </w:t>
      </w:r>
      <w:r w:rsidRPr="004E6C30">
        <w:rPr>
          <w:lang w:bidi="ar-SY"/>
        </w:rPr>
        <w:t>Rate Limiter</w:t>
      </w:r>
      <w:r w:rsidRPr="004E6C30">
        <w:rPr>
          <w:rtl/>
          <w:lang w:val="en-GB" w:bidi="ar-SY"/>
        </w:rPr>
        <w:t xml:space="preserve"> بعمل وفق الشكل المطلوب</w:t>
      </w:r>
      <w:r w:rsidRPr="004E6C30">
        <w:rPr>
          <w:rtl/>
          <w:lang w:val="en-GB" w:bidi="ar-SY"/>
        </w:rPr>
        <w:br/>
        <w:t>وهذا عن طريق ارسال عدد كبير من الطلبات لنفس المستخدم خلال مدة زمنية جدا قصيرة</w:t>
      </w:r>
    </w:p>
    <w:p w14:paraId="7AD90AD3" w14:textId="77777777" w:rsidR="00D813E7" w:rsidRDefault="00D813E7">
      <w:pPr>
        <w:bidi w:val="0"/>
        <w:spacing w:after="160" w:line="278" w:lineRule="auto"/>
        <w:rPr>
          <w:rFonts w:eastAsiaTheme="majorEastAsia"/>
          <w:b/>
          <w:bCs/>
          <w:color w:val="0F4761" w:themeColor="accent1" w:themeShade="BF"/>
          <w:sz w:val="28"/>
          <w:szCs w:val="28"/>
          <w:rtl/>
          <w:lang w:val="en-GB" w:bidi="ar-SY"/>
        </w:rPr>
      </w:pPr>
      <w:r>
        <w:rPr>
          <w:rtl/>
          <w:lang w:val="en-GB" w:bidi="ar-SY"/>
        </w:rPr>
        <w:br w:type="page"/>
      </w:r>
    </w:p>
    <w:p w14:paraId="2C3C4068" w14:textId="654E858C" w:rsidR="004E6C30" w:rsidRPr="004E6C30" w:rsidRDefault="004E6C30" w:rsidP="004E6C30">
      <w:pPr>
        <w:pStyle w:val="Heading2"/>
        <w:rPr>
          <w:rtl/>
          <w:lang w:val="en-GB" w:bidi="ar-SY"/>
        </w:rPr>
      </w:pPr>
      <w:bookmarkStart w:id="25" w:name="_Toc230037970"/>
      <w:r w:rsidRPr="004E6C30">
        <w:rPr>
          <w:rtl/>
          <w:lang w:val="en-GB" w:bidi="ar-SY"/>
        </w:rPr>
        <w:lastRenderedPageBreak/>
        <w:t>النتائج:</w:t>
      </w:r>
      <w:bookmarkEnd w:id="25"/>
    </w:p>
    <w:p w14:paraId="1E7F8F8E" w14:textId="4AACD71D" w:rsidR="004E6C30" w:rsidRPr="004E6C30" w:rsidRDefault="004E6C30" w:rsidP="004E6C30">
      <w:pPr>
        <w:pStyle w:val="Heading3"/>
        <w:rPr>
          <w:rtl/>
          <w:lang w:val="en-GB" w:bidi="ar-SY"/>
        </w:rPr>
      </w:pPr>
      <w:bookmarkStart w:id="26" w:name="_Toc230037971"/>
      <w:r w:rsidRPr="004E6C30">
        <w:rPr>
          <w:rtl/>
          <w:lang w:val="en-GB" w:bidi="ar-SY"/>
        </w:rPr>
        <w:t>قبل وصول المستخدم للحد الأقصى من الطلبات المتاحة له خلال مدة معينة:</w:t>
      </w:r>
      <w:bookmarkEnd w:id="26"/>
    </w:p>
    <w:p w14:paraId="4B2C166B" w14:textId="618D490D" w:rsidR="00D813E7" w:rsidRDefault="004E6C30" w:rsidP="00D813E7">
      <w:pPr>
        <w:rPr>
          <w:rtl/>
          <w:lang w:val="en-GB" w:bidi="ar-SY"/>
        </w:rPr>
      </w:pPr>
      <w:r w:rsidRPr="004E6C30">
        <w:rPr>
          <w:noProof/>
          <w14:ligatures w14:val="standardContextual"/>
        </w:rPr>
        <w:drawing>
          <wp:anchor distT="0" distB="0" distL="114300" distR="114300" simplePos="0" relativeHeight="251666432" behindDoc="0" locked="0" layoutInCell="1" allowOverlap="1" wp14:anchorId="18108E14" wp14:editId="5AA1D8CB">
            <wp:simplePos x="0" y="0"/>
            <wp:positionH relativeFrom="column">
              <wp:posOffset>0</wp:posOffset>
            </wp:positionH>
            <wp:positionV relativeFrom="paragraph">
              <wp:posOffset>2540</wp:posOffset>
            </wp:positionV>
            <wp:extent cx="5943600" cy="299974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99740"/>
                    </a:xfrm>
                    <a:prstGeom prst="rect">
                      <a:avLst/>
                    </a:prstGeom>
                  </pic:spPr>
                </pic:pic>
              </a:graphicData>
            </a:graphic>
          </wp:anchor>
        </w:drawing>
      </w:r>
      <w:r w:rsidRPr="004E6C30">
        <w:rPr>
          <w:rtl/>
        </w:rPr>
        <w:br/>
        <w:t xml:space="preserve">في الصورة أعلاه نتتبع الـ </w:t>
      </w:r>
      <w:r w:rsidRPr="004E6C30">
        <w:t>HTTP</w:t>
      </w:r>
      <w:r w:rsidRPr="004E6C30">
        <w:rPr>
          <w:lang w:bidi="ar-SY"/>
        </w:rPr>
        <w:t xml:space="preserve"> Header</w:t>
      </w:r>
      <w:r w:rsidRPr="004E6C30">
        <w:rPr>
          <w:rtl/>
          <w:lang w:val="en-GB" w:bidi="ar-SY"/>
        </w:rPr>
        <w:t xml:space="preserve"> الذي يعطينا معلومات عن الـ </w:t>
      </w:r>
      <w:r w:rsidRPr="004E6C30">
        <w:rPr>
          <w:lang w:bidi="ar-SY"/>
        </w:rPr>
        <w:t>rate limit</w:t>
      </w:r>
      <w:r w:rsidRPr="004E6C30">
        <w:rPr>
          <w:rtl/>
          <w:lang w:val="en-GB" w:bidi="ar-SY"/>
        </w:rPr>
        <w:t xml:space="preserve"> الخاص بهذه الـ </w:t>
      </w:r>
      <w:r w:rsidRPr="004E6C30">
        <w:rPr>
          <w:lang w:bidi="ar-SY"/>
        </w:rPr>
        <w:t>Endpoint</w:t>
      </w:r>
      <w:r w:rsidRPr="004E6C30">
        <w:rPr>
          <w:rtl/>
          <w:lang w:val="en-GB" w:bidi="ar-SY"/>
        </w:rPr>
        <w:t xml:space="preserve"> لمستخدم معين أو </w:t>
      </w:r>
      <w:r w:rsidRPr="004E6C30">
        <w:rPr>
          <w:lang w:bidi="ar-SY"/>
        </w:rPr>
        <w:t>IP</w:t>
      </w:r>
      <w:r w:rsidRPr="004E6C30">
        <w:rPr>
          <w:rtl/>
          <w:lang w:val="en-GB" w:bidi="ar-SY"/>
        </w:rPr>
        <w:t xml:space="preserve"> معين.</w:t>
      </w:r>
      <w:r w:rsidRPr="004E6C30">
        <w:rPr>
          <w:rtl/>
        </w:rPr>
        <w:br/>
        <w:t xml:space="preserve">نلاحظ أن المستخدم يتمكن من استخدام الـ </w:t>
      </w:r>
      <w:r w:rsidRPr="004E6C30">
        <w:t>Endpoint</w:t>
      </w:r>
      <w:r w:rsidRPr="004E6C30">
        <w:rPr>
          <w:rtl/>
          <w:lang w:val="en-GB" w:bidi="ar-SY"/>
        </w:rPr>
        <w:t xml:space="preserve"> التي تكون متاحة لجميع الناس، ان كانوا مسجلين الدخول أم لا</w:t>
      </w:r>
      <w:r w:rsidRPr="004E6C30">
        <w:rPr>
          <w:rtl/>
          <w:lang w:val="en-GB" w:bidi="ar-SY"/>
        </w:rPr>
        <w:br/>
        <w:t xml:space="preserve">ونلاحظ أن عداد الـ </w:t>
      </w:r>
      <w:r w:rsidRPr="004E6C30">
        <w:rPr>
          <w:lang w:bidi="ar-SY"/>
        </w:rPr>
        <w:t>Remaining</w:t>
      </w:r>
      <w:r w:rsidRPr="004E6C30">
        <w:rPr>
          <w:rtl/>
          <w:lang w:bidi="ar-SY"/>
        </w:rPr>
        <w:t xml:space="preserve"> يتناقص، ولا يوجد مؤقت حتى الآن، والحد الأعلى هو </w:t>
      </w:r>
      <w:r w:rsidRPr="004E6C30">
        <w:rPr>
          <w:lang w:bidi="ar-SY"/>
        </w:rPr>
        <w:t>120</w:t>
      </w:r>
      <w:r w:rsidRPr="004E6C30">
        <w:rPr>
          <w:rtl/>
          <w:lang w:val="en-GB" w:bidi="ar-SY"/>
        </w:rPr>
        <w:t xml:space="preserve"> طلب</w:t>
      </w:r>
    </w:p>
    <w:p w14:paraId="51A5CA82" w14:textId="04386473" w:rsidR="004E6C30" w:rsidRPr="004E6C30" w:rsidRDefault="00D813E7" w:rsidP="00D813E7">
      <w:pPr>
        <w:pStyle w:val="Heading3"/>
        <w:rPr>
          <w:rtl/>
          <w:lang w:val="en-GB" w:bidi="ar-SY"/>
        </w:rPr>
      </w:pPr>
      <w:bookmarkStart w:id="27" w:name="_Toc230037972"/>
      <w:r w:rsidRPr="004E6C30">
        <w:rPr>
          <w:noProof/>
          <w14:ligatures w14:val="standardContextual"/>
        </w:rPr>
        <w:drawing>
          <wp:anchor distT="0" distB="0" distL="114300" distR="114300" simplePos="0" relativeHeight="251667456" behindDoc="0" locked="0" layoutInCell="1" allowOverlap="1" wp14:anchorId="543B3167" wp14:editId="11BE4153">
            <wp:simplePos x="0" y="0"/>
            <wp:positionH relativeFrom="column">
              <wp:posOffset>935</wp:posOffset>
            </wp:positionH>
            <wp:positionV relativeFrom="paragraph">
              <wp:posOffset>266987</wp:posOffset>
            </wp:positionV>
            <wp:extent cx="5943600" cy="2810510"/>
            <wp:effectExtent l="0" t="0" r="0" b="889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810510"/>
                    </a:xfrm>
                    <a:prstGeom prst="rect">
                      <a:avLst/>
                    </a:prstGeom>
                  </pic:spPr>
                </pic:pic>
              </a:graphicData>
            </a:graphic>
          </wp:anchor>
        </w:drawing>
      </w:r>
      <w:r w:rsidR="004E6C30" w:rsidRPr="004E6C30">
        <w:rPr>
          <w:rtl/>
          <w:lang w:val="en-GB" w:bidi="ar-SY"/>
        </w:rPr>
        <w:t>بعد وصول المستخدم إلى الحد المخصص له خلال مدة معينة:</w:t>
      </w:r>
      <w:bookmarkEnd w:id="27"/>
    </w:p>
    <w:p w14:paraId="328D0AF1" w14:textId="52D2C9A7" w:rsidR="00D813E7" w:rsidRDefault="00D813E7" w:rsidP="004E6C30">
      <w:pPr>
        <w:rPr>
          <w:rtl/>
          <w:lang w:val="en-GB" w:bidi="ar-SY"/>
        </w:rPr>
      </w:pPr>
    </w:p>
    <w:p w14:paraId="0563A169" w14:textId="77777777" w:rsidR="00D813E7" w:rsidRDefault="00D813E7" w:rsidP="004E6C30">
      <w:pPr>
        <w:rPr>
          <w:rtl/>
          <w:lang w:val="en-GB" w:bidi="ar-SY"/>
        </w:rPr>
      </w:pPr>
    </w:p>
    <w:p w14:paraId="17902457" w14:textId="77777777" w:rsidR="00D813E7" w:rsidRDefault="00D813E7" w:rsidP="004E6C30">
      <w:pPr>
        <w:rPr>
          <w:rtl/>
          <w:lang w:val="en-GB" w:bidi="ar-SY"/>
        </w:rPr>
      </w:pPr>
    </w:p>
    <w:p w14:paraId="23A4EE68" w14:textId="77777777" w:rsidR="00D813E7" w:rsidRDefault="00D813E7" w:rsidP="004E6C30">
      <w:pPr>
        <w:rPr>
          <w:rtl/>
          <w:lang w:val="en-GB" w:bidi="ar-SY"/>
        </w:rPr>
      </w:pPr>
    </w:p>
    <w:p w14:paraId="263BA47E" w14:textId="77777777" w:rsidR="00D813E7" w:rsidRDefault="00D813E7" w:rsidP="004E6C30">
      <w:pPr>
        <w:rPr>
          <w:rtl/>
          <w:lang w:val="en-GB" w:bidi="ar-SY"/>
        </w:rPr>
      </w:pPr>
    </w:p>
    <w:p w14:paraId="34173354" w14:textId="77777777" w:rsidR="00D813E7" w:rsidRDefault="00D813E7" w:rsidP="004E6C30">
      <w:pPr>
        <w:rPr>
          <w:rtl/>
          <w:lang w:val="en-GB" w:bidi="ar-SY"/>
        </w:rPr>
      </w:pPr>
    </w:p>
    <w:p w14:paraId="0ECBEB78" w14:textId="77777777" w:rsidR="00D813E7" w:rsidRDefault="00D813E7" w:rsidP="004E6C30">
      <w:pPr>
        <w:rPr>
          <w:rtl/>
          <w:lang w:val="en-GB" w:bidi="ar-SY"/>
        </w:rPr>
      </w:pPr>
    </w:p>
    <w:p w14:paraId="027BFDB5" w14:textId="77777777" w:rsidR="00D813E7" w:rsidRDefault="00D813E7" w:rsidP="004E6C30">
      <w:pPr>
        <w:rPr>
          <w:rtl/>
          <w:lang w:val="en-GB" w:bidi="ar-SY"/>
        </w:rPr>
      </w:pPr>
    </w:p>
    <w:p w14:paraId="6056CAEC" w14:textId="25F0CC01" w:rsidR="004E6C30" w:rsidRPr="004E6C30" w:rsidRDefault="004E6C30" w:rsidP="004E6C30">
      <w:pPr>
        <w:rPr>
          <w:rtl/>
          <w:lang w:val="en-GB" w:bidi="ar-SY"/>
        </w:rPr>
      </w:pPr>
      <w:r w:rsidRPr="004E6C30">
        <w:rPr>
          <w:rtl/>
          <w:lang w:val="en-GB" w:bidi="ar-SY"/>
        </w:rPr>
        <w:lastRenderedPageBreak/>
        <w:t xml:space="preserve">وفي هذه الصورة نلاحظ أن المستخدم قد وصل إلى الحد الأقصى له، ويقوم السيرفر </w:t>
      </w:r>
      <w:proofErr w:type="spellStart"/>
      <w:r w:rsidRPr="004E6C30">
        <w:rPr>
          <w:rtl/>
          <w:lang w:val="en-GB" w:bidi="ar-SY"/>
        </w:rPr>
        <w:t>بارجاع</w:t>
      </w:r>
      <w:proofErr w:type="spellEnd"/>
      <w:r w:rsidRPr="004E6C30">
        <w:rPr>
          <w:rtl/>
          <w:lang w:val="en-GB" w:bidi="ar-SY"/>
        </w:rPr>
        <w:t xml:space="preserve"> </w:t>
      </w:r>
      <w:r w:rsidRPr="004E6C30">
        <w:rPr>
          <w:lang w:bidi="ar-SY"/>
        </w:rPr>
        <w:t>429</w:t>
      </w:r>
      <w:r w:rsidRPr="004E6C30">
        <w:rPr>
          <w:rtl/>
          <w:lang w:val="en-GB" w:bidi="ar-SY"/>
        </w:rPr>
        <w:t xml:space="preserve"> ويعني:</w:t>
      </w:r>
      <w:r w:rsidRPr="004E6C30">
        <w:rPr>
          <w:lang w:val="en-GB" w:bidi="ar-SY"/>
        </w:rPr>
        <w:br/>
        <w:t>Too Many Requests</w:t>
      </w:r>
      <w:r w:rsidRPr="004E6C30">
        <w:rPr>
          <w:rtl/>
          <w:lang w:val="en-GB" w:bidi="ar-SY"/>
        </w:rPr>
        <w:t xml:space="preserve">، ونلاحظ أن ال </w:t>
      </w:r>
      <w:r w:rsidRPr="004E6C30">
        <w:rPr>
          <w:lang w:bidi="ar-SY"/>
        </w:rPr>
        <w:t>remaining</w:t>
      </w:r>
      <w:r w:rsidRPr="004E6C30">
        <w:rPr>
          <w:rtl/>
          <w:lang w:val="en-GB" w:bidi="ar-SY"/>
        </w:rPr>
        <w:t xml:space="preserve"> يساوي الـ </w:t>
      </w:r>
      <w:r w:rsidRPr="004E6C30">
        <w:rPr>
          <w:lang w:bidi="ar-SY"/>
        </w:rPr>
        <w:t>0</w:t>
      </w:r>
      <w:r w:rsidRPr="004E6C30">
        <w:rPr>
          <w:rtl/>
          <w:lang w:val="en-GB" w:bidi="ar-SY"/>
        </w:rPr>
        <w:t xml:space="preserve">، والـ </w:t>
      </w:r>
      <w:r w:rsidRPr="004E6C30">
        <w:rPr>
          <w:lang w:bidi="ar-SY"/>
        </w:rPr>
        <w:t>Retry-After</w:t>
      </w:r>
      <w:r w:rsidRPr="004E6C30">
        <w:rPr>
          <w:rtl/>
          <w:lang w:val="en-GB" w:bidi="ar-SY"/>
        </w:rPr>
        <w:t xml:space="preserve"> هو </w:t>
      </w:r>
      <w:r w:rsidRPr="004E6C30">
        <w:rPr>
          <w:rtl/>
          <w:lang w:bidi="ar-SY"/>
        </w:rPr>
        <w:t>40</w:t>
      </w:r>
      <w:r w:rsidRPr="004E6C30">
        <w:rPr>
          <w:lang w:val="en-GB" w:bidi="ar-SY"/>
        </w:rPr>
        <w:t xml:space="preserve"> </w:t>
      </w:r>
      <w:r w:rsidRPr="004E6C30">
        <w:rPr>
          <w:rtl/>
          <w:lang w:val="en-GB" w:bidi="ar-SY"/>
        </w:rPr>
        <w:t xml:space="preserve">أي متبقي </w:t>
      </w:r>
      <w:r w:rsidRPr="004E6C30">
        <w:rPr>
          <w:lang w:bidi="ar-SY"/>
        </w:rPr>
        <w:t>40</w:t>
      </w:r>
      <w:r w:rsidRPr="004E6C30">
        <w:rPr>
          <w:rtl/>
          <w:lang w:val="en-GB" w:bidi="ar-SY"/>
        </w:rPr>
        <w:t xml:space="preserve"> ثانية حتى يتمكن المستخدم من جديد من استخدام هذه الـ </w:t>
      </w:r>
      <w:r w:rsidRPr="004E6C30">
        <w:rPr>
          <w:lang w:bidi="ar-SY"/>
        </w:rPr>
        <w:t>endpoint</w:t>
      </w:r>
      <w:r w:rsidRPr="004E6C30">
        <w:rPr>
          <w:rtl/>
          <w:lang w:val="en-GB" w:bidi="ar-SY"/>
        </w:rPr>
        <w:t>،</w:t>
      </w:r>
      <w:r w:rsidRPr="004E6C30">
        <w:rPr>
          <w:rtl/>
          <w:lang w:val="en-GB" w:bidi="ar-SY"/>
        </w:rPr>
        <w:br/>
      </w:r>
      <w:r w:rsidRPr="004E6C30">
        <w:rPr>
          <w:b/>
          <w:bCs/>
          <w:u w:val="single"/>
          <w:rtl/>
          <w:lang w:val="en-GB" w:bidi="ar-SY"/>
        </w:rPr>
        <w:t xml:space="preserve">ملاحظة: </w:t>
      </w:r>
      <w:r w:rsidRPr="004E6C30">
        <w:rPr>
          <w:rtl/>
          <w:lang w:val="en-GB" w:bidi="ar-SY"/>
        </w:rPr>
        <w:t xml:space="preserve">نلاحظ أن الـ </w:t>
      </w:r>
      <w:r w:rsidRPr="004E6C30">
        <w:rPr>
          <w:lang w:bidi="ar-SY"/>
        </w:rPr>
        <w:t>k6</w:t>
      </w:r>
      <w:r w:rsidRPr="004E6C30">
        <w:rPr>
          <w:rtl/>
          <w:lang w:val="en-GB" w:bidi="ar-SY"/>
        </w:rPr>
        <w:t xml:space="preserve"> تقوم </w:t>
      </w:r>
      <w:proofErr w:type="spellStart"/>
      <w:r w:rsidRPr="004E6C30">
        <w:rPr>
          <w:rtl/>
          <w:lang w:val="en-GB" w:bidi="ar-SY"/>
        </w:rPr>
        <w:t>بارسال</w:t>
      </w:r>
      <w:proofErr w:type="spellEnd"/>
      <w:r w:rsidRPr="004E6C30">
        <w:rPr>
          <w:rtl/>
          <w:lang w:val="en-GB" w:bidi="ar-SY"/>
        </w:rPr>
        <w:t xml:space="preserve"> العديد من الطلبات خلال نفس الثانية، لهذا نرى أن عداد ال </w:t>
      </w:r>
      <w:r w:rsidRPr="004E6C30">
        <w:rPr>
          <w:lang w:bidi="ar-SY"/>
        </w:rPr>
        <w:t>Retry-After</w:t>
      </w:r>
      <w:r w:rsidRPr="004E6C30">
        <w:rPr>
          <w:rtl/>
          <w:lang w:val="en-GB" w:bidi="ar-SY"/>
        </w:rPr>
        <w:t xml:space="preserve"> يساوي ال </w:t>
      </w:r>
      <w:r w:rsidRPr="004E6C30">
        <w:rPr>
          <w:lang w:bidi="ar-SY"/>
        </w:rPr>
        <w:t>40</w:t>
      </w:r>
      <w:r w:rsidRPr="004E6C30">
        <w:rPr>
          <w:rtl/>
          <w:lang w:val="en-GB" w:bidi="ar-SY"/>
        </w:rPr>
        <w:t xml:space="preserve"> في جميع الطلبات لأنها جميعا تم ارسالها في نفس الثانية</w:t>
      </w:r>
    </w:p>
    <w:p w14:paraId="7CB39693" w14:textId="77777777" w:rsidR="004E6C30" w:rsidRPr="004E6C30" w:rsidRDefault="004E6C30" w:rsidP="004E6C30">
      <w:pPr>
        <w:rPr>
          <w:rtl/>
          <w:lang w:val="en-GB" w:bidi="ar-SY"/>
        </w:rPr>
      </w:pPr>
    </w:p>
    <w:p w14:paraId="0FE61CD2" w14:textId="000E461A" w:rsidR="004E6C30" w:rsidRPr="00D813E7" w:rsidRDefault="004E6C30" w:rsidP="00D813E7">
      <w:pPr>
        <w:pStyle w:val="Heading1"/>
        <w:jc w:val="center"/>
        <w:rPr>
          <w:rFonts w:eastAsia="Arial"/>
          <w:rtl/>
        </w:rPr>
      </w:pPr>
      <w:bookmarkStart w:id="28" w:name="_Toc230037973"/>
      <w:r w:rsidRPr="004E6C30">
        <w:rPr>
          <w:rFonts w:eastAsia="Arial"/>
          <w:rtl/>
        </w:rPr>
        <w:t>الطلب الثالث:</w:t>
      </w:r>
      <w:r w:rsidR="00D813E7">
        <w:rPr>
          <w:rFonts w:eastAsia="Arial"/>
          <w:rtl/>
        </w:rPr>
        <w:br/>
      </w:r>
      <w:r w:rsidRPr="004E6C30">
        <w:rPr>
          <w:rtl/>
        </w:rPr>
        <w:t>المعالجة غير المتزامنة</w:t>
      </w:r>
      <w:r w:rsidRPr="004E6C30">
        <w:rPr>
          <w:rtl/>
          <w:lang w:bidi="ar-SY"/>
        </w:rPr>
        <w:t xml:space="preserve"> </w:t>
      </w:r>
      <w:r w:rsidRPr="004E6C30">
        <w:rPr>
          <w:lang w:bidi="ar-SY"/>
        </w:rPr>
        <w:t xml:space="preserve">Asynchronous </w:t>
      </w:r>
      <w:r w:rsidR="00D813E7" w:rsidRPr="004E6C30">
        <w:rPr>
          <w:lang w:bidi="ar-SY"/>
        </w:rPr>
        <w:t>Queues:</w:t>
      </w:r>
      <w:r w:rsidRPr="004E6C30">
        <w:rPr>
          <w:rtl/>
          <w:lang w:bidi="ar-SY"/>
        </w:rPr>
        <w:t xml:space="preserve"> </w:t>
      </w:r>
      <w:r w:rsidRPr="004E6C30">
        <w:rPr>
          <w:rtl/>
        </w:rPr>
        <w:t xml:space="preserve">نقل المهام التي لا يحتاج المستخدم لانتظارها (مثل اصدار </w:t>
      </w:r>
      <w:proofErr w:type="gramStart"/>
      <w:r w:rsidRPr="004E6C30">
        <w:rPr>
          <w:rtl/>
        </w:rPr>
        <w:t>الفواتير )</w:t>
      </w:r>
      <w:proofErr w:type="gramEnd"/>
      <w:r w:rsidRPr="004E6C30">
        <w:rPr>
          <w:rtl/>
        </w:rPr>
        <w:t xml:space="preserve"> خارج المسار الرئيسي للطلب</w:t>
      </w:r>
      <w:bookmarkEnd w:id="28"/>
    </w:p>
    <w:p w14:paraId="09EC4B1B" w14:textId="77777777" w:rsidR="004E6C30" w:rsidRPr="004E6C30" w:rsidRDefault="004E6C30" w:rsidP="004E6C30">
      <w:pPr>
        <w:rPr>
          <w:rtl/>
        </w:rPr>
      </w:pPr>
    </w:p>
    <w:p w14:paraId="490A01BB" w14:textId="67F96541" w:rsidR="004E6C30" w:rsidRPr="004E6C30" w:rsidRDefault="004E6C30" w:rsidP="00D813E7">
      <w:pPr>
        <w:pStyle w:val="Heading2"/>
        <w:rPr>
          <w:rtl/>
          <w:lang w:bidi="ar-SY"/>
        </w:rPr>
      </w:pPr>
      <w:bookmarkStart w:id="29" w:name="_Toc230037974"/>
      <w:r w:rsidRPr="004E6C30">
        <w:rPr>
          <w:rtl/>
          <w:lang w:bidi="ar-SY"/>
        </w:rPr>
        <w:t xml:space="preserve">عرض </w:t>
      </w:r>
      <w:r w:rsidR="00D813E7" w:rsidRPr="004E6C30">
        <w:rPr>
          <w:rFonts w:hint="cs"/>
          <w:rtl/>
          <w:lang w:bidi="ar-SY"/>
        </w:rPr>
        <w:t>المشكلة:</w:t>
      </w:r>
      <w:bookmarkEnd w:id="29"/>
      <w:r w:rsidRPr="004E6C30">
        <w:rPr>
          <w:rtl/>
          <w:lang w:bidi="ar-SY"/>
        </w:rPr>
        <w:t xml:space="preserve"> </w:t>
      </w:r>
    </w:p>
    <w:p w14:paraId="1FF1423F" w14:textId="641F2D4A" w:rsidR="004E6C30" w:rsidRPr="004E6C30" w:rsidRDefault="004E6C30" w:rsidP="004E6C30">
      <w:pPr>
        <w:rPr>
          <w:rtl/>
          <w:lang w:bidi="ar-SY"/>
        </w:rPr>
      </w:pPr>
      <w:r w:rsidRPr="004E6C30">
        <w:rPr>
          <w:rtl/>
          <w:lang w:bidi="ar-SY"/>
        </w:rPr>
        <w:t xml:space="preserve">في بعض العمليات التي نجريها في مشروعنا نجد أنه يتم تنفيذ مجموعة عمليات ضمن نفس ال </w:t>
      </w:r>
      <w:r w:rsidR="000560FA" w:rsidRPr="004E6C30">
        <w:rPr>
          <w:lang w:bidi="ar-SY"/>
        </w:rPr>
        <w:t>request</w:t>
      </w:r>
      <w:r w:rsidR="000560FA" w:rsidRPr="004E6C30">
        <w:rPr>
          <w:rFonts w:hint="cs"/>
          <w:rtl/>
          <w:lang w:bidi="ar-SY"/>
        </w:rPr>
        <w:t xml:space="preserve"> مما</w:t>
      </w:r>
      <w:r w:rsidRPr="004E6C30">
        <w:rPr>
          <w:rtl/>
          <w:lang w:bidi="ar-SY"/>
        </w:rPr>
        <w:t xml:space="preserve"> يعني أن المستخدم سينتظر اكتمال جميع المهام المرتبطة بهذا ال </w:t>
      </w:r>
      <w:r w:rsidR="000560FA" w:rsidRPr="004E6C30">
        <w:rPr>
          <w:lang w:bidi="ar-SY"/>
        </w:rPr>
        <w:t>request</w:t>
      </w:r>
      <w:r w:rsidR="000560FA" w:rsidRPr="004E6C30">
        <w:rPr>
          <w:rFonts w:hint="cs"/>
          <w:rtl/>
          <w:lang w:bidi="ar-SY"/>
        </w:rPr>
        <w:t xml:space="preserve"> قبل</w:t>
      </w:r>
      <w:r w:rsidRPr="004E6C30">
        <w:rPr>
          <w:rtl/>
          <w:lang w:bidi="ar-SY"/>
        </w:rPr>
        <w:t xml:space="preserve"> الحصول على </w:t>
      </w:r>
      <w:r w:rsidRPr="004E6C30">
        <w:rPr>
          <w:lang w:bidi="ar-SY"/>
        </w:rPr>
        <w:t>response</w:t>
      </w:r>
      <w:r w:rsidRPr="004E6C30">
        <w:rPr>
          <w:rtl/>
          <w:lang w:bidi="ar-SY"/>
        </w:rPr>
        <w:t xml:space="preserve">  </w:t>
      </w:r>
    </w:p>
    <w:p w14:paraId="0587202A" w14:textId="3071CB7D" w:rsidR="004E6C30" w:rsidRPr="004E6C30" w:rsidRDefault="004E6C30" w:rsidP="004E6C30">
      <w:pPr>
        <w:rPr>
          <w:lang w:bidi="ar-SY"/>
        </w:rPr>
      </w:pPr>
      <w:r w:rsidRPr="004E6C30">
        <w:rPr>
          <w:rtl/>
          <w:lang w:bidi="ar-SY"/>
        </w:rPr>
        <w:t xml:space="preserve">كمثال على هذه المشكلة لدينا عملية </w:t>
      </w:r>
      <w:r w:rsidRPr="004E6C30">
        <w:rPr>
          <w:lang w:bidi="ar-SY"/>
        </w:rPr>
        <w:t>checkout</w:t>
      </w:r>
      <w:r w:rsidRPr="004E6C30">
        <w:rPr>
          <w:rtl/>
          <w:lang w:bidi="ar-SY"/>
        </w:rPr>
        <w:t xml:space="preserve"> من ضمن مراحلها أنشاء فاتورة لما اشتراه الزبون </w:t>
      </w:r>
      <w:r w:rsidR="000560FA" w:rsidRPr="004E6C30">
        <w:rPr>
          <w:rFonts w:hint="cs"/>
          <w:rtl/>
          <w:lang w:bidi="ar-SY"/>
        </w:rPr>
        <w:t>وتصديرها</w:t>
      </w:r>
      <w:r w:rsidRPr="004E6C30">
        <w:rPr>
          <w:rtl/>
          <w:lang w:bidi="ar-SY"/>
        </w:rPr>
        <w:t xml:space="preserve"> كملف بصيغة </w:t>
      </w:r>
      <w:r w:rsidR="000560FA" w:rsidRPr="004E6C30">
        <w:rPr>
          <w:lang w:bidi="ar-SY"/>
        </w:rPr>
        <w:t>PDF</w:t>
      </w:r>
      <w:r w:rsidR="000560FA" w:rsidRPr="004E6C30">
        <w:rPr>
          <w:rFonts w:hint="cs"/>
          <w:rtl/>
          <w:lang w:bidi="ar-SY"/>
        </w:rPr>
        <w:t xml:space="preserve"> وهذه</w:t>
      </w:r>
      <w:r w:rsidRPr="004E6C30">
        <w:rPr>
          <w:rtl/>
          <w:lang w:bidi="ar-SY"/>
        </w:rPr>
        <w:t xml:space="preserve"> العملية تعد من العمليات الغير حرجة الثقيلة من ناحية المعالجة </w:t>
      </w:r>
      <w:r w:rsidR="000560FA" w:rsidRPr="004E6C30">
        <w:rPr>
          <w:rFonts w:hint="cs"/>
          <w:rtl/>
          <w:lang w:bidi="ar-SY"/>
        </w:rPr>
        <w:t>ونقصد</w:t>
      </w:r>
      <w:r w:rsidRPr="004E6C30">
        <w:rPr>
          <w:rtl/>
          <w:lang w:bidi="ar-SY"/>
        </w:rPr>
        <w:t xml:space="preserve"> بالحرجة أي انها تتبع عملية </w:t>
      </w:r>
      <w:r w:rsidR="000560FA" w:rsidRPr="004E6C30">
        <w:rPr>
          <w:lang w:bidi="ar-SY"/>
        </w:rPr>
        <w:t>checkout</w:t>
      </w:r>
      <w:r w:rsidR="000560FA" w:rsidRPr="004E6C30">
        <w:rPr>
          <w:rFonts w:hint="cs"/>
          <w:rtl/>
          <w:lang w:bidi="ar-SY"/>
        </w:rPr>
        <w:t xml:space="preserve"> وفشلها</w:t>
      </w:r>
      <w:r w:rsidRPr="004E6C30">
        <w:rPr>
          <w:rtl/>
          <w:lang w:bidi="ar-SY"/>
        </w:rPr>
        <w:t xml:space="preserve"> لا يؤثر بشكل قوي بعملية </w:t>
      </w:r>
      <w:r w:rsidR="000560FA" w:rsidRPr="004E6C30">
        <w:rPr>
          <w:lang w:bidi="ar-SY"/>
        </w:rPr>
        <w:t>checkout</w:t>
      </w:r>
      <w:r w:rsidR="000560FA" w:rsidRPr="004E6C30">
        <w:rPr>
          <w:rFonts w:hint="cs"/>
          <w:rtl/>
          <w:lang w:bidi="ar-SY"/>
        </w:rPr>
        <w:t xml:space="preserve"> عدا</w:t>
      </w:r>
      <w:r w:rsidRPr="004E6C30">
        <w:rPr>
          <w:rtl/>
          <w:lang w:bidi="ar-SY"/>
        </w:rPr>
        <w:t xml:space="preserve"> أنها تسبب ما يلي عند تنفيذها بشكل متزامن مع عملية </w:t>
      </w:r>
      <w:r w:rsidR="000560FA" w:rsidRPr="004E6C30">
        <w:rPr>
          <w:lang w:bidi="ar-SY"/>
        </w:rPr>
        <w:t>checkout</w:t>
      </w:r>
      <w:r w:rsidR="000560FA" w:rsidRPr="004E6C30">
        <w:rPr>
          <w:rFonts w:hint="cs"/>
          <w:rtl/>
          <w:lang w:bidi="ar-SY"/>
        </w:rPr>
        <w:t>:</w:t>
      </w:r>
      <w:r w:rsidRPr="004E6C30">
        <w:rPr>
          <w:rtl/>
          <w:lang w:bidi="ar-SY"/>
        </w:rPr>
        <w:t xml:space="preserve"> </w:t>
      </w:r>
    </w:p>
    <w:p w14:paraId="2BE9A45B" w14:textId="77777777" w:rsidR="004E6C30" w:rsidRPr="004E6C30" w:rsidRDefault="004E6C30" w:rsidP="004E6C30">
      <w:pPr>
        <w:numPr>
          <w:ilvl w:val="0"/>
          <w:numId w:val="54"/>
        </w:numPr>
        <w:spacing w:after="160" w:line="278" w:lineRule="auto"/>
        <w:rPr>
          <w:lang w:bidi="ar-SY"/>
        </w:rPr>
      </w:pPr>
      <w:r w:rsidRPr="004E6C30">
        <w:rPr>
          <w:rtl/>
        </w:rPr>
        <w:t>ارتفاع زمن استجابة</w:t>
      </w:r>
      <w:r w:rsidRPr="004E6C30">
        <w:rPr>
          <w:rtl/>
          <w:lang w:bidi="ar-SY"/>
        </w:rPr>
        <w:t xml:space="preserve"> </w:t>
      </w:r>
      <w:r w:rsidRPr="004E6C30">
        <w:rPr>
          <w:lang w:bidi="ar-SY"/>
        </w:rPr>
        <w:t>API</w:t>
      </w:r>
      <w:r w:rsidRPr="004E6C30">
        <w:rPr>
          <w:rtl/>
          <w:lang w:bidi="ar-SY"/>
        </w:rPr>
        <w:t xml:space="preserve"> </w:t>
      </w:r>
    </w:p>
    <w:p w14:paraId="3D52FA45" w14:textId="77777777" w:rsidR="004E6C30" w:rsidRPr="004E6C30" w:rsidRDefault="004E6C30" w:rsidP="004E6C30">
      <w:pPr>
        <w:numPr>
          <w:ilvl w:val="0"/>
          <w:numId w:val="54"/>
        </w:numPr>
        <w:spacing w:after="160" w:line="278" w:lineRule="auto"/>
        <w:rPr>
          <w:lang w:bidi="ar-SY"/>
        </w:rPr>
      </w:pPr>
      <w:r w:rsidRPr="004E6C30">
        <w:rPr>
          <w:rtl/>
        </w:rPr>
        <w:t xml:space="preserve">تأثر تجربة المستخدم بالسلب </w:t>
      </w:r>
    </w:p>
    <w:p w14:paraId="33580049" w14:textId="77777777" w:rsidR="004E6C30" w:rsidRPr="004E6C30" w:rsidRDefault="004E6C30" w:rsidP="00D813E7">
      <w:pPr>
        <w:numPr>
          <w:ilvl w:val="0"/>
          <w:numId w:val="54"/>
        </w:numPr>
        <w:spacing w:after="160" w:line="278" w:lineRule="auto"/>
        <w:rPr>
          <w:lang w:bidi="ar-SY"/>
        </w:rPr>
      </w:pPr>
      <w:r w:rsidRPr="004E6C30">
        <w:rPr>
          <w:rtl/>
        </w:rPr>
        <w:t xml:space="preserve">يصبح النظام أقل قابلية للتوسع تحت الضغط </w:t>
      </w:r>
    </w:p>
    <w:p w14:paraId="520FB47B" w14:textId="20D42984" w:rsidR="004E6C30" w:rsidRPr="004E6C30" w:rsidRDefault="000560FA" w:rsidP="00D813E7">
      <w:pPr>
        <w:rPr>
          <w:lang w:bidi="ar-SY"/>
        </w:rPr>
      </w:pPr>
      <w:r w:rsidRPr="004E6C30">
        <w:rPr>
          <w:rFonts w:hint="cs"/>
          <w:rtl/>
        </w:rPr>
        <w:t>وهذه</w:t>
      </w:r>
      <w:r w:rsidR="004E6C30" w:rsidRPr="004E6C30">
        <w:rPr>
          <w:rtl/>
        </w:rPr>
        <w:t xml:space="preserve"> هي الامور الثلاث التي سنتوصل في نهاية الطلب الى مقارنتها </w:t>
      </w:r>
      <w:r w:rsidRPr="004E6C30">
        <w:rPr>
          <w:rFonts w:hint="cs"/>
          <w:rtl/>
        </w:rPr>
        <w:t>وذكر</w:t>
      </w:r>
      <w:r w:rsidR="004E6C30" w:rsidRPr="004E6C30">
        <w:rPr>
          <w:rtl/>
        </w:rPr>
        <w:t xml:space="preserve"> كيف تم تحسينها </w:t>
      </w:r>
    </w:p>
    <w:p w14:paraId="3F8BA2DB" w14:textId="77777777" w:rsidR="004E6C30" w:rsidRPr="004E6C30" w:rsidRDefault="004E6C30" w:rsidP="004E6C30">
      <w:pPr>
        <w:rPr>
          <w:lang w:bidi="ar-SY"/>
        </w:rPr>
      </w:pPr>
      <w:r w:rsidRPr="004E6C30">
        <w:rPr>
          <w:rtl/>
        </w:rPr>
        <w:t>بدلاً من تنفيذ جميع العمليات المرتبطة بعملية الـ</w:t>
      </w:r>
      <w:r w:rsidRPr="004E6C30">
        <w:rPr>
          <w:rtl/>
          <w:lang w:bidi="ar-SY"/>
        </w:rPr>
        <w:t xml:space="preserve"> </w:t>
      </w:r>
      <w:r w:rsidRPr="004E6C30">
        <w:rPr>
          <w:lang w:bidi="ar-SY"/>
        </w:rPr>
        <w:t>Checkout</w:t>
      </w:r>
      <w:r w:rsidRPr="004E6C30">
        <w:rPr>
          <w:rtl/>
          <w:lang w:bidi="ar-SY"/>
        </w:rPr>
        <w:t xml:space="preserve"> </w:t>
      </w:r>
      <w:r w:rsidRPr="004E6C30">
        <w:rPr>
          <w:rtl/>
        </w:rPr>
        <w:t>بشكل متزامن</w:t>
      </w:r>
      <w:r w:rsidRPr="004E6C30">
        <w:rPr>
          <w:rtl/>
          <w:lang w:bidi="ar-SY"/>
        </w:rPr>
        <w:t xml:space="preserve"> </w:t>
      </w:r>
      <w:r w:rsidRPr="004E6C30">
        <w:rPr>
          <w:lang w:bidi="ar-SY"/>
        </w:rPr>
        <w:t>(Synchronous)</w:t>
      </w:r>
      <w:r w:rsidRPr="004E6C30">
        <w:rPr>
          <w:rtl/>
        </w:rPr>
        <w:t>، تم اتخاذ قرار بفصل العمليات غير الحرجة ونقلها إلى طبقة معالجة خلفية</w:t>
      </w:r>
      <w:r w:rsidRPr="004E6C30">
        <w:rPr>
          <w:rtl/>
          <w:lang w:bidi="ar-SY"/>
        </w:rPr>
        <w:t xml:space="preserve"> </w:t>
      </w:r>
      <w:r w:rsidRPr="004E6C30">
        <w:rPr>
          <w:lang w:bidi="ar-SY"/>
        </w:rPr>
        <w:t>(Background Processing)</w:t>
      </w:r>
      <w:r w:rsidRPr="004E6C30">
        <w:rPr>
          <w:rtl/>
          <w:lang w:bidi="ar-SY"/>
        </w:rPr>
        <w:t>.</w:t>
      </w:r>
    </w:p>
    <w:p w14:paraId="6AF39308" w14:textId="0B9994A9" w:rsidR="004E6C30" w:rsidRPr="004E6C30" w:rsidRDefault="004E6C30" w:rsidP="004E6C30">
      <w:pPr>
        <w:rPr>
          <w:rtl/>
          <w:lang w:bidi="ar-SY"/>
        </w:rPr>
      </w:pPr>
      <w:r w:rsidRPr="004E6C30">
        <w:rPr>
          <w:rtl/>
        </w:rPr>
        <w:t xml:space="preserve">هذا يعني </w:t>
      </w:r>
      <w:r w:rsidRPr="004E6C30">
        <w:rPr>
          <w:rtl/>
          <w:lang w:bidi="ar-SY"/>
        </w:rPr>
        <w:t xml:space="preserve">أننا سنقسم عملية ال </w:t>
      </w:r>
      <w:r w:rsidR="000560FA" w:rsidRPr="004E6C30">
        <w:rPr>
          <w:lang w:bidi="ar-SY"/>
        </w:rPr>
        <w:t>checkout</w:t>
      </w:r>
      <w:r w:rsidR="000560FA" w:rsidRPr="004E6C30">
        <w:rPr>
          <w:rFonts w:hint="cs"/>
          <w:rtl/>
          <w:lang w:bidi="ar-SY"/>
        </w:rPr>
        <w:t xml:space="preserve"> فعليا</w:t>
      </w:r>
      <w:r w:rsidRPr="004E6C30">
        <w:rPr>
          <w:rtl/>
          <w:lang w:bidi="ar-SY"/>
        </w:rPr>
        <w:t xml:space="preserve"> ل </w:t>
      </w:r>
      <w:r w:rsidR="000560FA" w:rsidRPr="004E6C30">
        <w:rPr>
          <w:rFonts w:hint="cs"/>
          <w:rtl/>
          <w:lang w:bidi="ar-SY"/>
        </w:rPr>
        <w:t>عمليتين:</w:t>
      </w:r>
    </w:p>
    <w:p w14:paraId="1D5C9431" w14:textId="4EB9A521" w:rsidR="004E6C30" w:rsidRPr="004E6C30" w:rsidRDefault="004E6C30" w:rsidP="004E6C30">
      <w:pPr>
        <w:numPr>
          <w:ilvl w:val="0"/>
          <w:numId w:val="55"/>
        </w:numPr>
        <w:spacing w:after="160" w:line="278" w:lineRule="auto"/>
        <w:rPr>
          <w:lang w:bidi="ar-SY"/>
        </w:rPr>
      </w:pPr>
      <w:r w:rsidRPr="004E6C30">
        <w:rPr>
          <w:rtl/>
          <w:lang w:bidi="ar-SY"/>
        </w:rPr>
        <w:t xml:space="preserve">العملية الأولى هي إنشاء </w:t>
      </w:r>
      <w:r w:rsidR="000560FA" w:rsidRPr="004E6C30">
        <w:rPr>
          <w:rFonts w:hint="cs"/>
          <w:rtl/>
          <w:lang w:bidi="ar-SY"/>
        </w:rPr>
        <w:t>ال</w:t>
      </w:r>
      <w:r w:rsidR="000560FA" w:rsidRPr="004E6C30">
        <w:rPr>
          <w:lang w:bidi="ar-SY"/>
        </w:rPr>
        <w:t xml:space="preserve"> order</w:t>
      </w:r>
      <w:r w:rsidR="000560FA" w:rsidRPr="004E6C30">
        <w:rPr>
          <w:rFonts w:hint="cs"/>
          <w:rtl/>
          <w:lang w:bidi="ar-SY"/>
        </w:rPr>
        <w:t xml:space="preserve"> وتتم</w:t>
      </w:r>
      <w:r w:rsidRPr="004E6C30">
        <w:rPr>
          <w:rtl/>
          <w:lang w:bidi="ar-SY"/>
        </w:rPr>
        <w:t xml:space="preserve"> بشكل فوري  </w:t>
      </w:r>
    </w:p>
    <w:p w14:paraId="03ADE011" w14:textId="25EAA9B2" w:rsidR="004E6C30" w:rsidRPr="004E6C30" w:rsidRDefault="004E6C30" w:rsidP="004E6C30">
      <w:pPr>
        <w:numPr>
          <w:ilvl w:val="0"/>
          <w:numId w:val="55"/>
        </w:numPr>
        <w:spacing w:after="160" w:line="278" w:lineRule="auto"/>
        <w:rPr>
          <w:lang w:bidi="ar-SY"/>
        </w:rPr>
      </w:pPr>
      <w:r w:rsidRPr="004E6C30">
        <w:rPr>
          <w:rtl/>
        </w:rPr>
        <w:t xml:space="preserve">العملية الثانية </w:t>
      </w:r>
      <w:r w:rsidR="000560FA" w:rsidRPr="004E6C30">
        <w:rPr>
          <w:rFonts w:hint="cs"/>
          <w:rtl/>
        </w:rPr>
        <w:t>هي توليد</w:t>
      </w:r>
      <w:r w:rsidRPr="004E6C30">
        <w:rPr>
          <w:rtl/>
        </w:rPr>
        <w:t xml:space="preserve"> الفاتورة</w:t>
      </w:r>
      <w:r w:rsidRPr="004E6C30">
        <w:rPr>
          <w:rtl/>
          <w:lang w:bidi="ar-SY"/>
        </w:rPr>
        <w:t xml:space="preserve"> </w:t>
      </w:r>
      <w:r w:rsidRPr="004E6C30">
        <w:rPr>
          <w:lang w:bidi="ar-SY"/>
        </w:rPr>
        <w:t>PDF</w:t>
      </w:r>
      <w:r w:rsidRPr="004E6C30">
        <w:rPr>
          <w:rtl/>
          <w:lang w:bidi="ar-SY"/>
        </w:rPr>
        <w:t xml:space="preserve"> </w:t>
      </w:r>
      <w:r w:rsidR="000560FA" w:rsidRPr="004E6C30">
        <w:rPr>
          <w:rFonts w:hint="cs"/>
          <w:rtl/>
        </w:rPr>
        <w:t>ويتم</w:t>
      </w:r>
      <w:r w:rsidRPr="004E6C30">
        <w:rPr>
          <w:rtl/>
        </w:rPr>
        <w:t xml:space="preserve"> تأجيلها وتشغيلها بشكل مستقل</w:t>
      </w:r>
      <w:r w:rsidRPr="004E6C30">
        <w:rPr>
          <w:rtl/>
          <w:lang w:bidi="ar-SY"/>
        </w:rPr>
        <w:t>.</w:t>
      </w:r>
    </w:p>
    <w:p w14:paraId="40798B7F" w14:textId="74E4F459" w:rsidR="004E6C30" w:rsidRPr="004E6C30" w:rsidRDefault="004E6C30" w:rsidP="00D813E7">
      <w:pPr>
        <w:pStyle w:val="Heading2"/>
        <w:rPr>
          <w:rtl/>
          <w:lang w:bidi="ar-SY"/>
        </w:rPr>
      </w:pPr>
      <w:bookmarkStart w:id="30" w:name="_Toc230037975"/>
      <w:r w:rsidRPr="004E6C30">
        <w:rPr>
          <w:rtl/>
          <w:lang w:bidi="ar-SY"/>
        </w:rPr>
        <w:t xml:space="preserve">من نظرة </w:t>
      </w:r>
      <w:bookmarkEnd w:id="30"/>
      <w:r w:rsidR="000560FA" w:rsidRPr="004E6C30">
        <w:rPr>
          <w:rFonts w:hint="cs"/>
          <w:rtl/>
          <w:lang w:bidi="ar-SY"/>
        </w:rPr>
        <w:t>معمارية:</w:t>
      </w:r>
      <w:r w:rsidRPr="004E6C30">
        <w:rPr>
          <w:rtl/>
          <w:lang w:bidi="ar-SY"/>
        </w:rPr>
        <w:t xml:space="preserve"> </w:t>
      </w:r>
    </w:p>
    <w:p w14:paraId="11E95E22" w14:textId="77777777" w:rsidR="004E6C30" w:rsidRPr="004E6C30" w:rsidRDefault="004E6C30" w:rsidP="004E6C30">
      <w:pPr>
        <w:rPr>
          <w:lang w:bidi="ar-SY"/>
        </w:rPr>
      </w:pPr>
      <w:r w:rsidRPr="004E6C30">
        <w:rPr>
          <w:rtl/>
        </w:rPr>
        <w:t>تم اعتماد المكونات التالية</w:t>
      </w:r>
      <w:r w:rsidRPr="004E6C30">
        <w:rPr>
          <w:lang w:bidi="ar-SY"/>
        </w:rPr>
        <w:t>:</w:t>
      </w:r>
    </w:p>
    <w:p w14:paraId="40CCED68" w14:textId="0E7EDE5D" w:rsidR="004E6C30" w:rsidRPr="004E6C30" w:rsidRDefault="004E6C30" w:rsidP="00D813E7">
      <w:pPr>
        <w:pStyle w:val="Heading3"/>
        <w:rPr>
          <w:lang w:bidi="ar-SY"/>
        </w:rPr>
      </w:pPr>
      <w:bookmarkStart w:id="31" w:name="_Toc230037976"/>
      <w:r w:rsidRPr="004E6C30">
        <w:rPr>
          <w:lang w:bidi="ar-SY"/>
        </w:rPr>
        <w:lastRenderedPageBreak/>
        <w:t>Laravel Queue System</w:t>
      </w:r>
      <w:bookmarkEnd w:id="31"/>
    </w:p>
    <w:p w14:paraId="10BC8B52" w14:textId="77777777" w:rsidR="004E6C30" w:rsidRPr="004E6C30" w:rsidRDefault="004E6C30" w:rsidP="004E6C30">
      <w:pPr>
        <w:rPr>
          <w:lang w:bidi="ar-SY"/>
        </w:rPr>
      </w:pPr>
      <w:r w:rsidRPr="004E6C30">
        <w:rPr>
          <w:rtl/>
        </w:rPr>
        <w:t>تم استخدام نظام الـ</w:t>
      </w:r>
      <w:r w:rsidRPr="004E6C30">
        <w:rPr>
          <w:rtl/>
          <w:lang w:bidi="ar-SY"/>
        </w:rPr>
        <w:t xml:space="preserve"> </w:t>
      </w:r>
      <w:r w:rsidRPr="004E6C30">
        <w:rPr>
          <w:lang w:bidi="ar-SY"/>
        </w:rPr>
        <w:t>Queue</w:t>
      </w:r>
      <w:r w:rsidRPr="004E6C30">
        <w:rPr>
          <w:rtl/>
          <w:lang w:bidi="ar-SY"/>
        </w:rPr>
        <w:t xml:space="preserve"> </w:t>
      </w:r>
      <w:r w:rsidRPr="004E6C30">
        <w:rPr>
          <w:rtl/>
        </w:rPr>
        <w:t>المدمج في</w:t>
      </w:r>
      <w:r w:rsidRPr="004E6C30">
        <w:rPr>
          <w:rtl/>
          <w:lang w:bidi="ar-SY"/>
        </w:rPr>
        <w:t xml:space="preserve"> </w:t>
      </w:r>
      <w:r w:rsidRPr="004E6C30">
        <w:rPr>
          <w:lang w:bidi="ar-SY"/>
        </w:rPr>
        <w:t>Laravel</w:t>
      </w:r>
      <w:r w:rsidRPr="004E6C30">
        <w:rPr>
          <w:rtl/>
          <w:lang w:bidi="ar-SY"/>
        </w:rPr>
        <w:t xml:space="preserve"> </w:t>
      </w:r>
      <w:r w:rsidRPr="004E6C30">
        <w:rPr>
          <w:rtl/>
        </w:rPr>
        <w:t>مع</w:t>
      </w:r>
      <w:r w:rsidRPr="004E6C30">
        <w:rPr>
          <w:rtl/>
          <w:lang w:bidi="ar-SY"/>
        </w:rPr>
        <w:t xml:space="preserve"> </w:t>
      </w:r>
      <w:r w:rsidRPr="004E6C30">
        <w:rPr>
          <w:lang w:bidi="ar-SY"/>
        </w:rPr>
        <w:t>Driver</w:t>
      </w:r>
      <w:r w:rsidRPr="004E6C30">
        <w:rPr>
          <w:rtl/>
          <w:lang w:bidi="ar-SY"/>
        </w:rPr>
        <w:t xml:space="preserve"> </w:t>
      </w:r>
      <w:r w:rsidRPr="004E6C30">
        <w:rPr>
          <w:rtl/>
        </w:rPr>
        <w:t xml:space="preserve">من نوع </w:t>
      </w:r>
      <w:r w:rsidRPr="000560FA">
        <w:rPr>
          <w:lang w:bidi="ar-SY"/>
        </w:rPr>
        <w:t>Database</w:t>
      </w:r>
      <w:r w:rsidRPr="004E6C30">
        <w:rPr>
          <w:rtl/>
          <w:lang w:bidi="ar-SY"/>
        </w:rPr>
        <w:t xml:space="preserve"> </w:t>
      </w:r>
      <w:r w:rsidRPr="004E6C30">
        <w:rPr>
          <w:rtl/>
        </w:rPr>
        <w:t>لتخزين المهام</w:t>
      </w:r>
      <w:r w:rsidRPr="004E6C30">
        <w:rPr>
          <w:rtl/>
          <w:lang w:bidi="ar-SY"/>
        </w:rPr>
        <w:t>.</w:t>
      </w:r>
    </w:p>
    <w:p w14:paraId="2C3988C8" w14:textId="34255C25" w:rsidR="004E6C30" w:rsidRPr="004E6C30" w:rsidRDefault="004E6C30" w:rsidP="00D813E7">
      <w:pPr>
        <w:pStyle w:val="Heading3"/>
        <w:rPr>
          <w:lang w:bidi="ar-SY"/>
        </w:rPr>
      </w:pPr>
      <w:bookmarkStart w:id="32" w:name="_Toc230037977"/>
      <w:r w:rsidRPr="004E6C30">
        <w:rPr>
          <w:lang w:bidi="ar-SY"/>
        </w:rPr>
        <w:t>Jobs Layer</w:t>
      </w:r>
      <w:bookmarkEnd w:id="32"/>
    </w:p>
    <w:p w14:paraId="364118C7" w14:textId="417BF502" w:rsidR="004E6C30" w:rsidRPr="004E6C30" w:rsidRDefault="004E6C30" w:rsidP="004E6C30">
      <w:pPr>
        <w:rPr>
          <w:rtl/>
          <w:lang w:bidi="ar-SY"/>
        </w:rPr>
      </w:pPr>
      <w:r w:rsidRPr="004E6C30">
        <w:rPr>
          <w:rtl/>
        </w:rPr>
        <w:t>تم إنشاء</w:t>
      </w:r>
      <w:r w:rsidRPr="004E6C30">
        <w:rPr>
          <w:rtl/>
          <w:lang w:bidi="ar-SY"/>
        </w:rPr>
        <w:t xml:space="preserve"> </w:t>
      </w:r>
      <w:r w:rsidRPr="004E6C30">
        <w:rPr>
          <w:lang w:bidi="ar-SY"/>
        </w:rPr>
        <w:t>Jobs</w:t>
      </w:r>
      <w:r w:rsidRPr="004E6C30">
        <w:rPr>
          <w:rtl/>
          <w:lang w:bidi="ar-SY"/>
        </w:rPr>
        <w:t xml:space="preserve"> </w:t>
      </w:r>
      <w:r w:rsidRPr="004E6C30">
        <w:rPr>
          <w:rtl/>
        </w:rPr>
        <w:t xml:space="preserve">مستقلة اسمها في </w:t>
      </w:r>
      <w:r w:rsidR="000560FA" w:rsidRPr="004E6C30">
        <w:rPr>
          <w:rFonts w:hint="cs"/>
          <w:rtl/>
        </w:rPr>
        <w:t>المش</w:t>
      </w:r>
      <w:r w:rsidR="000560FA" w:rsidRPr="004E6C30">
        <w:rPr>
          <w:rFonts w:hint="cs"/>
          <w:rtl/>
          <w:lang w:bidi="ar-SY"/>
        </w:rPr>
        <w:t>روع:</w:t>
      </w:r>
    </w:p>
    <w:p w14:paraId="7A606601" w14:textId="77777777" w:rsidR="004E6C30" w:rsidRPr="004E6C30" w:rsidRDefault="004E6C30" w:rsidP="004E6C30">
      <w:pPr>
        <w:numPr>
          <w:ilvl w:val="0"/>
          <w:numId w:val="56"/>
        </w:numPr>
        <w:spacing w:after="160" w:line="278" w:lineRule="auto"/>
        <w:rPr>
          <w:lang w:bidi="ar-SY"/>
        </w:rPr>
      </w:pPr>
      <w:proofErr w:type="spellStart"/>
      <w:r w:rsidRPr="004E6C30">
        <w:rPr>
          <w:lang w:bidi="ar-SY"/>
        </w:rPr>
        <w:t>GenerateInvoicePdfJob</w:t>
      </w:r>
      <w:proofErr w:type="spellEnd"/>
      <w:r w:rsidRPr="004E6C30">
        <w:rPr>
          <w:rtl/>
          <w:lang w:bidi="ar-SY"/>
        </w:rPr>
        <w:t xml:space="preserve"> </w:t>
      </w:r>
    </w:p>
    <w:p w14:paraId="5F361ACA" w14:textId="77777777" w:rsidR="004E6C30" w:rsidRPr="004E6C30" w:rsidRDefault="004E6C30" w:rsidP="004E6C30">
      <w:pPr>
        <w:rPr>
          <w:lang w:bidi="ar-SY"/>
        </w:rPr>
      </w:pPr>
      <w:r w:rsidRPr="004E6C30">
        <w:rPr>
          <w:rtl/>
        </w:rPr>
        <w:t>بحيث تحتوي كل</w:t>
      </w:r>
      <w:r w:rsidRPr="004E6C30">
        <w:rPr>
          <w:rtl/>
          <w:lang w:bidi="ar-SY"/>
        </w:rPr>
        <w:t xml:space="preserve"> </w:t>
      </w:r>
      <w:r w:rsidRPr="004E6C30">
        <w:rPr>
          <w:lang w:bidi="ar-SY"/>
        </w:rPr>
        <w:t>Job</w:t>
      </w:r>
      <w:r w:rsidRPr="004E6C30">
        <w:rPr>
          <w:rtl/>
          <w:lang w:bidi="ar-SY"/>
        </w:rPr>
        <w:t xml:space="preserve"> </w:t>
      </w:r>
      <w:r w:rsidRPr="004E6C30">
        <w:rPr>
          <w:rtl/>
        </w:rPr>
        <w:t>على مسؤولية واحدة فقط</w:t>
      </w:r>
      <w:r w:rsidRPr="004E6C30">
        <w:rPr>
          <w:rtl/>
          <w:lang w:bidi="ar-SY"/>
        </w:rPr>
        <w:t xml:space="preserve"> </w:t>
      </w:r>
      <w:r w:rsidRPr="004E6C30">
        <w:rPr>
          <w:lang w:bidi="ar-SY"/>
        </w:rPr>
        <w:t>(Single Responsibility Principle)</w:t>
      </w:r>
      <w:r w:rsidRPr="004E6C30">
        <w:rPr>
          <w:rtl/>
          <w:lang w:bidi="ar-SY"/>
        </w:rPr>
        <w:t>.</w:t>
      </w:r>
    </w:p>
    <w:p w14:paraId="39AE9CE9" w14:textId="77777777" w:rsidR="004E6C30" w:rsidRPr="004E6C30" w:rsidRDefault="004E6C30" w:rsidP="00D813E7">
      <w:pPr>
        <w:pStyle w:val="Heading3"/>
        <w:rPr>
          <w:lang w:bidi="ar-SY"/>
        </w:rPr>
      </w:pPr>
      <w:bookmarkStart w:id="33" w:name="_Toc230037978"/>
      <w:r w:rsidRPr="004E6C30">
        <w:rPr>
          <w:lang w:bidi="ar-SY"/>
        </w:rPr>
        <w:t>3. Dispatch Mechanism</w:t>
      </w:r>
      <w:bookmarkEnd w:id="33"/>
    </w:p>
    <w:p w14:paraId="7AC67533" w14:textId="77777777" w:rsidR="004E6C30" w:rsidRPr="004E6C30" w:rsidRDefault="004E6C30" w:rsidP="00D813E7">
      <w:pPr>
        <w:rPr>
          <w:rtl/>
          <w:lang w:bidi="ar-SY"/>
        </w:rPr>
      </w:pPr>
      <w:r w:rsidRPr="004E6C30">
        <w:rPr>
          <w:rtl/>
        </w:rPr>
        <w:t xml:space="preserve">داخل </w:t>
      </w:r>
      <w:proofErr w:type="spellStart"/>
      <w:r w:rsidRPr="004E6C30">
        <w:rPr>
          <w:lang w:bidi="ar-SY"/>
        </w:rPr>
        <w:t>OrderService</w:t>
      </w:r>
      <w:proofErr w:type="spellEnd"/>
      <w:r w:rsidRPr="004E6C30">
        <w:rPr>
          <w:rtl/>
          <w:lang w:bidi="ar-SY"/>
        </w:rPr>
        <w:t xml:space="preserve"> </w:t>
      </w:r>
      <w:r w:rsidRPr="004E6C30">
        <w:rPr>
          <w:rtl/>
        </w:rPr>
        <w:t>يتم إرسال المهام إلى الـ</w:t>
      </w:r>
      <w:r w:rsidRPr="004E6C30">
        <w:rPr>
          <w:rtl/>
          <w:lang w:bidi="ar-SY"/>
        </w:rPr>
        <w:t xml:space="preserve"> </w:t>
      </w:r>
      <w:r w:rsidRPr="004E6C30">
        <w:rPr>
          <w:lang w:bidi="ar-SY"/>
        </w:rPr>
        <w:t>Queue</w:t>
      </w:r>
      <w:r w:rsidRPr="004E6C30">
        <w:rPr>
          <w:rtl/>
          <w:lang w:bidi="ar-SY"/>
        </w:rPr>
        <w:t xml:space="preserve"> </w:t>
      </w:r>
    </w:p>
    <w:p w14:paraId="2A8B2E93" w14:textId="2B39C6B7" w:rsidR="004E6C30" w:rsidRPr="004E6C30" w:rsidRDefault="004E6C30" w:rsidP="00D813E7">
      <w:pPr>
        <w:pStyle w:val="Heading3"/>
        <w:rPr>
          <w:lang w:bidi="ar-SY"/>
        </w:rPr>
      </w:pPr>
      <w:bookmarkStart w:id="34" w:name="_Toc230037979"/>
      <w:r w:rsidRPr="004E6C30">
        <w:rPr>
          <w:rtl/>
          <w:lang w:bidi="ar-SY"/>
        </w:rPr>
        <w:t xml:space="preserve">4. </w:t>
      </w:r>
      <w:r w:rsidRPr="004E6C30">
        <w:rPr>
          <w:rtl/>
        </w:rPr>
        <w:t xml:space="preserve">إعدادات إعادة المحاولة عند </w:t>
      </w:r>
      <w:bookmarkEnd w:id="34"/>
      <w:r w:rsidR="000560FA" w:rsidRPr="004E6C30">
        <w:rPr>
          <w:rFonts w:hint="cs"/>
          <w:rtl/>
        </w:rPr>
        <w:t>الفشل</w:t>
      </w:r>
      <w:r w:rsidR="000560FA" w:rsidRPr="004E6C30">
        <w:rPr>
          <w:rFonts w:hint="cs"/>
          <w:rtl/>
          <w:lang w:bidi="ar-SY"/>
        </w:rPr>
        <w:t>:</w:t>
      </w:r>
    </w:p>
    <w:p w14:paraId="3886796C" w14:textId="77777777" w:rsidR="004E6C30" w:rsidRPr="004E6C30" w:rsidRDefault="004E6C30" w:rsidP="00D813E7">
      <w:pPr>
        <w:rPr>
          <w:lang w:bidi="ar-SY"/>
        </w:rPr>
      </w:pPr>
      <w:r w:rsidRPr="004E6C30">
        <w:rPr>
          <w:lang w:bidi="ar-SY"/>
        </w:rPr>
        <w:t>public $tries = 3;</w:t>
      </w:r>
    </w:p>
    <w:p w14:paraId="19ECEAAB" w14:textId="77777777" w:rsidR="004E6C30" w:rsidRPr="004E6C30" w:rsidRDefault="004E6C30" w:rsidP="00D813E7">
      <w:pPr>
        <w:rPr>
          <w:lang w:bidi="ar-SY"/>
        </w:rPr>
      </w:pPr>
      <w:r w:rsidRPr="004E6C30">
        <w:rPr>
          <w:lang w:bidi="ar-SY"/>
        </w:rPr>
        <w:t>public $backoff = 10;</w:t>
      </w:r>
    </w:p>
    <w:p w14:paraId="30F37212" w14:textId="77777777" w:rsidR="004E6C30" w:rsidRPr="004E6C30" w:rsidRDefault="004E6C30" w:rsidP="00D813E7">
      <w:pPr>
        <w:rPr>
          <w:lang w:bidi="ar-SY"/>
        </w:rPr>
      </w:pPr>
      <w:r w:rsidRPr="004E6C30">
        <w:rPr>
          <w:b/>
          <w:bCs/>
          <w:rtl/>
        </w:rPr>
        <w:t>التفسير الهندسي</w:t>
      </w:r>
      <w:r w:rsidRPr="004E6C30">
        <w:rPr>
          <w:b/>
          <w:bCs/>
          <w:lang w:bidi="ar-SY"/>
        </w:rPr>
        <w:t>:</w:t>
      </w:r>
      <w:r w:rsidRPr="004E6C30">
        <w:rPr>
          <w:rtl/>
          <w:lang w:bidi="ar-SY"/>
        </w:rPr>
        <w:t xml:space="preserve"> </w:t>
      </w:r>
      <w:r w:rsidRPr="004E6C30">
        <w:rPr>
          <w:rtl/>
        </w:rPr>
        <w:t>هذه الأسطر تضمن استقرار النظام في حال حدوث أي خطأ غير متوقع أثناء توليد الفاتورة (مثل توقف مؤقت في السيرفر أو مشكلة في كتابة الملف)</w:t>
      </w:r>
      <w:r w:rsidRPr="004E6C30">
        <w:rPr>
          <w:lang w:bidi="ar-SY"/>
        </w:rPr>
        <w:t>:</w:t>
      </w:r>
    </w:p>
    <w:p w14:paraId="066BEF1D" w14:textId="77777777" w:rsidR="004E6C30" w:rsidRPr="004E6C30" w:rsidRDefault="004E6C30" w:rsidP="00D813E7">
      <w:pPr>
        <w:numPr>
          <w:ilvl w:val="0"/>
          <w:numId w:val="61"/>
        </w:numPr>
        <w:spacing w:after="160" w:line="278" w:lineRule="auto"/>
        <w:rPr>
          <w:lang w:bidi="ar-SY"/>
        </w:rPr>
      </w:pPr>
      <w:r w:rsidRPr="004E6C30">
        <w:rPr>
          <w:b/>
          <w:bCs/>
          <w:lang w:bidi="ar-SY"/>
        </w:rPr>
        <w:t>$tries = 3:</w:t>
      </w:r>
      <w:r w:rsidRPr="004E6C30">
        <w:rPr>
          <w:rtl/>
          <w:lang w:bidi="ar-SY"/>
        </w:rPr>
        <w:t xml:space="preserve"> </w:t>
      </w:r>
      <w:r w:rsidRPr="004E6C30">
        <w:rPr>
          <w:rtl/>
        </w:rPr>
        <w:t>تعني أنه في حال فشلت الـ</w:t>
      </w:r>
      <w:r w:rsidRPr="004E6C30">
        <w:rPr>
          <w:rtl/>
          <w:lang w:bidi="ar-SY"/>
        </w:rPr>
        <w:t xml:space="preserve"> </w:t>
      </w:r>
      <w:r w:rsidRPr="004E6C30">
        <w:rPr>
          <w:lang w:bidi="ar-SY"/>
        </w:rPr>
        <w:t>Job</w:t>
      </w:r>
      <w:r w:rsidRPr="004E6C30">
        <w:rPr>
          <w:rtl/>
          <w:lang w:bidi="ar-SY"/>
        </w:rPr>
        <w:t xml:space="preserve"> </w:t>
      </w:r>
      <w:r w:rsidRPr="004E6C30">
        <w:rPr>
          <w:rtl/>
        </w:rPr>
        <w:t>لأي سبب لن تختفي الفاتورة بل سيقوم النظام بإعادة محاولة تنفيذها 3 مرات تلقائيا</w:t>
      </w:r>
    </w:p>
    <w:p w14:paraId="75C0E574" w14:textId="77777777" w:rsidR="004E6C30" w:rsidRPr="004E6C30" w:rsidRDefault="004E6C30" w:rsidP="00D813E7">
      <w:pPr>
        <w:numPr>
          <w:ilvl w:val="0"/>
          <w:numId w:val="61"/>
        </w:numPr>
        <w:spacing w:after="160" w:line="278" w:lineRule="auto"/>
        <w:rPr>
          <w:lang w:bidi="ar-SY"/>
        </w:rPr>
      </w:pPr>
      <w:r w:rsidRPr="004E6C30">
        <w:rPr>
          <w:b/>
          <w:bCs/>
          <w:lang w:bidi="ar-SY"/>
        </w:rPr>
        <w:t>$backoff = 10:</w:t>
      </w:r>
      <w:r w:rsidRPr="004E6C30">
        <w:rPr>
          <w:rtl/>
          <w:lang w:bidi="ar-SY"/>
        </w:rPr>
        <w:t xml:space="preserve"> </w:t>
      </w:r>
      <w:r w:rsidRPr="004E6C30">
        <w:rPr>
          <w:rtl/>
        </w:rPr>
        <w:t>تعني أن النظام سينتظر مهلة 10 ثواني بين كل محاولة فاشلة والمحاولة التي تليها ليعطي السيرفر وقتاً للاستجابة وحل المشكلة المؤقتة</w:t>
      </w:r>
    </w:p>
    <w:p w14:paraId="2CCD6FD4" w14:textId="43E9E873" w:rsidR="004E6C30" w:rsidRPr="004E6C30" w:rsidRDefault="004E6C30" w:rsidP="00D813E7">
      <w:pPr>
        <w:rPr>
          <w:rtl/>
          <w:lang w:bidi="ar-SY"/>
        </w:rPr>
      </w:pPr>
      <w:r w:rsidRPr="004E6C30">
        <w:rPr>
          <w:b/>
          <w:bCs/>
          <w:rtl/>
        </w:rPr>
        <w:t>الأثر</w:t>
      </w:r>
      <w:r w:rsidRPr="004E6C30">
        <w:rPr>
          <w:b/>
          <w:bCs/>
          <w:lang w:bidi="ar-SY"/>
        </w:rPr>
        <w:t>:</w:t>
      </w:r>
      <w:r w:rsidRPr="004E6C30">
        <w:rPr>
          <w:rtl/>
          <w:lang w:bidi="ar-SY"/>
        </w:rPr>
        <w:t xml:space="preserve"> </w:t>
      </w:r>
      <w:r w:rsidRPr="004E6C30">
        <w:rPr>
          <w:rtl/>
        </w:rPr>
        <w:t>رفع موثوقية النظام وضمان عدم ضياع فواتير المستخدمين حتى عند حدوث أعطال مفاجئة في البيئة الخلفية</w:t>
      </w:r>
      <w:r w:rsidRPr="004E6C30">
        <w:rPr>
          <w:rtl/>
          <w:lang w:bidi="ar-SY"/>
        </w:rPr>
        <w:t>.</w:t>
      </w:r>
    </w:p>
    <w:p w14:paraId="6047E018" w14:textId="77777777" w:rsidR="004E6C30" w:rsidRPr="004E6C30" w:rsidRDefault="004E6C30" w:rsidP="00D813E7">
      <w:pPr>
        <w:pStyle w:val="Heading3"/>
        <w:rPr>
          <w:lang w:bidi="ar-SY"/>
        </w:rPr>
      </w:pPr>
      <w:bookmarkStart w:id="35" w:name="_Toc230037980"/>
      <w:r w:rsidRPr="004E6C30">
        <w:rPr>
          <w:rtl/>
        </w:rPr>
        <w:lastRenderedPageBreak/>
        <w:t>5 - فحص وجود الملف مسبقاً وتحديث قاعدة البيانات</w:t>
      </w:r>
      <w:r w:rsidRPr="004E6C30">
        <w:rPr>
          <w:rtl/>
          <w:lang w:bidi="ar-SY"/>
        </w:rPr>
        <w:t xml:space="preserve"> </w:t>
      </w:r>
      <w:r w:rsidRPr="004E6C30">
        <w:rPr>
          <w:lang w:bidi="ar-SY"/>
        </w:rPr>
        <w:t>(Idempotency &amp; Path Registration):</w:t>
      </w:r>
      <w:bookmarkEnd w:id="35"/>
    </w:p>
    <w:p w14:paraId="406CEEE2" w14:textId="77777777" w:rsidR="004E6C30" w:rsidRPr="004E6C30" w:rsidRDefault="004E6C30" w:rsidP="00D813E7">
      <w:pPr>
        <w:rPr>
          <w:color w:val="EE0000"/>
          <w:lang w:bidi="ar-SY"/>
        </w:rPr>
      </w:pPr>
      <w:r w:rsidRPr="004E6C30">
        <w:rPr>
          <w:noProof/>
          <w:color w:val="EE0000"/>
          <w:lang w:bidi="ar-SY"/>
        </w:rPr>
        <mc:AlternateContent>
          <mc:Choice Requires="wps">
            <w:drawing>
              <wp:anchor distT="0" distB="0" distL="114300" distR="114300" simplePos="0" relativeHeight="251669504" behindDoc="0" locked="0" layoutInCell="1" allowOverlap="1" wp14:anchorId="0B5B3958" wp14:editId="45B38DA8">
                <wp:simplePos x="0" y="0"/>
                <wp:positionH relativeFrom="column">
                  <wp:posOffset>533400</wp:posOffset>
                </wp:positionH>
                <wp:positionV relativeFrom="paragraph">
                  <wp:posOffset>2432050</wp:posOffset>
                </wp:positionV>
                <wp:extent cx="2800350" cy="539750"/>
                <wp:effectExtent l="0" t="0" r="19050" b="12700"/>
                <wp:wrapNone/>
                <wp:docPr id="1127048322" name="Rectangle 8"/>
                <wp:cNvGraphicFramePr/>
                <a:graphic xmlns:a="http://schemas.openxmlformats.org/drawingml/2006/main">
                  <a:graphicData uri="http://schemas.microsoft.com/office/word/2010/wordprocessingShape">
                    <wps:wsp>
                      <wps:cNvSpPr/>
                      <wps:spPr>
                        <a:xfrm>
                          <a:off x="0" y="0"/>
                          <a:ext cx="2800350" cy="5397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7BF7AE" id="Rectangle 8" o:spid="_x0000_s1026" style="position:absolute;margin-left:42pt;margin-top:191.5pt;width:220.5pt;height:4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" filled="f" strokecolor="#c00000" strokeweight="1pt"/>
            </w:pict>
          </mc:Fallback>
        </mc:AlternateContent>
      </w:r>
      <w:r w:rsidRPr="004E6C30">
        <w:rPr>
          <w:noProof/>
          <w:color w:val="EE0000"/>
          <w:lang w:bidi="ar-SY"/>
        </w:rPr>
        <mc:AlternateContent>
          <mc:Choice Requires="wps">
            <w:drawing>
              <wp:anchor distT="0" distB="0" distL="114300" distR="114300" simplePos="0" relativeHeight="251668480" behindDoc="0" locked="0" layoutInCell="1" allowOverlap="1" wp14:anchorId="144E31B6" wp14:editId="16D5D821">
                <wp:simplePos x="0" y="0"/>
                <wp:positionH relativeFrom="column">
                  <wp:posOffset>488950</wp:posOffset>
                </wp:positionH>
                <wp:positionV relativeFrom="paragraph">
                  <wp:posOffset>323850</wp:posOffset>
                </wp:positionV>
                <wp:extent cx="4667250" cy="1149350"/>
                <wp:effectExtent l="0" t="0" r="19050" b="12700"/>
                <wp:wrapNone/>
                <wp:docPr id="1569501406" name="Rectangle 7"/>
                <wp:cNvGraphicFramePr/>
                <a:graphic xmlns:a="http://schemas.openxmlformats.org/drawingml/2006/main">
                  <a:graphicData uri="http://schemas.microsoft.com/office/word/2010/wordprocessingShape">
                    <wps:wsp>
                      <wps:cNvSpPr/>
                      <wps:spPr>
                        <a:xfrm>
                          <a:off x="0" y="0"/>
                          <a:ext cx="4667250" cy="11493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D7FCD8" id="Rectangle 7" o:spid="_x0000_s1026" style="position:absolute;margin-left:38.5pt;margin-top:25.5pt;width:367.5pt;height:9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" filled="f" strokecolor="#c00000" strokeweight="1pt"/>
            </w:pict>
          </mc:Fallback>
        </mc:AlternateContent>
      </w:r>
      <w:r w:rsidRPr="004E6C30">
        <w:rPr>
          <w:noProof/>
          <w:color w:val="EE0000"/>
          <w:lang w:bidi="ar-SY"/>
        </w:rPr>
        <w:drawing>
          <wp:inline distT="0" distB="0" distL="0" distR="0" wp14:anchorId="24D128A1" wp14:editId="07107CA3">
            <wp:extent cx="5454650" cy="6273800"/>
            <wp:effectExtent l="0" t="0" r="0" b="0"/>
            <wp:docPr id="1840768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54650" cy="6273800"/>
                    </a:xfrm>
                    <a:prstGeom prst="rect">
                      <a:avLst/>
                    </a:prstGeom>
                    <a:noFill/>
                    <a:ln>
                      <a:noFill/>
                    </a:ln>
                  </pic:spPr>
                </pic:pic>
              </a:graphicData>
            </a:graphic>
          </wp:inline>
        </w:drawing>
      </w:r>
    </w:p>
    <w:p w14:paraId="2E1518BD" w14:textId="77777777" w:rsidR="004E6C30" w:rsidRPr="004E6C30" w:rsidRDefault="004E6C30" w:rsidP="00D813E7">
      <w:pPr>
        <w:rPr>
          <w:lang w:bidi="ar-SY"/>
        </w:rPr>
      </w:pPr>
      <w:r w:rsidRPr="004E6C30">
        <w:rPr>
          <w:b/>
          <w:bCs/>
          <w:rtl/>
        </w:rPr>
        <w:t>التفسير الهندسي</w:t>
      </w:r>
      <w:r w:rsidRPr="004E6C30">
        <w:rPr>
          <w:b/>
          <w:bCs/>
          <w:lang w:bidi="ar-SY"/>
        </w:rPr>
        <w:t>:</w:t>
      </w:r>
      <w:r w:rsidRPr="004E6C30">
        <w:rPr>
          <w:rtl/>
          <w:lang w:bidi="ar-SY"/>
        </w:rPr>
        <w:t xml:space="preserve"> </w:t>
      </w:r>
      <w:r w:rsidRPr="004E6C30">
        <w:rPr>
          <w:rtl/>
        </w:rPr>
        <w:t>هذا الجزء يقوم بحل مشكلتين هامتين بشكل مبسط</w:t>
      </w:r>
      <w:r w:rsidRPr="004E6C30">
        <w:rPr>
          <w:lang w:bidi="ar-SY"/>
        </w:rPr>
        <w:t>:</w:t>
      </w:r>
    </w:p>
    <w:p w14:paraId="7A62CCD2" w14:textId="77777777" w:rsidR="004E6C30" w:rsidRPr="004E6C30" w:rsidRDefault="004E6C30" w:rsidP="00D813E7">
      <w:pPr>
        <w:numPr>
          <w:ilvl w:val="0"/>
          <w:numId w:val="62"/>
        </w:numPr>
        <w:spacing w:after="160" w:line="278" w:lineRule="auto"/>
        <w:rPr>
          <w:lang w:bidi="ar-SY"/>
        </w:rPr>
      </w:pPr>
      <w:r w:rsidRPr="004E6C30">
        <w:rPr>
          <w:b/>
          <w:bCs/>
          <w:rtl/>
        </w:rPr>
        <w:t>الفكرة الأولى (فحص الملف)</w:t>
      </w:r>
      <w:r w:rsidRPr="004E6C30">
        <w:rPr>
          <w:b/>
          <w:bCs/>
          <w:lang w:bidi="ar-SY"/>
        </w:rPr>
        <w:t>:</w:t>
      </w:r>
      <w:r w:rsidRPr="004E6C30">
        <w:rPr>
          <w:rtl/>
          <w:lang w:bidi="ar-SY"/>
        </w:rPr>
        <w:t xml:space="preserve"> </w:t>
      </w:r>
      <w:r w:rsidRPr="004E6C30">
        <w:rPr>
          <w:rtl/>
        </w:rPr>
        <w:t xml:space="preserve">باستخدام </w:t>
      </w:r>
      <w:proofErr w:type="gramStart"/>
      <w:r w:rsidRPr="004E6C30">
        <w:rPr>
          <w:lang w:bidi="ar-SY"/>
        </w:rPr>
        <w:t>Storage::</w:t>
      </w:r>
      <w:proofErr w:type="gramEnd"/>
      <w:r w:rsidRPr="004E6C30">
        <w:rPr>
          <w:lang w:bidi="ar-SY"/>
        </w:rPr>
        <w:t>exists</w:t>
      </w:r>
      <w:r w:rsidRPr="004E6C30">
        <w:rPr>
          <w:rtl/>
          <w:lang w:bidi="ar-SY"/>
        </w:rPr>
        <w:t xml:space="preserve"> </w:t>
      </w:r>
      <w:r w:rsidRPr="004E6C30">
        <w:rPr>
          <w:rtl/>
        </w:rPr>
        <w:t>يتم التحقق أولاً إن كان الملف قد تم إنشاؤه مسبقاً أم لا. إذا كان موجوداً، تتوقف الـ</w:t>
      </w:r>
      <w:r w:rsidRPr="004E6C30">
        <w:rPr>
          <w:rtl/>
          <w:lang w:bidi="ar-SY"/>
        </w:rPr>
        <w:t xml:space="preserve"> </w:t>
      </w:r>
      <w:r w:rsidRPr="004E6C30">
        <w:rPr>
          <w:lang w:bidi="ar-SY"/>
        </w:rPr>
        <w:t>Job</w:t>
      </w:r>
      <w:r w:rsidRPr="004E6C30">
        <w:rPr>
          <w:rtl/>
          <w:lang w:bidi="ar-SY"/>
        </w:rPr>
        <w:t xml:space="preserve"> </w:t>
      </w:r>
      <w:r w:rsidRPr="004E6C30">
        <w:rPr>
          <w:rtl/>
        </w:rPr>
        <w:t>فوراً</w:t>
      </w:r>
      <w:r w:rsidRPr="004E6C30">
        <w:rPr>
          <w:rtl/>
          <w:lang w:bidi="ar-SY"/>
        </w:rPr>
        <w:t xml:space="preserve"> </w:t>
      </w:r>
      <w:r w:rsidRPr="004E6C30">
        <w:rPr>
          <w:lang w:bidi="ar-SY"/>
        </w:rPr>
        <w:t>(return)</w:t>
      </w:r>
      <w:r w:rsidRPr="004E6C30">
        <w:rPr>
          <w:rtl/>
        </w:rPr>
        <w:t>؛ وهذا يحمي السيرفر من تكرار توليد نفس ملف الـ</w:t>
      </w:r>
      <w:r w:rsidRPr="004E6C30">
        <w:rPr>
          <w:rtl/>
          <w:lang w:bidi="ar-SY"/>
        </w:rPr>
        <w:t xml:space="preserve"> </w:t>
      </w:r>
      <w:r w:rsidRPr="004E6C30">
        <w:rPr>
          <w:lang w:bidi="ar-SY"/>
        </w:rPr>
        <w:t>PDF</w:t>
      </w:r>
      <w:r w:rsidRPr="004E6C30">
        <w:rPr>
          <w:rtl/>
          <w:lang w:bidi="ar-SY"/>
        </w:rPr>
        <w:t xml:space="preserve"> </w:t>
      </w:r>
      <w:r w:rsidRPr="004E6C30">
        <w:rPr>
          <w:rtl/>
        </w:rPr>
        <w:t>واستهلاك الموارد في حال تم إعادة محاولة تشغيل الـ</w:t>
      </w:r>
      <w:r w:rsidRPr="004E6C30">
        <w:rPr>
          <w:rtl/>
          <w:lang w:bidi="ar-SY"/>
        </w:rPr>
        <w:t xml:space="preserve"> </w:t>
      </w:r>
      <w:r w:rsidRPr="004E6C30">
        <w:rPr>
          <w:lang w:bidi="ar-SY"/>
        </w:rPr>
        <w:t>Job</w:t>
      </w:r>
      <w:r w:rsidRPr="004E6C30">
        <w:rPr>
          <w:rtl/>
          <w:lang w:bidi="ar-SY"/>
        </w:rPr>
        <w:t xml:space="preserve"> </w:t>
      </w:r>
      <w:r w:rsidRPr="004E6C30">
        <w:rPr>
          <w:rtl/>
        </w:rPr>
        <w:t>بالخطأ</w:t>
      </w:r>
      <w:r w:rsidRPr="004E6C30">
        <w:rPr>
          <w:rtl/>
          <w:lang w:bidi="ar-SY"/>
        </w:rPr>
        <w:t>.</w:t>
      </w:r>
    </w:p>
    <w:p w14:paraId="3B587D0A" w14:textId="77777777" w:rsidR="004E6C30" w:rsidRPr="004E6C30" w:rsidRDefault="004E6C30" w:rsidP="00D813E7">
      <w:pPr>
        <w:numPr>
          <w:ilvl w:val="0"/>
          <w:numId w:val="62"/>
        </w:numPr>
        <w:spacing w:after="160" w:line="278" w:lineRule="auto"/>
        <w:rPr>
          <w:lang w:bidi="ar-SY"/>
        </w:rPr>
      </w:pPr>
      <w:r w:rsidRPr="004E6C30">
        <w:rPr>
          <w:b/>
          <w:bCs/>
          <w:rtl/>
        </w:rPr>
        <w:t>الفكرة الثانية (حفظ المسار)</w:t>
      </w:r>
      <w:r w:rsidRPr="004E6C30">
        <w:rPr>
          <w:b/>
          <w:bCs/>
          <w:lang w:bidi="ar-SY"/>
        </w:rPr>
        <w:t>:</w:t>
      </w:r>
      <w:r w:rsidRPr="004E6C30">
        <w:rPr>
          <w:rtl/>
          <w:lang w:bidi="ar-SY"/>
        </w:rPr>
        <w:t xml:space="preserve"> </w:t>
      </w:r>
      <w:r w:rsidRPr="004E6C30">
        <w:rPr>
          <w:rtl/>
        </w:rPr>
        <w:t xml:space="preserve">بعد التأكد من إنشاء الملف وحفظه بنجاح، يتم تحديث حقل الـ </w:t>
      </w:r>
      <w:proofErr w:type="spellStart"/>
      <w:r w:rsidRPr="004E6C30">
        <w:rPr>
          <w:lang w:bidi="ar-SY"/>
        </w:rPr>
        <w:t>invoice_path</w:t>
      </w:r>
      <w:proofErr w:type="spellEnd"/>
      <w:r w:rsidRPr="004E6C30">
        <w:rPr>
          <w:rtl/>
          <w:lang w:bidi="ar-SY"/>
        </w:rPr>
        <w:t xml:space="preserve"> </w:t>
      </w:r>
      <w:r w:rsidRPr="004E6C30">
        <w:rPr>
          <w:rtl/>
        </w:rPr>
        <w:t>داخل قاعدة البيانات الخاص بالطلب</w:t>
      </w:r>
      <w:r w:rsidRPr="004E6C30">
        <w:rPr>
          <w:rtl/>
          <w:lang w:bidi="ar-SY"/>
        </w:rPr>
        <w:t xml:space="preserve"> </w:t>
      </w:r>
      <w:r w:rsidRPr="004E6C30">
        <w:rPr>
          <w:lang w:bidi="ar-SY"/>
        </w:rPr>
        <w:t>($order-&gt;update)</w:t>
      </w:r>
      <w:r w:rsidRPr="004E6C30">
        <w:rPr>
          <w:rtl/>
          <w:lang w:bidi="ar-SY"/>
        </w:rPr>
        <w:t>.</w:t>
      </w:r>
    </w:p>
    <w:p w14:paraId="3FF271C5" w14:textId="04A518A4" w:rsidR="004E6C30" w:rsidRPr="004E6C30" w:rsidRDefault="004E6C30" w:rsidP="00D813E7">
      <w:pPr>
        <w:rPr>
          <w:lang w:bidi="ar-SY"/>
        </w:rPr>
      </w:pPr>
      <w:r w:rsidRPr="004E6C30">
        <w:rPr>
          <w:b/>
          <w:bCs/>
          <w:rtl/>
        </w:rPr>
        <w:lastRenderedPageBreak/>
        <w:t>الأثر</w:t>
      </w:r>
      <w:r w:rsidRPr="004E6C30">
        <w:rPr>
          <w:b/>
          <w:bCs/>
          <w:lang w:bidi="ar-SY"/>
        </w:rPr>
        <w:t>:</w:t>
      </w:r>
      <w:r w:rsidRPr="004E6C30">
        <w:rPr>
          <w:rtl/>
          <w:lang w:bidi="ar-SY"/>
        </w:rPr>
        <w:t xml:space="preserve"> </w:t>
      </w:r>
      <w:r w:rsidRPr="004E6C30">
        <w:rPr>
          <w:rtl/>
        </w:rPr>
        <w:t>منع تكرار العمليات غير الضرورية على السيرفر</w:t>
      </w:r>
      <w:r w:rsidRPr="004E6C30">
        <w:rPr>
          <w:rtl/>
          <w:lang w:bidi="ar-SY"/>
        </w:rPr>
        <w:t xml:space="preserve"> </w:t>
      </w:r>
      <w:r w:rsidRPr="004E6C30">
        <w:rPr>
          <w:lang w:bidi="ar-SY"/>
        </w:rPr>
        <w:t>(</w:t>
      </w:r>
      <w:r w:rsidRPr="004E6C30">
        <w:rPr>
          <w:rtl/>
        </w:rPr>
        <w:t>تحقيق مبدأ الـ</w:t>
      </w:r>
      <w:r w:rsidRPr="004E6C30">
        <w:rPr>
          <w:rtl/>
          <w:lang w:bidi="ar-SY"/>
        </w:rPr>
        <w:t xml:space="preserve"> </w:t>
      </w:r>
      <w:r w:rsidRPr="004E6C30">
        <w:rPr>
          <w:lang w:bidi="ar-SY"/>
        </w:rPr>
        <w:t>Idempotency)</w:t>
      </w:r>
      <w:r w:rsidRPr="004E6C30">
        <w:rPr>
          <w:rtl/>
        </w:rPr>
        <w:t>، وتوفير مرجع دائم داخل قاعدة البيانات يربط الطلب بمكان ملف الفاتورة الفعلي ليسهل جلبها للمستخدم لاحقاً</w:t>
      </w:r>
      <w:r w:rsidRPr="004E6C30">
        <w:rPr>
          <w:rtl/>
          <w:lang w:bidi="ar-SY"/>
        </w:rPr>
        <w:t>.</w:t>
      </w:r>
    </w:p>
    <w:p w14:paraId="53035660" w14:textId="77777777" w:rsidR="004E6C30" w:rsidRPr="004E6C30" w:rsidRDefault="004E6C30" w:rsidP="00D813E7">
      <w:pPr>
        <w:pStyle w:val="Heading2"/>
        <w:rPr>
          <w:lang w:bidi="ar-SY"/>
        </w:rPr>
      </w:pPr>
      <w:bookmarkStart w:id="36" w:name="_Toc230037981"/>
      <w:r w:rsidRPr="004E6C30">
        <w:rPr>
          <w:rtl/>
        </w:rPr>
        <w:t>تدفّق النظام</w:t>
      </w:r>
      <w:r w:rsidRPr="004E6C30">
        <w:rPr>
          <w:rtl/>
          <w:lang w:bidi="ar-SY"/>
        </w:rPr>
        <w:t xml:space="preserve"> </w:t>
      </w:r>
      <w:r w:rsidRPr="004E6C30">
        <w:rPr>
          <w:lang w:bidi="ar-SY"/>
        </w:rPr>
        <w:t>(System Flow)</w:t>
      </w:r>
      <w:bookmarkEnd w:id="36"/>
    </w:p>
    <w:p w14:paraId="4215897A" w14:textId="77777777" w:rsidR="004E6C30" w:rsidRPr="004E6C30" w:rsidRDefault="004E6C30" w:rsidP="004E6C30">
      <w:pPr>
        <w:rPr>
          <w:lang w:bidi="ar-SY"/>
        </w:rPr>
      </w:pPr>
      <w:r w:rsidRPr="004E6C30">
        <w:rPr>
          <w:rtl/>
        </w:rPr>
        <w:t>يمر نظام إنشاء الطلب ومعالجة الدفع وفق تسلسل هندسي واضح يفصل بين التنفيذ الفوري والعمليات غير المتزامنة</w:t>
      </w:r>
      <w:r w:rsidRPr="004E6C30">
        <w:rPr>
          <w:lang w:bidi="ar-SY"/>
        </w:rPr>
        <w:t>:</w:t>
      </w:r>
    </w:p>
    <w:p w14:paraId="4F47D6AD" w14:textId="77777777" w:rsidR="004E6C30" w:rsidRPr="004E6C30" w:rsidRDefault="004E6C30" w:rsidP="004E6C30">
      <w:pPr>
        <w:numPr>
          <w:ilvl w:val="0"/>
          <w:numId w:val="57"/>
        </w:numPr>
        <w:spacing w:after="160" w:line="278" w:lineRule="auto"/>
        <w:rPr>
          <w:lang w:bidi="ar-SY"/>
        </w:rPr>
      </w:pPr>
      <w:r w:rsidRPr="004E6C30">
        <w:rPr>
          <w:rtl/>
        </w:rPr>
        <w:t xml:space="preserve">يقوم المستخدم بإرسال طلب </w:t>
      </w:r>
      <w:r w:rsidRPr="004E6C30">
        <w:rPr>
          <w:b/>
          <w:bCs/>
          <w:lang w:bidi="ar-SY"/>
        </w:rPr>
        <w:t>Checkout</w:t>
      </w:r>
      <w:r w:rsidRPr="004E6C30">
        <w:rPr>
          <w:lang w:bidi="ar-SY"/>
        </w:rPr>
        <w:t>.</w:t>
      </w:r>
      <w:r w:rsidRPr="004E6C30">
        <w:rPr>
          <w:rtl/>
          <w:lang w:bidi="ar-SY"/>
        </w:rPr>
        <w:t xml:space="preserve"> </w:t>
      </w:r>
    </w:p>
    <w:p w14:paraId="12037E05" w14:textId="77777777" w:rsidR="004E6C30" w:rsidRPr="004E6C30" w:rsidRDefault="004E6C30" w:rsidP="004E6C30">
      <w:pPr>
        <w:numPr>
          <w:ilvl w:val="0"/>
          <w:numId w:val="57"/>
        </w:numPr>
        <w:spacing w:after="160" w:line="278" w:lineRule="auto"/>
        <w:rPr>
          <w:lang w:bidi="ar-SY"/>
        </w:rPr>
      </w:pPr>
      <w:r w:rsidRPr="004E6C30">
        <w:rPr>
          <w:rtl/>
        </w:rPr>
        <w:t>يتم إنشاء</w:t>
      </w:r>
      <w:r w:rsidRPr="004E6C30">
        <w:rPr>
          <w:rtl/>
          <w:lang w:bidi="ar-SY"/>
        </w:rPr>
        <w:t xml:space="preserve"> </w:t>
      </w:r>
      <w:r w:rsidRPr="004E6C30">
        <w:rPr>
          <w:lang w:bidi="ar-SY"/>
        </w:rPr>
        <w:t>Order</w:t>
      </w:r>
      <w:r w:rsidRPr="004E6C30">
        <w:rPr>
          <w:rtl/>
          <w:lang w:bidi="ar-SY"/>
        </w:rPr>
        <w:t xml:space="preserve"> </w:t>
      </w:r>
      <w:r w:rsidRPr="004E6C30">
        <w:rPr>
          <w:rtl/>
        </w:rPr>
        <w:t>والتحقق من عناصر السلة</w:t>
      </w:r>
      <w:r w:rsidRPr="004E6C30">
        <w:rPr>
          <w:rtl/>
          <w:lang w:bidi="ar-SY"/>
        </w:rPr>
        <w:t xml:space="preserve">. </w:t>
      </w:r>
    </w:p>
    <w:p w14:paraId="2B06511F" w14:textId="77777777" w:rsidR="004E6C30" w:rsidRPr="004E6C30" w:rsidRDefault="004E6C30" w:rsidP="004E6C30">
      <w:pPr>
        <w:numPr>
          <w:ilvl w:val="0"/>
          <w:numId w:val="57"/>
        </w:numPr>
        <w:spacing w:after="160" w:line="278" w:lineRule="auto"/>
        <w:rPr>
          <w:lang w:bidi="ar-SY"/>
        </w:rPr>
      </w:pPr>
      <w:r w:rsidRPr="004E6C30">
        <w:rPr>
          <w:rtl/>
        </w:rPr>
        <w:t>يتم تنفيذ عملية التحقق من الرصيد وخصم المبلغ من المحفظة</w:t>
      </w:r>
      <w:r w:rsidRPr="004E6C30">
        <w:rPr>
          <w:rtl/>
          <w:lang w:bidi="ar-SY"/>
        </w:rPr>
        <w:t xml:space="preserve">. </w:t>
      </w:r>
    </w:p>
    <w:p w14:paraId="2C62DACB" w14:textId="77777777" w:rsidR="004E6C30" w:rsidRPr="004E6C30" w:rsidRDefault="004E6C30" w:rsidP="004E6C30">
      <w:pPr>
        <w:numPr>
          <w:ilvl w:val="0"/>
          <w:numId w:val="57"/>
        </w:numPr>
        <w:spacing w:after="160" w:line="278" w:lineRule="auto"/>
        <w:rPr>
          <w:lang w:bidi="ar-SY"/>
        </w:rPr>
      </w:pPr>
      <w:r w:rsidRPr="004E6C30">
        <w:rPr>
          <w:rtl/>
        </w:rPr>
        <w:t>يتم تسجيل</w:t>
      </w:r>
      <w:r w:rsidRPr="004E6C30">
        <w:rPr>
          <w:rtl/>
          <w:lang w:bidi="ar-SY"/>
        </w:rPr>
        <w:t xml:space="preserve"> </w:t>
      </w:r>
      <w:r w:rsidRPr="004E6C30">
        <w:rPr>
          <w:lang w:bidi="ar-SY"/>
        </w:rPr>
        <w:t>Transaction</w:t>
      </w:r>
      <w:r w:rsidRPr="004E6C30">
        <w:rPr>
          <w:rtl/>
          <w:lang w:bidi="ar-SY"/>
        </w:rPr>
        <w:t xml:space="preserve"> </w:t>
      </w:r>
      <w:r w:rsidRPr="004E6C30">
        <w:rPr>
          <w:rtl/>
        </w:rPr>
        <w:t xml:space="preserve">وتحديث حالة الدفع داخل </w:t>
      </w:r>
      <w:r w:rsidRPr="004E6C30">
        <w:rPr>
          <w:b/>
          <w:bCs/>
          <w:lang w:bidi="ar-SY"/>
        </w:rPr>
        <w:t xml:space="preserve">DB </w:t>
      </w:r>
      <w:proofErr w:type="gramStart"/>
      <w:r w:rsidRPr="004E6C30">
        <w:rPr>
          <w:b/>
          <w:bCs/>
          <w:lang w:bidi="ar-SY"/>
        </w:rPr>
        <w:t>Transaction</w:t>
      </w:r>
      <w:r w:rsidRPr="004E6C30">
        <w:rPr>
          <w:lang w:bidi="ar-SY"/>
        </w:rPr>
        <w:t xml:space="preserve"> .</w:t>
      </w:r>
      <w:proofErr w:type="gramEnd"/>
      <w:r w:rsidRPr="004E6C30">
        <w:rPr>
          <w:rtl/>
          <w:lang w:bidi="ar-SY"/>
        </w:rPr>
        <w:t xml:space="preserve"> </w:t>
      </w:r>
    </w:p>
    <w:p w14:paraId="677070FD" w14:textId="77777777" w:rsidR="004E6C30" w:rsidRPr="004E6C30" w:rsidRDefault="004E6C30" w:rsidP="004E6C30">
      <w:pPr>
        <w:numPr>
          <w:ilvl w:val="0"/>
          <w:numId w:val="57"/>
        </w:numPr>
        <w:spacing w:after="160" w:line="278" w:lineRule="auto"/>
        <w:rPr>
          <w:lang w:bidi="ar-SY"/>
        </w:rPr>
      </w:pPr>
      <w:r w:rsidRPr="004E6C30">
        <w:rPr>
          <w:rtl/>
        </w:rPr>
        <w:t>بعد نجاح العملية الأساسية، يتم إرسال</w:t>
      </w:r>
      <w:r w:rsidRPr="004E6C30">
        <w:rPr>
          <w:rtl/>
          <w:lang w:bidi="ar-SY"/>
        </w:rPr>
        <w:t xml:space="preserve"> </w:t>
      </w:r>
      <w:r w:rsidRPr="004E6C30">
        <w:rPr>
          <w:lang w:bidi="ar-SY"/>
        </w:rPr>
        <w:t>Job</w:t>
      </w:r>
      <w:r w:rsidRPr="004E6C30">
        <w:rPr>
          <w:rtl/>
          <w:lang w:bidi="ar-SY"/>
        </w:rPr>
        <w:t xml:space="preserve"> </w:t>
      </w:r>
      <w:r w:rsidRPr="004E6C30">
        <w:rPr>
          <w:rtl/>
        </w:rPr>
        <w:t>إلى الـ</w:t>
      </w:r>
      <w:r w:rsidRPr="004E6C30">
        <w:rPr>
          <w:rtl/>
          <w:lang w:bidi="ar-SY"/>
        </w:rPr>
        <w:t xml:space="preserve"> </w:t>
      </w:r>
      <w:r w:rsidRPr="004E6C30">
        <w:rPr>
          <w:lang w:bidi="ar-SY"/>
        </w:rPr>
        <w:t>Queue:</w:t>
      </w:r>
    </w:p>
    <w:p w14:paraId="5FAB928B" w14:textId="77777777" w:rsidR="004E6C30" w:rsidRPr="004E6C30" w:rsidRDefault="004E6C30" w:rsidP="004E6C30">
      <w:pPr>
        <w:numPr>
          <w:ilvl w:val="0"/>
          <w:numId w:val="57"/>
        </w:numPr>
        <w:spacing w:after="160" w:line="278" w:lineRule="auto"/>
        <w:rPr>
          <w:lang w:bidi="ar-SY"/>
        </w:rPr>
      </w:pPr>
      <w:r w:rsidRPr="004E6C30">
        <w:rPr>
          <w:rtl/>
        </w:rPr>
        <w:t>يتم إنهاء الاستجابة للمستخدم مباشرة دون انتظار</w:t>
      </w:r>
      <w:r w:rsidRPr="004E6C30">
        <w:rPr>
          <w:rtl/>
          <w:lang w:bidi="ar-SY"/>
        </w:rPr>
        <w:t xml:space="preserve">. </w:t>
      </w:r>
    </w:p>
    <w:p w14:paraId="5421C945" w14:textId="77777777" w:rsidR="004E6C30" w:rsidRPr="004E6C30" w:rsidRDefault="004E6C30" w:rsidP="004E6C30">
      <w:pPr>
        <w:numPr>
          <w:ilvl w:val="0"/>
          <w:numId w:val="57"/>
        </w:numPr>
        <w:spacing w:after="160" w:line="278" w:lineRule="auto"/>
        <w:rPr>
          <w:lang w:bidi="ar-SY"/>
        </w:rPr>
      </w:pPr>
      <w:r w:rsidRPr="004E6C30">
        <w:rPr>
          <w:rtl/>
        </w:rPr>
        <w:t>في الخلفية</w:t>
      </w:r>
      <w:r w:rsidRPr="004E6C30">
        <w:rPr>
          <w:rtl/>
          <w:lang w:bidi="ar-SY"/>
        </w:rPr>
        <w:t xml:space="preserve"> </w:t>
      </w:r>
      <w:r w:rsidRPr="004E6C30">
        <w:rPr>
          <w:lang w:bidi="ar-SY"/>
        </w:rPr>
        <w:t>(Background Worker):</w:t>
      </w:r>
      <w:r w:rsidRPr="004E6C30">
        <w:rPr>
          <w:rtl/>
          <w:lang w:bidi="ar-SY"/>
        </w:rPr>
        <w:t xml:space="preserve"> </w:t>
      </w:r>
    </w:p>
    <w:p w14:paraId="2F332FB0" w14:textId="77777777" w:rsidR="004E6C30" w:rsidRPr="004E6C30" w:rsidRDefault="004E6C30" w:rsidP="004E6C30">
      <w:pPr>
        <w:numPr>
          <w:ilvl w:val="1"/>
          <w:numId w:val="57"/>
        </w:numPr>
        <w:spacing w:after="160" w:line="278" w:lineRule="auto"/>
        <w:rPr>
          <w:lang w:bidi="ar-SY"/>
        </w:rPr>
      </w:pPr>
      <w:r w:rsidRPr="004E6C30">
        <w:rPr>
          <w:rtl/>
        </w:rPr>
        <w:t xml:space="preserve">يتم جلب بيانات الطلب </w:t>
      </w:r>
    </w:p>
    <w:p w14:paraId="59B941B0" w14:textId="77777777" w:rsidR="004E6C30" w:rsidRPr="004E6C30" w:rsidRDefault="004E6C30" w:rsidP="004E6C30">
      <w:pPr>
        <w:numPr>
          <w:ilvl w:val="1"/>
          <w:numId w:val="57"/>
        </w:numPr>
        <w:spacing w:after="160" w:line="278" w:lineRule="auto"/>
        <w:rPr>
          <w:lang w:bidi="ar-SY"/>
        </w:rPr>
      </w:pPr>
      <w:r w:rsidRPr="004E6C30">
        <w:rPr>
          <w:rtl/>
        </w:rPr>
        <w:t>توليد ملف</w:t>
      </w:r>
      <w:r w:rsidRPr="004E6C30">
        <w:rPr>
          <w:rtl/>
          <w:lang w:bidi="ar-SY"/>
        </w:rPr>
        <w:t xml:space="preserve"> </w:t>
      </w:r>
      <w:r w:rsidRPr="004E6C30">
        <w:rPr>
          <w:lang w:bidi="ar-SY"/>
        </w:rPr>
        <w:t>PDF</w:t>
      </w:r>
      <w:r w:rsidRPr="004E6C30">
        <w:rPr>
          <w:rtl/>
          <w:lang w:bidi="ar-SY"/>
        </w:rPr>
        <w:t xml:space="preserve"> </w:t>
      </w:r>
      <w:r w:rsidRPr="004E6C30">
        <w:rPr>
          <w:rtl/>
        </w:rPr>
        <w:t xml:space="preserve">للفاتورة </w:t>
      </w:r>
    </w:p>
    <w:p w14:paraId="3319D31B" w14:textId="77777777" w:rsidR="004E6C30" w:rsidRPr="004E6C30" w:rsidRDefault="004E6C30" w:rsidP="004E6C30">
      <w:pPr>
        <w:numPr>
          <w:ilvl w:val="1"/>
          <w:numId w:val="57"/>
        </w:numPr>
        <w:spacing w:after="160" w:line="278" w:lineRule="auto"/>
        <w:rPr>
          <w:lang w:bidi="ar-SY"/>
        </w:rPr>
      </w:pPr>
      <w:r w:rsidRPr="004E6C30">
        <w:rPr>
          <w:rtl/>
        </w:rPr>
        <w:t>تخزين الفاتورة في الـ</w:t>
      </w:r>
      <w:r w:rsidRPr="004E6C30">
        <w:rPr>
          <w:rtl/>
          <w:lang w:bidi="ar-SY"/>
        </w:rPr>
        <w:t xml:space="preserve"> </w:t>
      </w:r>
      <w:r w:rsidRPr="004E6C30">
        <w:rPr>
          <w:lang w:bidi="ar-SY"/>
        </w:rPr>
        <w:t>Storage</w:t>
      </w:r>
    </w:p>
    <w:p w14:paraId="00C4884E" w14:textId="77777777" w:rsidR="004E6C30" w:rsidRPr="004E6C30" w:rsidRDefault="004E6C30" w:rsidP="009C46DD">
      <w:pPr>
        <w:rPr>
          <w:lang w:bidi="ar-SY"/>
        </w:rPr>
      </w:pPr>
    </w:p>
    <w:p w14:paraId="0EADD57B" w14:textId="77777777" w:rsidR="004E6C30" w:rsidRPr="004E6C30" w:rsidRDefault="004E6C30" w:rsidP="00D813E7">
      <w:pPr>
        <w:pStyle w:val="Heading2"/>
        <w:rPr>
          <w:lang w:bidi="ar-SY"/>
        </w:rPr>
      </w:pPr>
      <w:bookmarkStart w:id="37" w:name="_Toc230037982"/>
      <w:r w:rsidRPr="004E6C30">
        <w:rPr>
          <w:rtl/>
        </w:rPr>
        <w:t>أهم أجزاء الكود</w:t>
      </w:r>
      <w:r w:rsidRPr="004E6C30">
        <w:rPr>
          <w:rtl/>
          <w:lang w:bidi="ar-SY"/>
        </w:rPr>
        <w:t xml:space="preserve"> </w:t>
      </w:r>
      <w:r w:rsidRPr="004E6C30">
        <w:rPr>
          <w:lang w:bidi="ar-SY"/>
        </w:rPr>
        <w:t>(Key Code Snippets Explained)</w:t>
      </w:r>
      <w:bookmarkEnd w:id="37"/>
    </w:p>
    <w:p w14:paraId="3DE38B8E" w14:textId="77777777" w:rsidR="004E6C30" w:rsidRPr="004E6C30" w:rsidRDefault="004E6C30" w:rsidP="004E6C30">
      <w:pPr>
        <w:rPr>
          <w:lang w:bidi="ar-SY"/>
        </w:rPr>
      </w:pPr>
      <w:r w:rsidRPr="004E6C30">
        <w:rPr>
          <w:rtl/>
        </w:rPr>
        <w:t>في هذه المرحلة، يمكن التركيز على أكثر الأجزاء تأثيراً في التصميم لأنها تمثل التحول الحقيقي نحو المعالجة غير المتزامنة وفصل المسؤوليات داخل النظام</w:t>
      </w:r>
      <w:r w:rsidRPr="004E6C30">
        <w:rPr>
          <w:rtl/>
          <w:lang w:bidi="ar-SY"/>
        </w:rPr>
        <w:t>.</w:t>
      </w:r>
    </w:p>
    <w:p w14:paraId="5D6D8A95" w14:textId="77777777" w:rsidR="004E6C30" w:rsidRPr="004E6C30" w:rsidRDefault="004E6C30" w:rsidP="004E6C30">
      <w:pPr>
        <w:rPr>
          <w:lang w:bidi="ar-SY"/>
        </w:rPr>
      </w:pPr>
      <w:r w:rsidRPr="004E6C30">
        <w:rPr>
          <w:lang w:bidi="ar-SY"/>
        </w:rPr>
        <w:pict w14:anchorId="1ED65B06">
          <v:rect id="_x0000_i1161" style="width:0;height:1.5pt" o:hralign="center" o:hrstd="t" o:hr="t" fillcolor="#a0a0a0" stroked="f"/>
        </w:pict>
      </w:r>
    </w:p>
    <w:p w14:paraId="4E6A5CEE" w14:textId="1FD0B9C6" w:rsidR="004E6C30" w:rsidRPr="004E6C30" w:rsidRDefault="004E6C30" w:rsidP="009C46DD">
      <w:pPr>
        <w:pStyle w:val="Heading3"/>
        <w:rPr>
          <w:lang w:bidi="ar-SY"/>
        </w:rPr>
      </w:pPr>
      <w:r w:rsidRPr="004E6C30">
        <w:rPr>
          <w:rtl/>
          <w:lang w:bidi="ar-SY"/>
        </w:rPr>
        <w:t xml:space="preserve"> </w:t>
      </w:r>
      <w:bookmarkStart w:id="38" w:name="_Toc230037983"/>
      <w:r w:rsidRPr="004E6C30">
        <w:rPr>
          <w:rtl/>
          <w:lang w:bidi="ar-SY"/>
        </w:rPr>
        <w:t xml:space="preserve">عملية </w:t>
      </w:r>
      <w:r w:rsidR="000560FA" w:rsidRPr="004E6C30">
        <w:rPr>
          <w:rFonts w:hint="cs"/>
          <w:rtl/>
          <w:lang w:bidi="ar-SY"/>
        </w:rPr>
        <w:t xml:space="preserve">ال </w:t>
      </w:r>
      <w:r w:rsidR="000560FA" w:rsidRPr="004E6C30">
        <w:rPr>
          <w:lang w:bidi="ar-SY"/>
        </w:rPr>
        <w:t>dispatch</w:t>
      </w:r>
      <w:r w:rsidR="000560FA" w:rsidRPr="004E6C30">
        <w:rPr>
          <w:rFonts w:hint="cs"/>
          <w:rtl/>
          <w:lang w:bidi="ar-SY"/>
        </w:rPr>
        <w:t xml:space="preserve"> </w:t>
      </w:r>
      <w:proofErr w:type="spellStart"/>
      <w:r w:rsidR="000560FA" w:rsidRPr="004E6C30">
        <w:rPr>
          <w:rFonts w:hint="cs"/>
          <w:rtl/>
          <w:lang w:bidi="ar-SY"/>
        </w:rPr>
        <w:t>لل</w:t>
      </w:r>
      <w:proofErr w:type="spellEnd"/>
      <w:r w:rsidRPr="004E6C30">
        <w:rPr>
          <w:rtl/>
          <w:lang w:bidi="ar-SY"/>
        </w:rPr>
        <w:t xml:space="preserve"> </w:t>
      </w:r>
      <w:bookmarkEnd w:id="38"/>
      <w:r w:rsidR="000560FA" w:rsidRPr="004E6C30">
        <w:rPr>
          <w:lang w:bidi="ar-SY"/>
        </w:rPr>
        <w:t>Job</w:t>
      </w:r>
      <w:r w:rsidR="000560FA" w:rsidRPr="004E6C30">
        <w:rPr>
          <w:rFonts w:hint="cs"/>
          <w:rtl/>
          <w:lang w:bidi="ar-SY"/>
        </w:rPr>
        <w:t>:</w:t>
      </w:r>
      <w:r w:rsidRPr="004E6C30">
        <w:rPr>
          <w:rtl/>
          <w:lang w:bidi="ar-SY"/>
        </w:rPr>
        <w:t xml:space="preserve"> </w:t>
      </w:r>
    </w:p>
    <w:p w14:paraId="617BF864" w14:textId="77777777" w:rsidR="004E6C30" w:rsidRPr="004E6C30" w:rsidRDefault="004E6C30" w:rsidP="004E6C30">
      <w:pPr>
        <w:rPr>
          <w:lang w:bidi="ar-SY"/>
        </w:rPr>
      </w:pPr>
      <w:proofErr w:type="spellStart"/>
      <w:proofErr w:type="gramStart"/>
      <w:r w:rsidRPr="004E6C30">
        <w:rPr>
          <w:lang w:bidi="ar-SY"/>
        </w:rPr>
        <w:t>GenerateInvoicePdfJob</w:t>
      </w:r>
      <w:proofErr w:type="spellEnd"/>
      <w:r w:rsidRPr="004E6C30">
        <w:rPr>
          <w:lang w:bidi="ar-SY"/>
        </w:rPr>
        <w:t>::</w:t>
      </w:r>
      <w:proofErr w:type="gramEnd"/>
      <w:r w:rsidRPr="004E6C30">
        <w:rPr>
          <w:lang w:bidi="ar-SY"/>
        </w:rPr>
        <w:t>dispatch($order-&gt;id);</w:t>
      </w:r>
    </w:p>
    <w:p w14:paraId="6BF4FDAD" w14:textId="77777777" w:rsidR="004E6C30" w:rsidRPr="004E6C30" w:rsidRDefault="004E6C30" w:rsidP="004E6C30">
      <w:pPr>
        <w:rPr>
          <w:b/>
          <w:bCs/>
          <w:lang w:bidi="ar-SY"/>
        </w:rPr>
      </w:pPr>
      <w:r w:rsidRPr="004E6C30">
        <w:rPr>
          <w:b/>
          <w:bCs/>
          <w:rtl/>
          <w:lang w:bidi="ar-SY"/>
        </w:rPr>
        <w:t>ا</w:t>
      </w:r>
      <w:r w:rsidRPr="004E6C30">
        <w:rPr>
          <w:b/>
          <w:bCs/>
          <w:rtl/>
        </w:rPr>
        <w:t>لتفسير الهندسي</w:t>
      </w:r>
      <w:r w:rsidRPr="004E6C30">
        <w:rPr>
          <w:b/>
          <w:bCs/>
          <w:lang w:bidi="ar-SY"/>
        </w:rPr>
        <w:t>:</w:t>
      </w:r>
    </w:p>
    <w:p w14:paraId="30B4BE86" w14:textId="77777777" w:rsidR="004E6C30" w:rsidRPr="004E6C30" w:rsidRDefault="004E6C30" w:rsidP="004E6C30">
      <w:pPr>
        <w:rPr>
          <w:lang w:bidi="ar-SY"/>
        </w:rPr>
      </w:pPr>
      <w:r w:rsidRPr="004E6C30">
        <w:rPr>
          <w:rtl/>
        </w:rPr>
        <w:t>هذا السطر يمثل نقطة الانتقال من التنفيذ المتزامن إلى التنفيذ غير المتزامن</w:t>
      </w:r>
      <w:r w:rsidRPr="004E6C30">
        <w:rPr>
          <w:rtl/>
          <w:lang w:bidi="ar-SY"/>
        </w:rPr>
        <w:t>.</w:t>
      </w:r>
    </w:p>
    <w:p w14:paraId="20FDEB14" w14:textId="77777777" w:rsidR="004E6C30" w:rsidRPr="004E6C30" w:rsidRDefault="004E6C30" w:rsidP="004E6C30">
      <w:pPr>
        <w:numPr>
          <w:ilvl w:val="0"/>
          <w:numId w:val="58"/>
        </w:numPr>
        <w:spacing w:after="160" w:line="278" w:lineRule="auto"/>
        <w:rPr>
          <w:lang w:bidi="ar-SY"/>
        </w:rPr>
      </w:pPr>
      <w:r w:rsidRPr="004E6C30">
        <w:rPr>
          <w:rtl/>
        </w:rPr>
        <w:t>يتم إرسال مهمة إنشاء الفاتورة إلى الـ</w:t>
      </w:r>
      <w:r w:rsidRPr="004E6C30">
        <w:rPr>
          <w:rtl/>
          <w:lang w:bidi="ar-SY"/>
        </w:rPr>
        <w:t xml:space="preserve"> </w:t>
      </w:r>
      <w:r w:rsidRPr="004E6C30">
        <w:rPr>
          <w:lang w:bidi="ar-SY"/>
        </w:rPr>
        <w:t>Queue</w:t>
      </w:r>
      <w:r w:rsidRPr="004E6C30">
        <w:rPr>
          <w:rtl/>
          <w:lang w:bidi="ar-SY"/>
        </w:rPr>
        <w:t xml:space="preserve"> </w:t>
      </w:r>
    </w:p>
    <w:p w14:paraId="48303448" w14:textId="77777777" w:rsidR="004E6C30" w:rsidRPr="004E6C30" w:rsidRDefault="004E6C30" w:rsidP="004E6C30">
      <w:pPr>
        <w:numPr>
          <w:ilvl w:val="0"/>
          <w:numId w:val="58"/>
        </w:numPr>
        <w:spacing w:after="160" w:line="278" w:lineRule="auto"/>
        <w:rPr>
          <w:lang w:bidi="ar-SY"/>
        </w:rPr>
      </w:pPr>
      <w:r w:rsidRPr="004E6C30">
        <w:rPr>
          <w:rtl/>
        </w:rPr>
        <w:t>لا يتم انتظار تنفيذها داخل الـ</w:t>
      </w:r>
      <w:r w:rsidRPr="004E6C30">
        <w:rPr>
          <w:rtl/>
          <w:lang w:bidi="ar-SY"/>
        </w:rPr>
        <w:t xml:space="preserve"> </w:t>
      </w:r>
      <w:r w:rsidRPr="004E6C30">
        <w:rPr>
          <w:lang w:bidi="ar-SY"/>
        </w:rPr>
        <w:t>request</w:t>
      </w:r>
      <w:r w:rsidRPr="004E6C30">
        <w:rPr>
          <w:rtl/>
          <w:lang w:bidi="ar-SY"/>
        </w:rPr>
        <w:t xml:space="preserve"> </w:t>
      </w:r>
    </w:p>
    <w:p w14:paraId="7C529C13" w14:textId="77777777" w:rsidR="004E6C30" w:rsidRPr="004E6C30" w:rsidRDefault="004E6C30" w:rsidP="004E6C30">
      <w:pPr>
        <w:numPr>
          <w:ilvl w:val="0"/>
          <w:numId w:val="58"/>
        </w:numPr>
        <w:spacing w:after="160" w:line="278" w:lineRule="auto"/>
        <w:rPr>
          <w:lang w:bidi="ar-SY"/>
        </w:rPr>
      </w:pPr>
      <w:r w:rsidRPr="004E6C30">
        <w:rPr>
          <w:rtl/>
        </w:rPr>
        <w:t>يتم تحرير دورة حياة الـ</w:t>
      </w:r>
      <w:r w:rsidRPr="004E6C30">
        <w:rPr>
          <w:rtl/>
          <w:lang w:bidi="ar-SY"/>
        </w:rPr>
        <w:t xml:space="preserve"> </w:t>
      </w:r>
      <w:r w:rsidRPr="004E6C30">
        <w:rPr>
          <w:lang w:bidi="ar-SY"/>
        </w:rPr>
        <w:t>HTTP</w:t>
      </w:r>
      <w:r w:rsidRPr="004E6C30">
        <w:rPr>
          <w:rtl/>
          <w:lang w:bidi="ar-SY"/>
        </w:rPr>
        <w:t xml:space="preserve"> </w:t>
      </w:r>
      <w:r w:rsidRPr="004E6C30">
        <w:rPr>
          <w:rtl/>
        </w:rPr>
        <w:t>مباشرة بعد</w:t>
      </w:r>
      <w:r w:rsidRPr="004E6C30">
        <w:rPr>
          <w:rtl/>
          <w:lang w:bidi="ar-SY"/>
        </w:rPr>
        <w:t xml:space="preserve"> </w:t>
      </w:r>
      <w:r w:rsidRPr="004E6C30">
        <w:rPr>
          <w:lang w:bidi="ar-SY"/>
        </w:rPr>
        <w:t>checkout</w:t>
      </w:r>
      <w:r w:rsidRPr="004E6C30">
        <w:rPr>
          <w:rtl/>
          <w:lang w:bidi="ar-SY"/>
        </w:rPr>
        <w:t xml:space="preserve"> </w:t>
      </w:r>
    </w:p>
    <w:p w14:paraId="083A70A7" w14:textId="77777777" w:rsidR="004E6C30" w:rsidRPr="004E6C30" w:rsidRDefault="004E6C30" w:rsidP="004E6C30">
      <w:pPr>
        <w:rPr>
          <w:b/>
          <w:bCs/>
          <w:lang w:bidi="ar-SY"/>
        </w:rPr>
      </w:pPr>
      <w:r w:rsidRPr="004E6C30">
        <w:rPr>
          <w:b/>
          <w:bCs/>
          <w:rtl/>
        </w:rPr>
        <w:lastRenderedPageBreak/>
        <w:t>الأثر</w:t>
      </w:r>
      <w:r w:rsidRPr="004E6C30">
        <w:rPr>
          <w:b/>
          <w:bCs/>
          <w:lang w:bidi="ar-SY"/>
        </w:rPr>
        <w:t>:</w:t>
      </w:r>
    </w:p>
    <w:p w14:paraId="450071F0" w14:textId="77777777" w:rsidR="004E6C30" w:rsidRPr="004E6C30" w:rsidRDefault="004E6C30" w:rsidP="00EF5CAD">
      <w:pPr>
        <w:rPr>
          <w:lang w:bidi="ar-SY"/>
        </w:rPr>
      </w:pPr>
      <w:r w:rsidRPr="004E6C30">
        <w:rPr>
          <w:rtl/>
        </w:rPr>
        <w:t>تحويل العمليات الثقيلة إلى</w:t>
      </w:r>
      <w:r w:rsidRPr="004E6C30">
        <w:rPr>
          <w:rtl/>
          <w:lang w:bidi="ar-SY"/>
        </w:rPr>
        <w:t xml:space="preserve"> </w:t>
      </w:r>
      <w:r w:rsidRPr="004E6C30">
        <w:rPr>
          <w:lang w:bidi="ar-SY"/>
        </w:rPr>
        <w:t>background processing</w:t>
      </w:r>
      <w:r w:rsidRPr="004E6C30">
        <w:rPr>
          <w:rtl/>
          <w:lang w:bidi="ar-SY"/>
        </w:rPr>
        <w:t xml:space="preserve"> </w:t>
      </w:r>
      <w:r w:rsidRPr="004E6C30">
        <w:rPr>
          <w:rtl/>
        </w:rPr>
        <w:t>دون التأثير على استجابة المستخدم</w:t>
      </w:r>
    </w:p>
    <w:p w14:paraId="3D1FD1AA" w14:textId="77777777" w:rsidR="004E6C30" w:rsidRPr="004E6C30" w:rsidRDefault="004E6C30" w:rsidP="009C46DD">
      <w:pPr>
        <w:pStyle w:val="Heading3"/>
        <w:rPr>
          <w:lang w:bidi="ar-SY"/>
        </w:rPr>
      </w:pPr>
      <w:bookmarkStart w:id="39" w:name="_Toc230037984"/>
      <w:r w:rsidRPr="004E6C30">
        <w:rPr>
          <w:rtl/>
        </w:rPr>
        <w:t>تحميل البيانات داخل الـ</w:t>
      </w:r>
      <w:r w:rsidRPr="004E6C30">
        <w:rPr>
          <w:rtl/>
          <w:lang w:bidi="ar-SY"/>
        </w:rPr>
        <w:t xml:space="preserve"> </w:t>
      </w:r>
      <w:r w:rsidRPr="004E6C30">
        <w:rPr>
          <w:lang w:bidi="ar-SY"/>
        </w:rPr>
        <w:t>Job</w:t>
      </w:r>
      <w:bookmarkEnd w:id="39"/>
    </w:p>
    <w:p w14:paraId="08BB398F" w14:textId="77777777" w:rsidR="004E6C30" w:rsidRPr="004E6C30" w:rsidRDefault="004E6C30" w:rsidP="004E6C30">
      <w:pPr>
        <w:rPr>
          <w:lang w:bidi="ar-SY"/>
        </w:rPr>
      </w:pPr>
      <w:r w:rsidRPr="004E6C30">
        <w:rPr>
          <w:lang w:bidi="ar-SY"/>
        </w:rPr>
        <w:t xml:space="preserve">$order = </w:t>
      </w:r>
      <w:proofErr w:type="gramStart"/>
      <w:r w:rsidRPr="004E6C30">
        <w:rPr>
          <w:lang w:bidi="ar-SY"/>
        </w:rPr>
        <w:t>Order::</w:t>
      </w:r>
      <w:proofErr w:type="gramEnd"/>
      <w:r w:rsidRPr="004E6C30">
        <w:rPr>
          <w:lang w:bidi="ar-SY"/>
        </w:rPr>
        <w:t>with([</w:t>
      </w:r>
      <w:r w:rsidRPr="004E6C30">
        <w:rPr>
          <w:lang w:bidi="ar-SY"/>
        </w:rPr>
        <w:br/>
      </w:r>
      <w:r w:rsidRPr="004E6C30">
        <w:rPr>
          <w:rtl/>
          <w:lang w:bidi="ar-SY"/>
        </w:rPr>
        <w:t xml:space="preserve">    </w:t>
      </w:r>
      <w:r w:rsidRPr="004E6C30">
        <w:rPr>
          <w:lang w:bidi="ar-SY"/>
        </w:rPr>
        <w:t>'user',</w:t>
      </w:r>
      <w:r w:rsidRPr="004E6C30">
        <w:rPr>
          <w:lang w:bidi="ar-SY"/>
        </w:rPr>
        <w:br/>
      </w:r>
      <w:r w:rsidRPr="004E6C30">
        <w:rPr>
          <w:rtl/>
          <w:lang w:bidi="ar-SY"/>
        </w:rPr>
        <w:t xml:space="preserve">    </w:t>
      </w:r>
      <w:r w:rsidRPr="004E6C30">
        <w:rPr>
          <w:lang w:bidi="ar-SY"/>
        </w:rPr>
        <w:t>'</w:t>
      </w:r>
      <w:proofErr w:type="spellStart"/>
      <w:r w:rsidRPr="004E6C30">
        <w:rPr>
          <w:lang w:bidi="ar-SY"/>
        </w:rPr>
        <w:t>orderItems.product</w:t>
      </w:r>
      <w:proofErr w:type="spellEnd"/>
      <w:r w:rsidRPr="004E6C30">
        <w:rPr>
          <w:lang w:bidi="ar-SY"/>
        </w:rPr>
        <w:t>'</w:t>
      </w:r>
      <w:r w:rsidRPr="004E6C30">
        <w:rPr>
          <w:lang w:bidi="ar-SY"/>
        </w:rPr>
        <w:br/>
        <w:t>])-&gt;find($this-&gt;</w:t>
      </w:r>
      <w:proofErr w:type="spellStart"/>
      <w:r w:rsidRPr="004E6C30">
        <w:rPr>
          <w:lang w:bidi="ar-SY"/>
        </w:rPr>
        <w:t>orderId</w:t>
      </w:r>
      <w:proofErr w:type="spellEnd"/>
      <w:r w:rsidRPr="004E6C30">
        <w:rPr>
          <w:lang w:bidi="ar-SY"/>
        </w:rPr>
        <w:t>);</w:t>
      </w:r>
    </w:p>
    <w:p w14:paraId="119BCB6A" w14:textId="77777777" w:rsidR="004E6C30" w:rsidRPr="004E6C30" w:rsidRDefault="004E6C30" w:rsidP="004E6C30">
      <w:pPr>
        <w:rPr>
          <w:b/>
          <w:bCs/>
          <w:lang w:bidi="ar-SY"/>
        </w:rPr>
      </w:pPr>
      <w:r w:rsidRPr="004E6C30">
        <w:rPr>
          <w:b/>
          <w:bCs/>
          <w:rtl/>
        </w:rPr>
        <w:t>التفسير الهندسي</w:t>
      </w:r>
      <w:r w:rsidRPr="004E6C30">
        <w:rPr>
          <w:b/>
          <w:bCs/>
          <w:lang w:bidi="ar-SY"/>
        </w:rPr>
        <w:t>:</w:t>
      </w:r>
    </w:p>
    <w:p w14:paraId="20D75848" w14:textId="77777777" w:rsidR="004E6C30" w:rsidRPr="004E6C30" w:rsidRDefault="004E6C30" w:rsidP="004E6C30">
      <w:pPr>
        <w:numPr>
          <w:ilvl w:val="0"/>
          <w:numId w:val="60"/>
        </w:numPr>
        <w:spacing w:after="160" w:line="278" w:lineRule="auto"/>
        <w:rPr>
          <w:lang w:bidi="ar-SY"/>
        </w:rPr>
      </w:pPr>
      <w:r w:rsidRPr="004E6C30">
        <w:rPr>
          <w:rtl/>
        </w:rPr>
        <w:t>استخدام</w:t>
      </w:r>
      <w:r w:rsidRPr="004E6C30">
        <w:rPr>
          <w:rtl/>
          <w:lang w:bidi="ar-SY"/>
        </w:rPr>
        <w:t xml:space="preserve"> </w:t>
      </w:r>
      <w:r w:rsidRPr="004E6C30">
        <w:rPr>
          <w:lang w:bidi="ar-SY"/>
        </w:rPr>
        <w:t>Eager Loading</w:t>
      </w:r>
      <w:r w:rsidRPr="004E6C30">
        <w:rPr>
          <w:rtl/>
          <w:lang w:bidi="ar-SY"/>
        </w:rPr>
        <w:t xml:space="preserve"> </w:t>
      </w:r>
      <w:r w:rsidRPr="004E6C30">
        <w:rPr>
          <w:rtl/>
        </w:rPr>
        <w:t>لتقليل عدد الاستعلامات</w:t>
      </w:r>
      <w:r w:rsidRPr="004E6C30">
        <w:rPr>
          <w:rtl/>
          <w:lang w:bidi="ar-SY"/>
        </w:rPr>
        <w:t xml:space="preserve"> </w:t>
      </w:r>
      <w:r w:rsidRPr="004E6C30">
        <w:rPr>
          <w:lang w:bidi="ar-SY"/>
        </w:rPr>
        <w:t>(N+1 Problem)</w:t>
      </w:r>
      <w:r w:rsidRPr="004E6C30">
        <w:rPr>
          <w:rtl/>
          <w:lang w:bidi="ar-SY"/>
        </w:rPr>
        <w:t xml:space="preserve"> </w:t>
      </w:r>
    </w:p>
    <w:p w14:paraId="00629388" w14:textId="77777777" w:rsidR="004E6C30" w:rsidRPr="004E6C30" w:rsidRDefault="004E6C30" w:rsidP="004E6C30">
      <w:pPr>
        <w:numPr>
          <w:ilvl w:val="0"/>
          <w:numId w:val="60"/>
        </w:numPr>
        <w:spacing w:after="160" w:line="278" w:lineRule="auto"/>
        <w:rPr>
          <w:lang w:bidi="ar-SY"/>
        </w:rPr>
      </w:pPr>
      <w:r w:rsidRPr="004E6C30">
        <w:rPr>
          <w:rtl/>
        </w:rPr>
        <w:t xml:space="preserve">تجميع كل البيانات المطلوبة للفاتورة في استعلام واحد </w:t>
      </w:r>
    </w:p>
    <w:p w14:paraId="60C285EC" w14:textId="77777777" w:rsidR="004E6C30" w:rsidRPr="004E6C30" w:rsidRDefault="004E6C30" w:rsidP="004E6C30">
      <w:pPr>
        <w:numPr>
          <w:ilvl w:val="0"/>
          <w:numId w:val="60"/>
        </w:numPr>
        <w:spacing w:after="160" w:line="278" w:lineRule="auto"/>
        <w:rPr>
          <w:lang w:bidi="ar-SY"/>
        </w:rPr>
      </w:pPr>
      <w:r w:rsidRPr="004E6C30">
        <w:rPr>
          <w:rtl/>
        </w:rPr>
        <w:t>عزل منطق جلب البيانات داخل الـ</w:t>
      </w:r>
      <w:r w:rsidRPr="004E6C30">
        <w:rPr>
          <w:rtl/>
          <w:lang w:bidi="ar-SY"/>
        </w:rPr>
        <w:t xml:space="preserve"> </w:t>
      </w:r>
      <w:r w:rsidRPr="004E6C30">
        <w:rPr>
          <w:lang w:bidi="ar-SY"/>
        </w:rPr>
        <w:t>Job</w:t>
      </w:r>
      <w:r w:rsidRPr="004E6C30">
        <w:rPr>
          <w:rtl/>
          <w:lang w:bidi="ar-SY"/>
        </w:rPr>
        <w:t xml:space="preserve"> </w:t>
      </w:r>
    </w:p>
    <w:p w14:paraId="21988D73" w14:textId="77777777" w:rsidR="004E6C30" w:rsidRPr="004E6C30" w:rsidRDefault="004E6C30" w:rsidP="004E6C30">
      <w:pPr>
        <w:rPr>
          <w:b/>
          <w:bCs/>
          <w:lang w:bidi="ar-SY"/>
        </w:rPr>
      </w:pPr>
      <w:r w:rsidRPr="004E6C30">
        <w:rPr>
          <w:b/>
          <w:bCs/>
          <w:rtl/>
        </w:rPr>
        <w:t>الأثر</w:t>
      </w:r>
      <w:r w:rsidRPr="004E6C30">
        <w:rPr>
          <w:b/>
          <w:bCs/>
          <w:lang w:bidi="ar-SY"/>
        </w:rPr>
        <w:t>:</w:t>
      </w:r>
    </w:p>
    <w:p w14:paraId="7477270D" w14:textId="77777777" w:rsidR="004E6C30" w:rsidRPr="004E6C30" w:rsidRDefault="004E6C30" w:rsidP="009C46DD">
      <w:pPr>
        <w:rPr>
          <w:lang w:bidi="ar-SY"/>
        </w:rPr>
      </w:pPr>
      <w:r w:rsidRPr="004E6C30">
        <w:rPr>
          <w:rtl/>
        </w:rPr>
        <w:t>تحسين الأداء وتقليل الضغط على قاعدة البيانات أثناء توليد</w:t>
      </w:r>
      <w:r w:rsidRPr="004E6C30">
        <w:rPr>
          <w:rtl/>
          <w:lang w:bidi="ar-SY"/>
        </w:rPr>
        <w:t xml:space="preserve"> </w:t>
      </w:r>
      <w:r w:rsidRPr="004E6C30">
        <w:rPr>
          <w:lang w:bidi="ar-SY"/>
        </w:rPr>
        <w:t>PDF</w:t>
      </w:r>
    </w:p>
    <w:p w14:paraId="1A22195B" w14:textId="6207DDCD" w:rsidR="004E6C30" w:rsidRPr="004E6C30" w:rsidRDefault="000560FA" w:rsidP="009C46DD">
      <w:pPr>
        <w:pStyle w:val="Heading2"/>
        <w:rPr>
          <w:rtl/>
          <w:lang w:bidi="ar-SY"/>
        </w:rPr>
      </w:pPr>
      <w:r w:rsidRPr="004E6C30">
        <w:rPr>
          <w:rFonts w:hint="cs"/>
          <w:rtl/>
          <w:lang w:bidi="ar-SY"/>
        </w:rPr>
        <w:t>النتائج:</w:t>
      </w:r>
      <w:r w:rsidR="004E6C30" w:rsidRPr="004E6C30">
        <w:rPr>
          <w:rtl/>
          <w:lang w:bidi="ar-SY"/>
        </w:rPr>
        <w:t xml:space="preserve"> </w:t>
      </w:r>
    </w:p>
    <w:p w14:paraId="293386CF" w14:textId="77777777" w:rsidR="004E6C30" w:rsidRPr="004E6C30" w:rsidRDefault="004E6C30" w:rsidP="004E6C30">
      <w:pPr>
        <w:rPr>
          <w:lang w:bidi="ar-SY"/>
        </w:rPr>
      </w:pPr>
      <w:r w:rsidRPr="004E6C30">
        <w:rPr>
          <w:rtl/>
        </w:rPr>
        <w:t xml:space="preserve">لكي أتمكن من كشف الأداء ومراقبة الوقت الذي تستغرقه العمليات بدقة قمت بإضافة دالة القياس الزمنية </w:t>
      </w:r>
      <w:proofErr w:type="spellStart"/>
      <w:r w:rsidRPr="004E6C30">
        <w:rPr>
          <w:lang w:bidi="ar-SY"/>
        </w:rPr>
        <w:t>microtime</w:t>
      </w:r>
      <w:proofErr w:type="spellEnd"/>
      <w:r w:rsidRPr="004E6C30">
        <w:rPr>
          <w:lang w:bidi="ar-SY"/>
        </w:rPr>
        <w:t>(</w:t>
      </w:r>
      <w:proofErr w:type="gramStart"/>
      <w:r w:rsidRPr="004E6C30">
        <w:rPr>
          <w:lang w:bidi="ar-SY"/>
        </w:rPr>
        <w:t>true)</w:t>
      </w:r>
      <w:r w:rsidRPr="004E6C30">
        <w:rPr>
          <w:rtl/>
          <w:lang w:bidi="ar-SY"/>
        </w:rPr>
        <w:t xml:space="preserve">  </w:t>
      </w:r>
      <w:r w:rsidRPr="004E6C30">
        <w:rPr>
          <w:rtl/>
        </w:rPr>
        <w:t>واستدعاء</w:t>
      </w:r>
      <w:proofErr w:type="gramEnd"/>
      <w:r w:rsidRPr="004E6C30">
        <w:rPr>
          <w:rtl/>
        </w:rPr>
        <w:t xml:space="preserve"> دالة التسجيل </w:t>
      </w:r>
      <w:r w:rsidRPr="004E6C30">
        <w:rPr>
          <w:lang w:bidi="ar-SY"/>
        </w:rPr>
        <w:t xml:space="preserve">Log::info </w:t>
      </w:r>
      <w:r w:rsidRPr="004E6C30">
        <w:rPr>
          <w:rtl/>
          <w:lang w:bidi="ar-SY"/>
        </w:rPr>
        <w:t xml:space="preserve"> </w:t>
      </w:r>
      <w:r w:rsidRPr="004E6C30">
        <w:rPr>
          <w:rtl/>
        </w:rPr>
        <w:t>في مكانين رئيسيين داخل المشروع</w:t>
      </w:r>
      <w:r w:rsidRPr="004E6C30">
        <w:rPr>
          <w:lang w:bidi="ar-SY"/>
        </w:rPr>
        <w:t>:</w:t>
      </w:r>
    </w:p>
    <w:p w14:paraId="38C7895E" w14:textId="77777777" w:rsidR="004E6C30" w:rsidRPr="004E6C30" w:rsidRDefault="004E6C30" w:rsidP="004E6C30">
      <w:pPr>
        <w:rPr>
          <w:rtl/>
          <w:lang w:bidi="ar-SY"/>
        </w:rPr>
      </w:pPr>
      <w:r w:rsidRPr="004E6C30">
        <w:rPr>
          <w:rtl/>
        </w:rPr>
        <w:t>داخل دالة الـ</w:t>
      </w:r>
      <w:r w:rsidRPr="004E6C30">
        <w:rPr>
          <w:rtl/>
          <w:lang w:bidi="ar-SY"/>
        </w:rPr>
        <w:t xml:space="preserve"> </w:t>
      </w:r>
      <w:r w:rsidRPr="004E6C30">
        <w:rPr>
          <w:lang w:bidi="ar-SY"/>
        </w:rPr>
        <w:t>Checkout (</w:t>
      </w:r>
      <w:proofErr w:type="spellStart"/>
      <w:r w:rsidRPr="004E6C30">
        <w:rPr>
          <w:lang w:bidi="ar-SY"/>
        </w:rPr>
        <w:t>OrderService</w:t>
      </w:r>
      <w:proofErr w:type="spellEnd"/>
      <w:r w:rsidRPr="004E6C30">
        <w:rPr>
          <w:lang w:bidi="ar-SY"/>
        </w:rPr>
        <w:t>)</w:t>
      </w:r>
      <w:r w:rsidRPr="004E6C30">
        <w:rPr>
          <w:rtl/>
          <w:lang w:bidi="ar-SY"/>
        </w:rPr>
        <w:t xml:space="preserve">: في بداية الدالة </w:t>
      </w:r>
      <w:proofErr w:type="gramStart"/>
      <w:r w:rsidRPr="004E6C30">
        <w:rPr>
          <w:rtl/>
          <w:lang w:bidi="ar-SY"/>
        </w:rPr>
        <w:t>و بعد</w:t>
      </w:r>
      <w:proofErr w:type="gramEnd"/>
      <w:r w:rsidRPr="004E6C30">
        <w:rPr>
          <w:rtl/>
          <w:lang w:bidi="ar-SY"/>
        </w:rPr>
        <w:t xml:space="preserve"> انتهاء الدالة و اكتمال ال </w:t>
      </w:r>
      <w:proofErr w:type="spellStart"/>
      <w:r w:rsidRPr="004E6C30">
        <w:rPr>
          <w:lang w:bidi="ar-SY"/>
        </w:rPr>
        <w:t>transiction</w:t>
      </w:r>
      <w:proofErr w:type="spellEnd"/>
      <w:r w:rsidRPr="004E6C30">
        <w:rPr>
          <w:rtl/>
          <w:lang w:bidi="ar-SY"/>
        </w:rPr>
        <w:t xml:space="preserve"> و انشاء الطلب </w:t>
      </w:r>
    </w:p>
    <w:p w14:paraId="59EDB0A4" w14:textId="77777777" w:rsidR="004E6C30" w:rsidRPr="004E6C30" w:rsidRDefault="004E6C30" w:rsidP="004E6C30">
      <w:pPr>
        <w:rPr>
          <w:rtl/>
          <w:lang w:bidi="ar-SY"/>
        </w:rPr>
      </w:pPr>
      <w:r w:rsidRPr="004E6C30">
        <w:rPr>
          <w:rtl/>
        </w:rPr>
        <w:t>داخل ملف الطابور الخلفي</w:t>
      </w:r>
      <w:r w:rsidRPr="004E6C30">
        <w:rPr>
          <w:rtl/>
          <w:lang w:bidi="ar-SY"/>
        </w:rPr>
        <w:t xml:space="preserve"> </w:t>
      </w:r>
      <w:r w:rsidRPr="004E6C30">
        <w:rPr>
          <w:lang w:bidi="ar-SY"/>
        </w:rPr>
        <w:t>(</w:t>
      </w:r>
      <w:proofErr w:type="spellStart"/>
      <w:r w:rsidRPr="004E6C30">
        <w:rPr>
          <w:lang w:bidi="ar-SY"/>
        </w:rPr>
        <w:t>GenerateInvoicePdfJob</w:t>
      </w:r>
      <w:proofErr w:type="spellEnd"/>
      <w:proofErr w:type="gramStart"/>
      <w:r w:rsidRPr="004E6C30">
        <w:rPr>
          <w:lang w:bidi="ar-SY"/>
        </w:rPr>
        <w:t>)</w:t>
      </w:r>
      <w:r w:rsidRPr="004E6C30">
        <w:rPr>
          <w:rtl/>
          <w:lang w:bidi="ar-SY"/>
        </w:rPr>
        <w:t xml:space="preserve"> :في</w:t>
      </w:r>
      <w:proofErr w:type="gramEnd"/>
      <w:r w:rsidRPr="004E6C30">
        <w:rPr>
          <w:rtl/>
          <w:lang w:bidi="ar-SY"/>
        </w:rPr>
        <w:t xml:space="preserve"> بداية دالة </w:t>
      </w:r>
      <w:r w:rsidRPr="004E6C30">
        <w:rPr>
          <w:lang w:bidi="ar-SY"/>
        </w:rPr>
        <w:t>handle</w:t>
      </w:r>
      <w:r w:rsidRPr="004E6C30">
        <w:rPr>
          <w:rtl/>
          <w:lang w:bidi="ar-SY"/>
        </w:rPr>
        <w:t xml:space="preserve">  و بعد ان تم حفظ الملف في </w:t>
      </w:r>
      <w:r w:rsidRPr="004E6C30">
        <w:rPr>
          <w:lang w:bidi="ar-SY"/>
        </w:rPr>
        <w:t>storage</w:t>
      </w:r>
      <w:r w:rsidRPr="004E6C30">
        <w:rPr>
          <w:rtl/>
          <w:lang w:bidi="ar-SY"/>
        </w:rPr>
        <w:t xml:space="preserve"> </w:t>
      </w:r>
      <w:r w:rsidRPr="004E6C30">
        <w:rPr>
          <w:rtl/>
          <w:lang w:bidi="ar-SY"/>
        </w:rPr>
        <w:br/>
      </w:r>
    </w:p>
    <w:p w14:paraId="0E9E6716" w14:textId="77777777" w:rsidR="004E6C30" w:rsidRPr="004E6C30" w:rsidRDefault="004E6C30" w:rsidP="004E6C30">
      <w:pPr>
        <w:rPr>
          <w:rtl/>
          <w:lang w:bidi="ar-SY"/>
        </w:rPr>
      </w:pPr>
      <w:r w:rsidRPr="004E6C30">
        <w:rPr>
          <w:rtl/>
          <w:lang w:bidi="ar-SY"/>
        </w:rPr>
        <w:t xml:space="preserve">و كانت هذه هي </w:t>
      </w:r>
      <w:proofErr w:type="gramStart"/>
      <w:r w:rsidRPr="004E6C30">
        <w:rPr>
          <w:rtl/>
          <w:lang w:bidi="ar-SY"/>
        </w:rPr>
        <w:t>النتائج :</w:t>
      </w:r>
      <w:proofErr w:type="gramEnd"/>
      <w:r w:rsidRPr="004E6C30">
        <w:rPr>
          <w:rtl/>
          <w:lang w:bidi="ar-SY"/>
        </w:rPr>
        <w:t xml:space="preserve"> </w:t>
      </w:r>
    </w:p>
    <w:p w14:paraId="6DE572DB" w14:textId="77777777" w:rsidR="004E6C30" w:rsidRPr="004E6C30" w:rsidRDefault="004E6C30" w:rsidP="004E6C30">
      <w:pPr>
        <w:rPr>
          <w:rtl/>
          <w:lang w:bidi="ar-SY"/>
        </w:rPr>
      </w:pPr>
      <w:r w:rsidRPr="004E6C30">
        <w:rPr>
          <w:rtl/>
          <w:lang w:bidi="ar-SY"/>
        </w:rPr>
        <w:t xml:space="preserve">الفاتورة رقم 22 تم تطبيقها بدون مزامنة </w:t>
      </w:r>
    </w:p>
    <w:p w14:paraId="167440C9" w14:textId="77777777" w:rsidR="004E6C30" w:rsidRPr="004E6C30" w:rsidRDefault="004E6C30" w:rsidP="004E6C30">
      <w:pPr>
        <w:rPr>
          <w:rtl/>
          <w:lang w:bidi="ar-SY"/>
        </w:rPr>
      </w:pPr>
      <w:r w:rsidRPr="004E6C30">
        <w:rPr>
          <w:rtl/>
          <w:lang w:bidi="ar-SY"/>
        </w:rPr>
        <w:t xml:space="preserve">الفاتورة رقم 23 تم تطبيقها مع مبدأ المزامنة </w:t>
      </w:r>
    </w:p>
    <w:p w14:paraId="04E61100" w14:textId="77777777" w:rsidR="004E6C30" w:rsidRPr="004E6C30" w:rsidRDefault="004E6C30" w:rsidP="004E6C30">
      <w:pPr>
        <w:rPr>
          <w:rtl/>
          <w:lang w:bidi="ar-SY"/>
        </w:rPr>
      </w:pPr>
      <w:r w:rsidRPr="004E6C30">
        <w:rPr>
          <w:noProof/>
          <w:lang w:bidi="ar-SY"/>
        </w:rPr>
        <w:drawing>
          <wp:inline distT="0" distB="0" distL="0" distR="0" wp14:anchorId="1E8A2C05" wp14:editId="35C77523">
            <wp:extent cx="5935345" cy="842010"/>
            <wp:effectExtent l="0" t="0" r="8255" b="0"/>
            <wp:docPr id="200038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5345" cy="842010"/>
                    </a:xfrm>
                    <a:prstGeom prst="rect">
                      <a:avLst/>
                    </a:prstGeom>
                    <a:noFill/>
                    <a:ln>
                      <a:noFill/>
                    </a:ln>
                  </pic:spPr>
                </pic:pic>
              </a:graphicData>
            </a:graphic>
          </wp:inline>
        </w:drawing>
      </w:r>
    </w:p>
    <w:p w14:paraId="0926E666" w14:textId="77777777" w:rsidR="004E6C30" w:rsidRPr="004E6C30" w:rsidRDefault="004E6C30" w:rsidP="004E6C30">
      <w:pPr>
        <w:rPr>
          <w:rtl/>
          <w:lang w:bidi="ar-SY"/>
        </w:rPr>
      </w:pPr>
      <w:r w:rsidRPr="004E6C30">
        <w:rPr>
          <w:rtl/>
          <w:lang w:bidi="ar-SY"/>
        </w:rPr>
        <w:t xml:space="preserve">الأسطر الثلاث </w:t>
      </w:r>
      <w:proofErr w:type="spellStart"/>
      <w:r w:rsidRPr="004E6C30">
        <w:rPr>
          <w:rtl/>
          <w:lang w:bidi="ar-SY"/>
        </w:rPr>
        <w:t>الأاولى</w:t>
      </w:r>
      <w:proofErr w:type="spellEnd"/>
      <w:r w:rsidRPr="004E6C30">
        <w:rPr>
          <w:rtl/>
          <w:lang w:bidi="ar-SY"/>
        </w:rPr>
        <w:t xml:space="preserve"> هي تجربة النظام مع مزامنة </w:t>
      </w:r>
      <w:proofErr w:type="gramStart"/>
      <w:r w:rsidRPr="004E6C30">
        <w:rPr>
          <w:rtl/>
          <w:lang w:bidi="ar-SY"/>
        </w:rPr>
        <w:t>و الثلاث</w:t>
      </w:r>
      <w:proofErr w:type="gramEnd"/>
      <w:r w:rsidRPr="004E6C30">
        <w:rPr>
          <w:rtl/>
          <w:lang w:bidi="ar-SY"/>
        </w:rPr>
        <w:t xml:space="preserve"> </w:t>
      </w:r>
      <w:proofErr w:type="spellStart"/>
      <w:r w:rsidRPr="004E6C30">
        <w:rPr>
          <w:rtl/>
          <w:lang w:bidi="ar-SY"/>
        </w:rPr>
        <w:t>الأاخيرة</w:t>
      </w:r>
      <w:proofErr w:type="spellEnd"/>
      <w:r w:rsidRPr="004E6C30">
        <w:rPr>
          <w:rtl/>
          <w:lang w:bidi="ar-SY"/>
        </w:rPr>
        <w:t xml:space="preserve"> تمثل تجربة النظام مع تطبيق </w:t>
      </w:r>
      <w:proofErr w:type="spellStart"/>
      <w:r w:rsidRPr="004E6C30">
        <w:rPr>
          <w:rtl/>
          <w:lang w:bidi="ar-SY"/>
        </w:rPr>
        <w:t>اللامزامنة</w:t>
      </w:r>
      <w:proofErr w:type="spellEnd"/>
      <w:r w:rsidRPr="004E6C30">
        <w:rPr>
          <w:rtl/>
          <w:lang w:bidi="ar-SY"/>
        </w:rPr>
        <w:t xml:space="preserve"> </w:t>
      </w:r>
    </w:p>
    <w:p w14:paraId="34618FC7" w14:textId="77777777" w:rsidR="004E6C30" w:rsidRPr="004E6C30" w:rsidRDefault="004E6C30" w:rsidP="004E6C30">
      <w:pPr>
        <w:rPr>
          <w:rtl/>
          <w:lang w:bidi="ar-SY"/>
        </w:rPr>
      </w:pPr>
    </w:p>
    <w:p w14:paraId="1DD58C07" w14:textId="77777777" w:rsidR="004E6C30" w:rsidRPr="004E6C30" w:rsidRDefault="004E6C30" w:rsidP="004E6C30">
      <w:pPr>
        <w:rPr>
          <w:lang w:bidi="ar-SY"/>
        </w:rPr>
      </w:pPr>
      <w:r w:rsidRPr="004E6C30">
        <w:rPr>
          <w:rtl/>
          <w:lang w:bidi="ar-SY"/>
        </w:rPr>
        <w:t xml:space="preserve">في التجربة </w:t>
      </w:r>
      <w:proofErr w:type="gramStart"/>
      <w:r w:rsidRPr="004E6C30">
        <w:rPr>
          <w:rtl/>
          <w:lang w:bidi="ar-SY"/>
        </w:rPr>
        <w:t>الأولى :</w:t>
      </w:r>
      <w:proofErr w:type="gramEnd"/>
      <w:r w:rsidRPr="004E6C30">
        <w:rPr>
          <w:rtl/>
          <w:lang w:bidi="ar-SY"/>
        </w:rPr>
        <w:t xml:space="preserve"> يظهر أن عملية </w:t>
      </w:r>
      <w:r w:rsidRPr="004E6C30">
        <w:rPr>
          <w:lang w:bidi="ar-SY"/>
        </w:rPr>
        <w:t>checkout</w:t>
      </w:r>
      <w:r w:rsidRPr="004E6C30">
        <w:rPr>
          <w:rtl/>
          <w:lang w:bidi="ar-SY"/>
        </w:rPr>
        <w:t xml:space="preserve">   أخذت   </w:t>
      </w:r>
      <w:r w:rsidRPr="004E6C30">
        <w:rPr>
          <w:lang w:bidi="ar-SY"/>
        </w:rPr>
        <w:t>0.041</w:t>
      </w:r>
      <w:r w:rsidRPr="004E6C30">
        <w:rPr>
          <w:rtl/>
          <w:lang w:bidi="ar-SY"/>
        </w:rPr>
        <w:t xml:space="preserve"> </w:t>
      </w:r>
      <w:r w:rsidRPr="004E6C30">
        <w:rPr>
          <w:rtl/>
        </w:rPr>
        <w:t>ثانية</w:t>
      </w:r>
      <w:r w:rsidRPr="004E6C30">
        <w:rPr>
          <w:rtl/>
          <w:lang w:bidi="ar-SY"/>
        </w:rPr>
        <w:t xml:space="preserve"> </w:t>
      </w:r>
    </w:p>
    <w:p w14:paraId="2469AE01" w14:textId="77777777" w:rsidR="004E6C30" w:rsidRPr="004E6C30" w:rsidRDefault="004E6C30" w:rsidP="004E6C30">
      <w:r w:rsidRPr="004E6C30">
        <w:rPr>
          <w:rtl/>
          <w:lang w:bidi="ar-SY"/>
        </w:rPr>
        <w:t xml:space="preserve">في التجربة </w:t>
      </w:r>
      <w:proofErr w:type="gramStart"/>
      <w:r w:rsidRPr="004E6C30">
        <w:rPr>
          <w:rtl/>
          <w:lang w:bidi="ar-SY"/>
        </w:rPr>
        <w:t>الثانية :</w:t>
      </w:r>
      <w:proofErr w:type="gramEnd"/>
      <w:r w:rsidRPr="004E6C30">
        <w:rPr>
          <w:rtl/>
          <w:lang w:bidi="ar-SY"/>
        </w:rPr>
        <w:t xml:space="preserve"> عملية </w:t>
      </w:r>
      <w:r w:rsidRPr="004E6C30">
        <w:rPr>
          <w:lang w:bidi="ar-SY"/>
        </w:rPr>
        <w:t>checkout</w:t>
      </w:r>
      <w:r w:rsidRPr="004E6C30">
        <w:rPr>
          <w:rtl/>
          <w:lang w:bidi="ar-SY"/>
        </w:rPr>
        <w:t xml:space="preserve">  أخذت </w:t>
      </w:r>
      <w:r w:rsidRPr="004E6C30">
        <w:rPr>
          <w:lang w:bidi="ar-SY"/>
        </w:rPr>
        <w:t>0.023</w:t>
      </w:r>
      <w:r w:rsidRPr="004E6C30">
        <w:rPr>
          <w:rtl/>
          <w:lang w:bidi="ar-SY"/>
        </w:rPr>
        <w:t xml:space="preserve"> ثانية </w:t>
      </w:r>
      <w:r w:rsidRPr="004E6C30">
        <w:rPr>
          <w:rtl/>
        </w:rPr>
        <w:t>لأن الـ</w:t>
      </w:r>
      <w:r w:rsidRPr="004E6C30">
        <w:rPr>
          <w:rtl/>
          <w:lang w:bidi="ar-SY"/>
        </w:rPr>
        <w:t xml:space="preserve"> </w:t>
      </w:r>
      <w:r w:rsidRPr="004E6C30">
        <w:rPr>
          <w:lang w:bidi="ar-SY"/>
        </w:rPr>
        <w:t>Service</w:t>
      </w:r>
      <w:r w:rsidRPr="004E6C30">
        <w:rPr>
          <w:rtl/>
          <w:lang w:bidi="ar-SY"/>
        </w:rPr>
        <w:t xml:space="preserve"> </w:t>
      </w:r>
      <w:r w:rsidRPr="004E6C30">
        <w:rPr>
          <w:rtl/>
        </w:rPr>
        <w:t xml:space="preserve">قامت برمي المهمة إلى ال </w:t>
      </w:r>
      <w:r w:rsidRPr="004E6C30">
        <w:t>Queue</w:t>
      </w:r>
      <w:r w:rsidRPr="004E6C30">
        <w:rPr>
          <w:rtl/>
        </w:rPr>
        <w:t xml:space="preserve"> وتحرير طلب المستخدم </w:t>
      </w:r>
    </w:p>
    <w:p w14:paraId="47AE038F" w14:textId="0D91546F" w:rsidR="004E6C30" w:rsidRPr="009C46DD" w:rsidRDefault="004E6C30" w:rsidP="009C46DD">
      <w:pPr>
        <w:rPr>
          <w:b/>
          <w:bCs/>
          <w:rtl/>
          <w:lang w:bidi="ar-SY"/>
        </w:rPr>
      </w:pPr>
      <w:proofErr w:type="gramStart"/>
      <w:r w:rsidRPr="004E6C30">
        <w:rPr>
          <w:rtl/>
        </w:rPr>
        <w:t xml:space="preserve">من  </w:t>
      </w:r>
      <w:r w:rsidRPr="004E6C30">
        <w:rPr>
          <w:lang w:bidi="ar-SY"/>
        </w:rPr>
        <w:t>0.041</w:t>
      </w:r>
      <w:proofErr w:type="gramEnd"/>
      <w:r w:rsidRPr="004E6C30">
        <w:rPr>
          <w:rtl/>
          <w:lang w:bidi="ar-SY"/>
        </w:rPr>
        <w:t xml:space="preserve"> </w:t>
      </w:r>
      <w:r w:rsidRPr="004E6C30">
        <w:rPr>
          <w:rtl/>
        </w:rPr>
        <w:t xml:space="preserve">ثانية إلى  </w:t>
      </w:r>
      <w:r w:rsidRPr="004E6C30">
        <w:rPr>
          <w:lang w:bidi="ar-SY"/>
        </w:rPr>
        <w:t>0.023</w:t>
      </w:r>
      <w:r w:rsidRPr="004E6C30">
        <w:rPr>
          <w:rtl/>
          <w:lang w:bidi="ar-SY"/>
        </w:rPr>
        <w:t xml:space="preserve"> </w:t>
      </w:r>
      <w:r w:rsidRPr="004E6C30">
        <w:rPr>
          <w:rtl/>
        </w:rPr>
        <w:t xml:space="preserve">ثانية (تحسن بنسبة </w:t>
      </w:r>
      <w:r w:rsidRPr="004E6C30">
        <w:rPr>
          <w:b/>
          <w:bCs/>
          <w:lang w:bidi="ar-SY"/>
        </w:rPr>
        <w:t>43.9%</w:t>
      </w:r>
      <w:r w:rsidRPr="004E6C30">
        <w:rPr>
          <w:b/>
          <w:bCs/>
          <w:rtl/>
          <w:lang w:bidi="ar-SY"/>
        </w:rPr>
        <w:t xml:space="preserve">  )</w:t>
      </w:r>
    </w:p>
    <w:p w14:paraId="79CB605C" w14:textId="77777777" w:rsidR="004E6C30" w:rsidRPr="004E6C30" w:rsidRDefault="004E6C30" w:rsidP="004E6C30">
      <w:pPr>
        <w:rPr>
          <w:rtl/>
        </w:rPr>
      </w:pPr>
      <w:r w:rsidRPr="004E6C30">
        <w:rPr>
          <w:rtl/>
          <w:lang w:bidi="ar-SY"/>
        </w:rPr>
        <w:t xml:space="preserve">في التجربة </w:t>
      </w:r>
      <w:proofErr w:type="gramStart"/>
      <w:r w:rsidRPr="004E6C30">
        <w:rPr>
          <w:rtl/>
          <w:lang w:bidi="ar-SY"/>
        </w:rPr>
        <w:t>الأولى :</w:t>
      </w:r>
      <w:proofErr w:type="gramEnd"/>
      <w:r w:rsidRPr="004E6C30">
        <w:rPr>
          <w:rtl/>
          <w:lang w:bidi="ar-SY"/>
        </w:rPr>
        <w:t xml:space="preserve"> السطر 2 و 3 أظهر أنه تم </w:t>
      </w:r>
      <w:proofErr w:type="spellStart"/>
      <w:r w:rsidRPr="004E6C30">
        <w:rPr>
          <w:rtl/>
          <w:lang w:bidi="ar-SY"/>
        </w:rPr>
        <w:t>تموليد</w:t>
      </w:r>
      <w:proofErr w:type="spellEnd"/>
      <w:r w:rsidRPr="004E6C30">
        <w:rPr>
          <w:rtl/>
          <w:lang w:bidi="ar-SY"/>
        </w:rPr>
        <w:t xml:space="preserve"> الملف بنجاح و استغرق وقت </w:t>
      </w:r>
      <w:r w:rsidRPr="004E6C30">
        <w:rPr>
          <w:lang w:bidi="ar-SY"/>
        </w:rPr>
        <w:t>0.251</w:t>
      </w:r>
      <w:r w:rsidRPr="004E6C30">
        <w:rPr>
          <w:rtl/>
          <w:lang w:bidi="ar-SY"/>
        </w:rPr>
        <w:t xml:space="preserve">  </w:t>
      </w:r>
      <w:r w:rsidRPr="004E6C30">
        <w:rPr>
          <w:rtl/>
        </w:rPr>
        <w:t xml:space="preserve">ثانية </w:t>
      </w:r>
    </w:p>
    <w:p w14:paraId="0A3C9A58" w14:textId="77777777" w:rsidR="004E6C30" w:rsidRPr="004E6C30" w:rsidRDefault="004E6C30" w:rsidP="004E6C30">
      <w:pPr>
        <w:rPr>
          <w:rtl/>
        </w:rPr>
      </w:pPr>
      <w:r w:rsidRPr="004E6C30">
        <w:rPr>
          <w:rtl/>
        </w:rPr>
        <w:t xml:space="preserve">في التجربة </w:t>
      </w:r>
      <w:proofErr w:type="gramStart"/>
      <w:r w:rsidRPr="004E6C30">
        <w:rPr>
          <w:rtl/>
        </w:rPr>
        <w:t>الثانية :</w:t>
      </w:r>
      <w:proofErr w:type="gramEnd"/>
      <w:r w:rsidRPr="004E6C30">
        <w:rPr>
          <w:rtl/>
        </w:rPr>
        <w:t xml:space="preserve"> السطر 2 و 3 أظهرا أنه تم توليد الملف بنجاح و استغرق وقت </w:t>
      </w:r>
      <w:r w:rsidRPr="004E6C30">
        <w:t>0.051</w:t>
      </w:r>
      <w:r w:rsidRPr="004E6C30">
        <w:rPr>
          <w:rtl/>
        </w:rPr>
        <w:t xml:space="preserve">  ثانية </w:t>
      </w:r>
    </w:p>
    <w:p w14:paraId="247D854C" w14:textId="62D4DDEF" w:rsidR="004E6C30" w:rsidRPr="004E6C30" w:rsidRDefault="004E6C30" w:rsidP="000560FA">
      <w:pPr>
        <w:rPr>
          <w:rtl/>
          <w:lang w:bidi="ar-SY"/>
        </w:rPr>
      </w:pPr>
      <w:r w:rsidRPr="004E6C30">
        <w:rPr>
          <w:rtl/>
          <w:lang w:bidi="ar-SY"/>
        </w:rPr>
        <w:t xml:space="preserve">و السبب في تأخر التجربة الأولى أنه تم استدعاء دالة توليد الملف داخل نطاق </w:t>
      </w:r>
      <w:r w:rsidRPr="004E6C30">
        <w:rPr>
          <w:lang w:bidi="ar-SY"/>
        </w:rPr>
        <w:t xml:space="preserve">DB </w:t>
      </w:r>
      <w:proofErr w:type="gramStart"/>
      <w:r w:rsidRPr="004E6C30">
        <w:rPr>
          <w:lang w:bidi="ar-SY"/>
        </w:rPr>
        <w:t>Transaction</w:t>
      </w:r>
      <w:r w:rsidRPr="004E6C30">
        <w:rPr>
          <w:rtl/>
          <w:lang w:bidi="ar-SY"/>
        </w:rPr>
        <w:t xml:space="preserve">  قبل</w:t>
      </w:r>
      <w:proofErr w:type="gramEnd"/>
      <w:r w:rsidRPr="004E6C30">
        <w:rPr>
          <w:rtl/>
          <w:lang w:bidi="ar-SY"/>
        </w:rPr>
        <w:t xml:space="preserve"> القيام ب </w:t>
      </w:r>
      <w:r w:rsidRPr="004E6C30">
        <w:rPr>
          <w:lang w:bidi="ar-SY"/>
        </w:rPr>
        <w:t>return</w:t>
      </w:r>
      <w:r w:rsidRPr="004E6C30">
        <w:rPr>
          <w:rtl/>
          <w:lang w:bidi="ar-SY"/>
        </w:rPr>
        <w:t xml:space="preserve">  كان لا يزال ال  </w:t>
      </w:r>
      <w:r w:rsidRPr="004E6C30">
        <w:rPr>
          <w:lang w:bidi="ar-SY"/>
        </w:rPr>
        <w:t>CPU</w:t>
      </w:r>
      <w:r w:rsidRPr="004E6C30">
        <w:rPr>
          <w:rtl/>
          <w:lang w:bidi="ar-SY"/>
        </w:rPr>
        <w:t xml:space="preserve">  محجوز و هو يراقب ال  </w:t>
      </w:r>
      <w:r w:rsidRPr="004E6C30">
        <w:rPr>
          <w:lang w:bidi="ar-SY"/>
        </w:rPr>
        <w:t>Transaction</w:t>
      </w:r>
      <w:r w:rsidRPr="004E6C30">
        <w:rPr>
          <w:rtl/>
          <w:lang w:bidi="ar-SY"/>
        </w:rPr>
        <w:t xml:space="preserve">  مما أدى ل </w:t>
      </w:r>
      <w:proofErr w:type="spellStart"/>
      <w:r w:rsidRPr="004E6C30">
        <w:rPr>
          <w:rtl/>
          <w:lang w:bidi="ar-SY"/>
        </w:rPr>
        <w:t>بطءفي</w:t>
      </w:r>
      <w:proofErr w:type="spellEnd"/>
      <w:r w:rsidRPr="004E6C30">
        <w:rPr>
          <w:rtl/>
          <w:lang w:bidi="ar-SY"/>
        </w:rPr>
        <w:t xml:space="preserve"> نظام الملفات و الكتابة استغرقت 0.251 ثانية بينما في التجربة الثانية تم قذف المهمة </w:t>
      </w:r>
      <w:proofErr w:type="spellStart"/>
      <w:r w:rsidRPr="004E6C30">
        <w:rPr>
          <w:rtl/>
          <w:lang w:bidi="ar-SY"/>
        </w:rPr>
        <w:t>لل</w:t>
      </w:r>
      <w:proofErr w:type="spellEnd"/>
      <w:r w:rsidRPr="004E6C30">
        <w:rPr>
          <w:rtl/>
          <w:lang w:bidi="ar-SY"/>
        </w:rPr>
        <w:t xml:space="preserve"> </w:t>
      </w:r>
      <w:r w:rsidRPr="004E6C30">
        <w:rPr>
          <w:lang w:bidi="ar-SY"/>
        </w:rPr>
        <w:t>queue</w:t>
      </w:r>
      <w:r w:rsidRPr="004E6C30">
        <w:rPr>
          <w:rtl/>
          <w:lang w:bidi="ar-SY"/>
        </w:rPr>
        <w:t xml:space="preserve">  و تحررت قاعدة البيانات و تم توليد الملف ب بيئة معزولة و نظيفة بزمن 0.051 ثانية </w:t>
      </w:r>
      <w:r w:rsidR="00EF5CAD">
        <w:rPr>
          <w:rtl/>
          <w:lang w:bidi="ar-SY"/>
        </w:rPr>
        <w:br w:type="page"/>
      </w:r>
    </w:p>
    <w:p w14:paraId="532F70AE" w14:textId="0B81D280" w:rsidR="004E6C30" w:rsidRPr="009C46DD" w:rsidRDefault="004E6C30" w:rsidP="009C46DD">
      <w:pPr>
        <w:pStyle w:val="Heading1"/>
        <w:jc w:val="center"/>
      </w:pPr>
      <w:bookmarkStart w:id="40" w:name="_Toc230037986"/>
      <w:r w:rsidRPr="004E6C30">
        <w:rPr>
          <w:rtl/>
        </w:rPr>
        <w:lastRenderedPageBreak/>
        <w:t>الطلب الرابع: معالجة البيانات على دفعات</w:t>
      </w:r>
      <w:r w:rsidR="009C46DD">
        <w:rPr>
          <w:rtl/>
        </w:rPr>
        <w:br/>
      </w:r>
      <w:r w:rsidRPr="004E6C30">
        <w:rPr>
          <w:sz w:val="34"/>
          <w:szCs w:val="34"/>
        </w:rPr>
        <w:t>Batch Processing in Parallel Environments</w:t>
      </w:r>
      <w:bookmarkEnd w:id="40"/>
    </w:p>
    <w:p w14:paraId="5E02B57A" w14:textId="77777777" w:rsidR="004E6C30" w:rsidRPr="004E6C30" w:rsidRDefault="004E6C30" w:rsidP="009C46DD">
      <w:r w:rsidRPr="004E6C30">
        <w:rPr>
          <w:rtl/>
        </w:rPr>
        <w:t>في هذا الطلب قمت بالتركيز على معالجة بيانات المبيعات اليومية الخاصة بمنصة التجارة الإلكترونية بطريقة تسمح للنظام بالتعامل مع عدد كبير من الطلبات دون استهلاك كمية كبيرة من الذاكرة أو التأثير على أداء الخادم</w:t>
      </w:r>
      <w:r w:rsidRPr="004E6C30">
        <w:t>.</w:t>
      </w:r>
    </w:p>
    <w:p w14:paraId="28F8E33C" w14:textId="77777777" w:rsidR="004E6C30" w:rsidRPr="004E6C30" w:rsidRDefault="004E6C30" w:rsidP="009C46DD">
      <w:r w:rsidRPr="004E6C30">
        <w:rPr>
          <w:rtl/>
        </w:rPr>
        <w:t>الفكرة الأساسية كانت إنشاء نظام يقوم بتوليد تقرير يومي للمبيعات يحتوي على تفاصيل الطلبات والإحصائيات العامة ومعلومات الأداء، لكن المشكلة الأساسية ظهرت عند التعامل مع عشرات آلاف الطلبات، لأن تحميل جميع البيانات دفعة واحدة داخل الذاكرة يسبب ضغطاً كبيراً على التطبيق وقد يؤدي إلى بطء شديد أو حتى توقف التنفيذ عند ازدياد حجم البيانات</w:t>
      </w:r>
      <w:r w:rsidRPr="004E6C30">
        <w:t>.</w:t>
      </w:r>
    </w:p>
    <w:p w14:paraId="6F324D6F" w14:textId="77777777" w:rsidR="004E6C30" w:rsidRPr="004E6C30" w:rsidRDefault="004E6C30" w:rsidP="009C46DD">
      <w:r w:rsidRPr="004E6C30">
        <w:rPr>
          <w:rtl/>
        </w:rPr>
        <w:t>لهذا السبب قمنا باستخدام أسلوب الـ</w:t>
      </w:r>
      <w:r w:rsidRPr="004E6C30">
        <w:t xml:space="preserve"> Batch Processing</w:t>
      </w:r>
      <w:r w:rsidRPr="004E6C30">
        <w:rPr>
          <w:rtl/>
        </w:rPr>
        <w:t>، حيث يتم تقسيم البيانات إلى دفعات صغيرة ومعالجة كل دفعة بشكل مستقل، بدلاً من تحميل جميع السجلات دفعة واحدة</w:t>
      </w:r>
      <w:r w:rsidRPr="004E6C30">
        <w:t>.</w:t>
      </w:r>
    </w:p>
    <w:p w14:paraId="77D196F4" w14:textId="77777777" w:rsidR="004E6C30" w:rsidRPr="004E6C30" w:rsidRDefault="004E6C30" w:rsidP="009C46DD">
      <w:pPr>
        <w:pStyle w:val="Heading2"/>
      </w:pPr>
      <w:bookmarkStart w:id="41" w:name="_Toc230037987"/>
      <w:r w:rsidRPr="004E6C30">
        <w:rPr>
          <w:rtl/>
        </w:rPr>
        <w:t>آلية العمل</w:t>
      </w:r>
      <w:bookmarkEnd w:id="41"/>
    </w:p>
    <w:p w14:paraId="3E9903C1" w14:textId="77777777" w:rsidR="004E6C30" w:rsidRPr="004E6C30" w:rsidRDefault="004E6C30" w:rsidP="009C46DD">
      <w:r w:rsidRPr="004E6C30">
        <w:rPr>
          <w:rtl/>
        </w:rPr>
        <w:t xml:space="preserve">تم تنفيذ المعالجة على دفعات </w:t>
      </w:r>
      <w:proofErr w:type="gramStart"/>
      <w:r w:rsidRPr="004E6C30">
        <w:rPr>
          <w:rtl/>
        </w:rPr>
        <w:t xml:space="preserve">داخل  </w:t>
      </w:r>
      <w:proofErr w:type="spellStart"/>
      <w:r w:rsidRPr="004E6C30">
        <w:t>ChunkedSalesProcessor</w:t>
      </w:r>
      <w:proofErr w:type="spellEnd"/>
      <w:proofErr w:type="gramEnd"/>
      <w:r w:rsidRPr="004E6C30">
        <w:rPr>
          <w:rtl/>
        </w:rPr>
        <w:t xml:space="preserve">  وتحديداً ضمن الدالة </w:t>
      </w:r>
      <w:r w:rsidRPr="004E6C30">
        <w:t>process()</w:t>
      </w:r>
    </w:p>
    <w:p w14:paraId="0F31D95C" w14:textId="77777777" w:rsidR="004E6C30" w:rsidRPr="004E6C30" w:rsidRDefault="004E6C30" w:rsidP="009C46DD">
      <w:r w:rsidRPr="004E6C30">
        <w:rPr>
          <w:rtl/>
        </w:rPr>
        <w:t xml:space="preserve">حيث يتم جلب الطلبات باستخدام </w:t>
      </w:r>
      <w:proofErr w:type="spellStart"/>
      <w:proofErr w:type="gramStart"/>
      <w:r w:rsidRPr="004E6C30">
        <w:t>chunkById</w:t>
      </w:r>
      <w:proofErr w:type="spellEnd"/>
      <w:r w:rsidRPr="004E6C30">
        <w:t>(</w:t>
      </w:r>
      <w:proofErr w:type="gramEnd"/>
      <w:r w:rsidRPr="004E6C30">
        <w:t>)</w:t>
      </w:r>
      <w:r w:rsidRPr="004E6C30">
        <w:rPr>
          <w:rtl/>
        </w:rPr>
        <w:t xml:space="preserve"> بدلاً من  </w:t>
      </w:r>
      <w:r w:rsidRPr="004E6C30">
        <w:t>get()</w:t>
      </w:r>
      <w:r w:rsidRPr="004E6C30">
        <w:rPr>
          <w:rtl/>
        </w:rPr>
        <w:t xml:space="preserve"> ، والفرق الأساسي أن </w:t>
      </w:r>
      <w:r w:rsidRPr="004E6C30">
        <w:t xml:space="preserve">get() </w:t>
      </w:r>
      <w:r w:rsidRPr="004E6C30">
        <w:rPr>
          <w:rtl/>
        </w:rPr>
        <w:t xml:space="preserve">تقوم بتحميل جميع الطلبات الموجودة في قاعدة البيانات داخل الذاكرة مباشرة، بينما تقوم </w:t>
      </w:r>
      <w:proofErr w:type="spellStart"/>
      <w:r w:rsidRPr="004E6C30">
        <w:t>chunkById</w:t>
      </w:r>
      <w:proofErr w:type="spellEnd"/>
      <w:r w:rsidRPr="004E6C30">
        <w:t xml:space="preserve">() </w:t>
      </w:r>
      <w:r w:rsidRPr="004E6C30">
        <w:rPr>
          <w:rtl/>
        </w:rPr>
        <w:t>بقراءة البيانات تدريجياً على دفعات صغيرة، وفي مشروعنا تم تحديد حجم الدفعة الواحدة بـ 1000 طلب فقط</w:t>
      </w:r>
      <w:r w:rsidRPr="004E6C30">
        <w:t xml:space="preserve">. </w:t>
      </w:r>
    </w:p>
    <w:p w14:paraId="059222A3" w14:textId="1A730194" w:rsidR="004E6C30" w:rsidRPr="009C46DD" w:rsidRDefault="004E6C30" w:rsidP="009C46DD">
      <w:r w:rsidRPr="004E6C30">
        <w:rPr>
          <w:rtl/>
        </w:rPr>
        <w:t xml:space="preserve">بعد قراءة كل دفعة يتم إرسالها إلى الدالة </w:t>
      </w:r>
      <w:proofErr w:type="spellStart"/>
      <w:proofErr w:type="gramStart"/>
      <w:r w:rsidRPr="004E6C30">
        <w:t>processBatch</w:t>
      </w:r>
      <w:proofErr w:type="spellEnd"/>
      <w:r w:rsidRPr="004E6C30">
        <w:t>(</w:t>
      </w:r>
      <w:proofErr w:type="gramEnd"/>
      <w:r w:rsidRPr="004E6C30">
        <w:t>)</w:t>
      </w:r>
      <w:r w:rsidRPr="004E6C30">
        <w:rPr>
          <w:rtl/>
        </w:rPr>
        <w:t xml:space="preserve"> والتي تقوم بحساب الإيرادات وتجهيز بيانات الطلبات والإحصائيات الخاصة بكل دفعة بشكل منفصل عن بقية البيانات</w:t>
      </w:r>
      <w:r w:rsidRPr="004E6C30">
        <w:t>.</w:t>
      </w:r>
    </w:p>
    <w:p w14:paraId="52477C30" w14:textId="71183C99" w:rsidR="004E6C30" w:rsidRPr="004E6C30" w:rsidRDefault="004E6C30" w:rsidP="009C46DD">
      <w:pPr>
        <w:pStyle w:val="Heading2"/>
      </w:pPr>
      <w:bookmarkStart w:id="42" w:name="_Toc230037988"/>
      <w:r w:rsidRPr="004E6C30">
        <w:rPr>
          <w:rtl/>
        </w:rPr>
        <w:t xml:space="preserve">لماذا </w:t>
      </w:r>
      <w:r w:rsidR="0011159F" w:rsidRPr="004E6C30">
        <w:rPr>
          <w:rFonts w:hint="cs"/>
          <w:rtl/>
        </w:rPr>
        <w:t xml:space="preserve">استخدمنا </w:t>
      </w:r>
      <w:r w:rsidR="0011159F" w:rsidRPr="004E6C30">
        <w:t>Batch</w:t>
      </w:r>
      <w:r w:rsidRPr="004E6C30">
        <w:t xml:space="preserve"> Processing</w:t>
      </w:r>
      <w:bookmarkEnd w:id="42"/>
    </w:p>
    <w:p w14:paraId="1B742763" w14:textId="77777777" w:rsidR="004E6C30" w:rsidRPr="004E6C30" w:rsidRDefault="004E6C30" w:rsidP="009C46DD">
      <w:r w:rsidRPr="004E6C30">
        <w:rPr>
          <w:rtl/>
        </w:rPr>
        <w:t>استخدام المعالجة التقليدية كان مناسباً فقط مع البيانات الصغيرة، لكن مع وجود عدد كبير من الطلبات أصبح استهلاك الذاكرة مرتفعاً جداً، لأن النظام يحمّل جميع السجلات دفعة واحدة قبل بدء المعالجة</w:t>
      </w:r>
      <w:r w:rsidRPr="004E6C30">
        <w:t>.</w:t>
      </w:r>
    </w:p>
    <w:p w14:paraId="5217D4A9" w14:textId="77777777" w:rsidR="004E6C30" w:rsidRPr="004E6C30" w:rsidRDefault="004E6C30" w:rsidP="009C46DD">
      <w:r w:rsidRPr="004E6C30">
        <w:rPr>
          <w:rtl/>
        </w:rPr>
        <w:t>أما باستخدام الـ</w:t>
      </w:r>
      <w:r w:rsidRPr="004E6C30">
        <w:t xml:space="preserve"> Batch Processing </w:t>
      </w:r>
      <w:r w:rsidRPr="004E6C30">
        <w:rPr>
          <w:rtl/>
        </w:rPr>
        <w:t>فقد أصبح النظام يعالج جزءاً صغيراً من البيانات في كل مرة، وهذا خفف الضغط على الذاكرة بشكل واضح وساعد على تحسين استقرار التطبيق أثناء إنشاء التقارير</w:t>
      </w:r>
      <w:r w:rsidRPr="004E6C30">
        <w:t>.</w:t>
      </w:r>
    </w:p>
    <w:p w14:paraId="77462D1C" w14:textId="77777777" w:rsidR="004E6C30" w:rsidRPr="004E6C30" w:rsidRDefault="004E6C30" w:rsidP="009C46DD">
      <w:r w:rsidRPr="004E6C30">
        <w:rPr>
          <w:rtl/>
        </w:rPr>
        <w:t>كما أن تقسيم البيانات إلى دفعات أعطانا إمكانية مراقبة أداء كل جزء من المعالجة بشكل مستقل، مثل معرفة الزمن الذي استغرقته كل دفعة وكمية الذاكرة التي استهلكتها أثناء التنفيذ</w:t>
      </w:r>
      <w:r w:rsidRPr="004E6C30">
        <w:t>.</w:t>
      </w:r>
    </w:p>
    <w:p w14:paraId="5A3D8395" w14:textId="77777777" w:rsidR="004E6C30" w:rsidRPr="004E6C30" w:rsidRDefault="004E6C30" w:rsidP="009C46DD">
      <w:pPr>
        <w:pStyle w:val="Heading2"/>
      </w:pPr>
      <w:bookmarkStart w:id="43" w:name="_Toc230037989"/>
      <w:r w:rsidRPr="004E6C30">
        <w:rPr>
          <w:rtl/>
        </w:rPr>
        <w:t>مقارنة المعالجة التقليدية مع المعالجة على دفعات</w:t>
      </w:r>
      <w:bookmarkEnd w:id="43"/>
    </w:p>
    <w:p w14:paraId="04EDC113" w14:textId="77777777" w:rsidR="004E6C30" w:rsidRPr="004E6C30" w:rsidRDefault="004E6C30" w:rsidP="009C46DD">
      <w:r w:rsidRPr="004E6C30">
        <w:rPr>
          <w:rtl/>
        </w:rPr>
        <w:t xml:space="preserve">قمت بإنشاء خدمة باسم </w:t>
      </w:r>
      <w:proofErr w:type="spellStart"/>
      <w:r w:rsidRPr="004E6C30">
        <w:t>DailySalesProcessingService</w:t>
      </w:r>
      <w:proofErr w:type="spellEnd"/>
      <w:r w:rsidRPr="004E6C30">
        <w:rPr>
          <w:rtl/>
        </w:rPr>
        <w:t xml:space="preserve"> بحيث تسمح للنظام بالعمل بعدة أوضاع، إما باستخدام المعالجة التقليدية أو باستخدام الـ</w:t>
      </w:r>
      <w:r w:rsidRPr="004E6C30">
        <w:t xml:space="preserve"> Batch Processing </w:t>
      </w:r>
      <w:r w:rsidRPr="004E6C30">
        <w:rPr>
          <w:rtl/>
        </w:rPr>
        <w:t>أو تشغيل الطريقتين معاً للمقارنة بين النتائج</w:t>
      </w:r>
      <w:r w:rsidRPr="004E6C30">
        <w:t>.</w:t>
      </w:r>
    </w:p>
    <w:p w14:paraId="3014B67E" w14:textId="77777777" w:rsidR="004E6C30" w:rsidRPr="004E6C30" w:rsidRDefault="004E6C30" w:rsidP="009C46DD">
      <w:r w:rsidRPr="004E6C30">
        <w:rPr>
          <w:rtl/>
        </w:rPr>
        <w:t xml:space="preserve">في الوضع التقليدي يتم استخدام </w:t>
      </w:r>
      <w:proofErr w:type="spellStart"/>
      <w:r w:rsidRPr="004E6C30">
        <w:t>NormalSalesProcessor</w:t>
      </w:r>
      <w:proofErr w:type="spellEnd"/>
    </w:p>
    <w:p w14:paraId="25A9C948" w14:textId="77777777" w:rsidR="004E6C30" w:rsidRPr="004E6C30" w:rsidRDefault="004E6C30" w:rsidP="009C46DD">
      <w:r w:rsidRPr="004E6C30">
        <w:rPr>
          <w:rtl/>
        </w:rPr>
        <w:t>أما في وضع الـ</w:t>
      </w:r>
      <w:r w:rsidRPr="004E6C30">
        <w:t xml:space="preserve"> Batch Processing </w:t>
      </w:r>
      <w:r w:rsidRPr="004E6C30">
        <w:rPr>
          <w:rtl/>
        </w:rPr>
        <w:t xml:space="preserve">فيتم استخدام </w:t>
      </w:r>
      <w:proofErr w:type="spellStart"/>
      <w:r w:rsidRPr="004E6C30">
        <w:t>ChunkedSalesProcessor</w:t>
      </w:r>
      <w:proofErr w:type="spellEnd"/>
    </w:p>
    <w:p w14:paraId="7D9B89E6" w14:textId="77777777" w:rsidR="004E6C30" w:rsidRPr="004E6C30" w:rsidRDefault="004E6C30" w:rsidP="009C46DD">
      <w:r w:rsidRPr="004E6C30">
        <w:rPr>
          <w:rtl/>
        </w:rPr>
        <w:lastRenderedPageBreak/>
        <w:t>ثم يتم حساب الفروقات بين الطريقتين من حيث سرعة التنفيذ واستهلاك الذاكرة</w:t>
      </w:r>
      <w:r w:rsidRPr="004E6C30">
        <w:t>.</w:t>
      </w:r>
    </w:p>
    <w:p w14:paraId="530625FA" w14:textId="77777777" w:rsidR="004E6C30" w:rsidRPr="004E6C30" w:rsidRDefault="004E6C30" w:rsidP="009C46DD">
      <w:pPr>
        <w:pStyle w:val="Heading2"/>
      </w:pPr>
      <w:bookmarkStart w:id="44" w:name="_Toc230037990"/>
      <w:r w:rsidRPr="004E6C30">
        <w:rPr>
          <w:rtl/>
        </w:rPr>
        <w:t>قياس الأداء واستهلاك الذاكرة</w:t>
      </w:r>
      <w:bookmarkEnd w:id="44"/>
    </w:p>
    <w:p w14:paraId="2DEBD78A" w14:textId="77777777" w:rsidR="004E6C30" w:rsidRPr="004E6C30" w:rsidRDefault="004E6C30" w:rsidP="009C46DD">
      <w:r w:rsidRPr="004E6C30">
        <w:rPr>
          <w:rtl/>
        </w:rPr>
        <w:t>لإظهار الفرق الحقيقي بين الطريقتين قمنا بقياس الأداء أثناء التنفيذ باستخدام</w:t>
      </w:r>
      <w:r w:rsidRPr="004E6C30">
        <w:t>:</w:t>
      </w:r>
    </w:p>
    <w:p w14:paraId="4BB89C4E" w14:textId="77777777" w:rsidR="004E6C30" w:rsidRPr="004E6C30" w:rsidRDefault="004E6C30" w:rsidP="009C46DD">
      <w:proofErr w:type="spellStart"/>
      <w:r w:rsidRPr="004E6C30">
        <w:t>memory_get_usage</w:t>
      </w:r>
      <w:proofErr w:type="spellEnd"/>
      <w:r w:rsidRPr="004E6C30">
        <w:t>()</w:t>
      </w:r>
      <w:r w:rsidRPr="004E6C30">
        <w:br/>
      </w:r>
      <w:proofErr w:type="spellStart"/>
      <w:r w:rsidRPr="004E6C30">
        <w:t>memory_get_peak_usage</w:t>
      </w:r>
      <w:proofErr w:type="spellEnd"/>
      <w:r w:rsidRPr="004E6C30">
        <w:t>()</w:t>
      </w:r>
      <w:r w:rsidRPr="004E6C30">
        <w:br/>
      </w:r>
      <w:proofErr w:type="spellStart"/>
      <w:r w:rsidRPr="004E6C30">
        <w:t>microtime</w:t>
      </w:r>
      <w:proofErr w:type="spellEnd"/>
      <w:r w:rsidRPr="004E6C30">
        <w:t>(true)</w:t>
      </w:r>
    </w:p>
    <w:p w14:paraId="045127A5" w14:textId="77777777" w:rsidR="004E6C30" w:rsidRPr="004E6C30" w:rsidRDefault="004E6C30" w:rsidP="009C46DD">
      <w:r w:rsidRPr="004E6C30">
        <w:rPr>
          <w:rtl/>
        </w:rPr>
        <w:t>حيث يتم تتبع استهلاك الذاكرة منذ بداية المعالجة وحتى نهايتها، بالإضافة إلى تسجيل أعلى قيمة وصلت إليها الذاكرة أثناء التنفيذ</w:t>
      </w:r>
      <w:r w:rsidRPr="004E6C30">
        <w:t>.</w:t>
      </w:r>
    </w:p>
    <w:p w14:paraId="386A871C" w14:textId="77777777" w:rsidR="004E6C30" w:rsidRPr="004E6C30" w:rsidRDefault="004E6C30" w:rsidP="009C46DD">
      <w:r w:rsidRPr="004E6C30">
        <w:rPr>
          <w:rtl/>
        </w:rPr>
        <w:t xml:space="preserve">كما تم تسجيل معلومات تفصيلية لكل دفعة داخل </w:t>
      </w:r>
      <w:proofErr w:type="spellStart"/>
      <w:r w:rsidRPr="004E6C30">
        <w:t>batches_metrics</w:t>
      </w:r>
      <w:proofErr w:type="spellEnd"/>
      <w:r w:rsidRPr="004E6C30">
        <w:rPr>
          <w:rtl/>
        </w:rPr>
        <w:t xml:space="preserve"> بحيث يحتوي كل</w:t>
      </w:r>
      <w:r w:rsidRPr="004E6C30">
        <w:t xml:space="preserve"> Batch </w:t>
      </w:r>
      <w:r w:rsidRPr="004E6C30">
        <w:rPr>
          <w:rtl/>
        </w:rPr>
        <w:t>على معلومات مثل عدد الطلبات التي تمت معالجتها والزمن الذي استغرقته العملية واستهلاك الذاكرة قبل وبعد التنفيذ</w:t>
      </w:r>
      <w:r w:rsidRPr="004E6C30">
        <w:t>.</w:t>
      </w:r>
    </w:p>
    <w:p w14:paraId="69CE106A" w14:textId="77777777" w:rsidR="004E6C30" w:rsidRPr="004E6C30" w:rsidRDefault="004E6C30" w:rsidP="009C46DD">
      <w:pPr>
        <w:pStyle w:val="Heading2"/>
      </w:pPr>
      <w:bookmarkStart w:id="45" w:name="_Toc230037991"/>
      <w:r w:rsidRPr="004E6C30">
        <w:rPr>
          <w:rtl/>
        </w:rPr>
        <w:t>الإحصائيات داخل التقرير</w:t>
      </w:r>
      <w:bookmarkEnd w:id="45"/>
    </w:p>
    <w:p w14:paraId="2158AB25" w14:textId="77777777" w:rsidR="004E6C30" w:rsidRPr="004E6C30" w:rsidRDefault="004E6C30" w:rsidP="009C46DD">
      <w:r w:rsidRPr="004E6C30">
        <w:rPr>
          <w:rtl/>
        </w:rPr>
        <w:t>بعد انتهاء عملية المعالجة يقوم النظام بحساب مجموعة من الإحصائيات الخاصة بالمبيعات، مثل عدد الطلبات المكتملة أو الملغاة ومتوسط قيمة الطلبات والإيرادات الكلية</w:t>
      </w:r>
      <w:r w:rsidRPr="004E6C30">
        <w:t>.</w:t>
      </w:r>
    </w:p>
    <w:p w14:paraId="61AA6ED9" w14:textId="77777777" w:rsidR="004E6C30" w:rsidRPr="004E6C30" w:rsidRDefault="004E6C30" w:rsidP="009C46DD">
      <w:r w:rsidRPr="004E6C30">
        <w:rPr>
          <w:rtl/>
        </w:rPr>
        <w:t xml:space="preserve">تم تنفيذ ذلك داخل الدالة </w:t>
      </w:r>
      <w:proofErr w:type="spellStart"/>
      <w:proofErr w:type="gramStart"/>
      <w:r w:rsidRPr="004E6C30">
        <w:t>calculateOrderStats</w:t>
      </w:r>
      <w:proofErr w:type="spellEnd"/>
      <w:r w:rsidRPr="004E6C30">
        <w:t>(</w:t>
      </w:r>
      <w:proofErr w:type="gramEnd"/>
      <w:r w:rsidRPr="004E6C30">
        <w:t>)</w:t>
      </w:r>
      <w:r w:rsidRPr="004E6C30">
        <w:rPr>
          <w:rtl/>
        </w:rPr>
        <w:t xml:space="preserve"> ضمن </w:t>
      </w:r>
      <w:proofErr w:type="spellStart"/>
      <w:r w:rsidRPr="004E6C30">
        <w:t>ProcessDailySalesJob</w:t>
      </w:r>
      <w:proofErr w:type="spellEnd"/>
      <w:r w:rsidRPr="004E6C30">
        <w:rPr>
          <w:rtl/>
        </w:rPr>
        <w:t xml:space="preserve"> ثم يتم إرسال جميع النتائج إلى ملف</w:t>
      </w:r>
      <w:r w:rsidRPr="004E6C30">
        <w:t xml:space="preserve"> PDF </w:t>
      </w:r>
      <w:r w:rsidRPr="004E6C30">
        <w:rPr>
          <w:rtl/>
        </w:rPr>
        <w:t>ليتم إنشاء التقرير النهائي بشكل منظم وواضح</w:t>
      </w:r>
      <w:r w:rsidRPr="004E6C30">
        <w:t>.</w:t>
      </w:r>
    </w:p>
    <w:p w14:paraId="626B74D0" w14:textId="77777777" w:rsidR="004E6C30" w:rsidRPr="004E6C30" w:rsidRDefault="004E6C30" w:rsidP="009C46DD">
      <w:pPr>
        <w:pStyle w:val="Heading2"/>
        <w:rPr>
          <w:rtl/>
        </w:rPr>
      </w:pPr>
      <w:bookmarkStart w:id="46" w:name="_Toc230037992"/>
      <w:r w:rsidRPr="004E6C30">
        <w:rPr>
          <w:rtl/>
        </w:rPr>
        <w:t>النتائج</w:t>
      </w:r>
      <w:bookmarkEnd w:id="46"/>
    </w:p>
    <w:p w14:paraId="4F6D44AD" w14:textId="77777777" w:rsidR="004E6C30" w:rsidRPr="004E6C30" w:rsidRDefault="004E6C30" w:rsidP="009C46DD">
      <w:pPr>
        <w:rPr>
          <w:rtl/>
        </w:rPr>
      </w:pPr>
      <w:r w:rsidRPr="004E6C30">
        <w:rPr>
          <w:rtl/>
        </w:rPr>
        <w:t xml:space="preserve">قمت بتنفيذ العملية على </w:t>
      </w:r>
      <w:r w:rsidRPr="004E6C30">
        <w:t>50,000</w:t>
      </w:r>
      <w:r w:rsidRPr="004E6C30">
        <w:rPr>
          <w:rtl/>
        </w:rPr>
        <w:t xml:space="preserve"> طلب لقياس الكفاءة الفعلية للعملية، وكانت الإحصائيات الأساسية والمالية كالآتي:</w:t>
      </w:r>
    </w:p>
    <w:p w14:paraId="7D12A9F1" w14:textId="44F279FF" w:rsidR="004E6C30" w:rsidRPr="009C46DD" w:rsidRDefault="004E6C30" w:rsidP="009C46DD">
      <w:pPr>
        <w:rPr>
          <w:rtl/>
        </w:rPr>
      </w:pPr>
      <w:r w:rsidRPr="004E6C30">
        <w:rPr>
          <w:noProof/>
          <w:rtl/>
        </w:rPr>
        <w:drawing>
          <wp:inline distT="0" distB="0" distL="0" distR="0" wp14:anchorId="3FE597D5" wp14:editId="65FE913B">
            <wp:extent cx="5943600" cy="1660525"/>
            <wp:effectExtent l="0" t="0" r="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660525"/>
                    </a:xfrm>
                    <a:prstGeom prst="rect">
                      <a:avLst/>
                    </a:prstGeom>
                  </pic:spPr>
                </pic:pic>
              </a:graphicData>
            </a:graphic>
          </wp:inline>
        </w:drawing>
      </w:r>
    </w:p>
    <w:p w14:paraId="500E8C6B" w14:textId="77777777" w:rsidR="004E6C30" w:rsidRPr="004E6C30" w:rsidRDefault="004E6C30" w:rsidP="009C46DD">
      <w:pPr>
        <w:rPr>
          <w:rtl/>
        </w:rPr>
      </w:pPr>
      <w:r w:rsidRPr="004E6C30">
        <w:rPr>
          <w:rtl/>
        </w:rPr>
        <w:t xml:space="preserve">وبعدها تم تنفيذ العملية بالطريقتين </w:t>
      </w:r>
      <w:proofErr w:type="spellStart"/>
      <w:r w:rsidRPr="004E6C30">
        <w:t>NormalSalesProcessor</w:t>
      </w:r>
      <w:proofErr w:type="spellEnd"/>
      <w:r w:rsidRPr="004E6C30">
        <w:rPr>
          <w:rtl/>
        </w:rPr>
        <w:t xml:space="preserve"> العادية وباستخدام </w:t>
      </w:r>
      <w:proofErr w:type="spellStart"/>
      <w:r w:rsidRPr="004E6C30">
        <w:t>ChunkedSalesProcessor</w:t>
      </w:r>
      <w:proofErr w:type="spellEnd"/>
      <w:r w:rsidRPr="004E6C30">
        <w:rPr>
          <w:rtl/>
        </w:rPr>
        <w:t xml:space="preserve"> بعد استخدام مفهوم </w:t>
      </w:r>
      <w:proofErr w:type="gramStart"/>
      <w:r w:rsidRPr="004E6C30">
        <w:rPr>
          <w:rtl/>
        </w:rPr>
        <w:t>ال</w:t>
      </w:r>
      <w:r w:rsidRPr="004E6C30">
        <w:t>Batch</w:t>
      </w:r>
      <w:proofErr w:type="gramEnd"/>
      <w:r w:rsidRPr="004E6C30">
        <w:rPr>
          <w:rtl/>
        </w:rPr>
        <w:t xml:space="preserve"> وكانت النتائج كالآتي:</w:t>
      </w:r>
    </w:p>
    <w:p w14:paraId="592DC71A" w14:textId="77777777" w:rsidR="004E6C30" w:rsidRPr="004E6C30" w:rsidRDefault="004E6C30" w:rsidP="004E6C30">
      <w:pPr>
        <w:rPr>
          <w:sz w:val="34"/>
          <w:szCs w:val="34"/>
          <w:rtl/>
        </w:rPr>
      </w:pPr>
      <w:r w:rsidRPr="004E6C30">
        <w:rPr>
          <w:noProof/>
          <w:sz w:val="34"/>
          <w:szCs w:val="34"/>
          <w:rtl/>
        </w:rPr>
        <w:lastRenderedPageBreak/>
        <w:drawing>
          <wp:inline distT="0" distB="0" distL="0" distR="0" wp14:anchorId="72166FE1" wp14:editId="61CEF6B5">
            <wp:extent cx="5943600" cy="2561590"/>
            <wp:effectExtent l="0" t="0" r="0" b="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561590"/>
                    </a:xfrm>
                    <a:prstGeom prst="rect">
                      <a:avLst/>
                    </a:prstGeom>
                  </pic:spPr>
                </pic:pic>
              </a:graphicData>
            </a:graphic>
          </wp:inline>
        </w:drawing>
      </w:r>
    </w:p>
    <w:p w14:paraId="4C3C0F4E" w14:textId="77777777" w:rsidR="004E6C30" w:rsidRPr="004E6C30" w:rsidRDefault="004E6C30" w:rsidP="009C46DD">
      <w:pPr>
        <w:pStyle w:val="Heading2"/>
        <w:rPr>
          <w:rtl/>
        </w:rPr>
      </w:pPr>
      <w:bookmarkStart w:id="47" w:name="_Toc230037993"/>
      <w:r w:rsidRPr="004E6C30">
        <w:rPr>
          <w:rtl/>
        </w:rPr>
        <w:t>والنتائج التفصيلية:</w:t>
      </w:r>
      <w:bookmarkEnd w:id="47"/>
    </w:p>
    <w:p w14:paraId="3723FB87" w14:textId="77777777" w:rsidR="004E6C30" w:rsidRPr="004E6C30" w:rsidRDefault="004E6C30" w:rsidP="004E6C30">
      <w:pPr>
        <w:rPr>
          <w:sz w:val="34"/>
          <w:szCs w:val="34"/>
          <w:rtl/>
        </w:rPr>
      </w:pPr>
      <w:r w:rsidRPr="004E6C30">
        <w:rPr>
          <w:noProof/>
          <w:sz w:val="34"/>
          <w:szCs w:val="34"/>
          <w:rtl/>
        </w:rPr>
        <w:drawing>
          <wp:inline distT="0" distB="0" distL="0" distR="0" wp14:anchorId="5BDB7437" wp14:editId="0D06427E">
            <wp:extent cx="5943600" cy="2798445"/>
            <wp:effectExtent l="0" t="0" r="0" b="1905"/>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798445"/>
                    </a:xfrm>
                    <a:prstGeom prst="rect">
                      <a:avLst/>
                    </a:prstGeom>
                  </pic:spPr>
                </pic:pic>
              </a:graphicData>
            </a:graphic>
          </wp:inline>
        </w:drawing>
      </w:r>
    </w:p>
    <w:p w14:paraId="7A753BDD" w14:textId="77777777" w:rsidR="004E6C30" w:rsidRPr="004E6C30" w:rsidRDefault="004E6C30" w:rsidP="009C46DD">
      <w:pPr>
        <w:rPr>
          <w:rtl/>
        </w:rPr>
      </w:pPr>
      <w:r w:rsidRPr="004E6C30">
        <w:rPr>
          <w:rtl/>
        </w:rPr>
        <w:t>أظهرت النتائج أن استخدام الـ</w:t>
      </w:r>
      <w:r w:rsidRPr="004E6C30">
        <w:t xml:space="preserve"> Batch Processing </w:t>
      </w:r>
      <w:r w:rsidRPr="004E6C30">
        <w:rPr>
          <w:rtl/>
        </w:rPr>
        <w:t>كان أكثر كفاءة عند التعامل مع أعداد كبيرة من الطلبات، حيث انخفض استهلاك الذاكرة بشكل واضح مقارنة بالطريقة التقليدية، كما أصبح تنفيذ التقرير أكثر استقراراً ومرونة</w:t>
      </w:r>
      <w:r w:rsidRPr="004E6C30">
        <w:t>.</w:t>
      </w:r>
    </w:p>
    <w:p w14:paraId="7E86749C" w14:textId="77777777" w:rsidR="004E6C30" w:rsidRPr="004E6C30" w:rsidRDefault="004E6C30" w:rsidP="004E6C30">
      <w:pPr>
        <w:jc w:val="center"/>
        <w:rPr>
          <w:sz w:val="34"/>
          <w:szCs w:val="34"/>
        </w:rPr>
      </w:pPr>
      <w:r w:rsidRPr="004E6C30">
        <w:rPr>
          <w:noProof/>
          <w:sz w:val="34"/>
          <w:szCs w:val="34"/>
          <w:rtl/>
        </w:rPr>
        <w:drawing>
          <wp:inline distT="0" distB="0" distL="0" distR="0" wp14:anchorId="44318D73" wp14:editId="3C0C5F07">
            <wp:extent cx="3762900" cy="790685"/>
            <wp:effectExtent l="0" t="0" r="9525" b="9525"/>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62900" cy="790685"/>
                    </a:xfrm>
                    <a:prstGeom prst="rect">
                      <a:avLst/>
                    </a:prstGeom>
                  </pic:spPr>
                </pic:pic>
              </a:graphicData>
            </a:graphic>
          </wp:inline>
        </w:drawing>
      </w:r>
    </w:p>
    <w:p w14:paraId="07347119" w14:textId="77777777" w:rsidR="004E6C30" w:rsidRPr="004E6C30" w:rsidRDefault="004E6C30" w:rsidP="009C46DD">
      <w:r w:rsidRPr="004E6C30">
        <w:rPr>
          <w:rtl/>
        </w:rPr>
        <w:t>كذلك سمحت المعالجة على دفعات بتقسيم العمل إلى أجزاء صغيرة يمكن مراقبة أدائها بسهولة، وهو ما ساعد على تحسين قابلية التوسع وإدارة الموارد داخل النظام</w:t>
      </w:r>
      <w:r w:rsidRPr="004E6C30">
        <w:t>.</w:t>
      </w:r>
    </w:p>
    <w:p w14:paraId="01E37945" w14:textId="77777777" w:rsidR="004E6C30" w:rsidRPr="004E6C30" w:rsidRDefault="004E6C30" w:rsidP="004E6C30">
      <w:pPr>
        <w:rPr>
          <w:sz w:val="34"/>
          <w:szCs w:val="34"/>
          <w:rtl/>
        </w:rPr>
      </w:pPr>
      <w:r w:rsidRPr="004E6C30">
        <w:rPr>
          <w:noProof/>
          <w:sz w:val="34"/>
          <w:szCs w:val="34"/>
          <w:rtl/>
        </w:rPr>
        <w:lastRenderedPageBreak/>
        <w:drawing>
          <wp:inline distT="0" distB="0" distL="0" distR="0" wp14:anchorId="41A658C0" wp14:editId="25A782FC">
            <wp:extent cx="5943600" cy="1015365"/>
            <wp:effectExtent l="0" t="0" r="0" b="0"/>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015365"/>
                    </a:xfrm>
                    <a:prstGeom prst="rect">
                      <a:avLst/>
                    </a:prstGeom>
                  </pic:spPr>
                </pic:pic>
              </a:graphicData>
            </a:graphic>
          </wp:inline>
        </w:drawing>
      </w:r>
    </w:p>
    <w:p w14:paraId="0AA226D9" w14:textId="09B9173F" w:rsidR="004E6C30" w:rsidRPr="004E6C30" w:rsidRDefault="009C46DD" w:rsidP="009C46DD">
      <w:pPr>
        <w:bidi w:val="0"/>
        <w:spacing w:after="160" w:line="278" w:lineRule="auto"/>
        <w:rPr>
          <w:sz w:val="34"/>
          <w:szCs w:val="34"/>
          <w:rtl/>
        </w:rPr>
      </w:pPr>
      <w:r>
        <w:rPr>
          <w:sz w:val="34"/>
          <w:szCs w:val="34"/>
          <w:rtl/>
        </w:rPr>
        <w:br w:type="page"/>
      </w:r>
    </w:p>
    <w:p w14:paraId="2B6DC8BF" w14:textId="1CBD7925" w:rsidR="004E6C30" w:rsidRPr="009C46DD" w:rsidRDefault="004E6C30" w:rsidP="00EE4F16">
      <w:pPr>
        <w:pStyle w:val="Heading1"/>
        <w:jc w:val="center"/>
        <w:rPr>
          <w:rFonts w:eastAsia="Arial"/>
          <w:rtl/>
        </w:rPr>
      </w:pPr>
      <w:bookmarkStart w:id="48" w:name="_Toc230037994"/>
      <w:r w:rsidRPr="004E6C30">
        <w:rPr>
          <w:rFonts w:eastAsia="Arial"/>
          <w:rtl/>
        </w:rPr>
        <w:lastRenderedPageBreak/>
        <w:t>الطلب الخامس:</w:t>
      </w:r>
      <w:r w:rsidR="009C46DD">
        <w:rPr>
          <w:rFonts w:eastAsia="Arial"/>
          <w:rtl/>
        </w:rPr>
        <w:br/>
      </w:r>
      <w:r w:rsidRPr="004E6C30">
        <w:rPr>
          <w:rtl/>
        </w:rPr>
        <w:t xml:space="preserve">دراسة وتنفيذ نظام توزيع الأحمال </w:t>
      </w:r>
      <w:r w:rsidRPr="004E6C30">
        <w:t>(Load Balancing)</w:t>
      </w:r>
      <w:bookmarkEnd w:id="48"/>
    </w:p>
    <w:p w14:paraId="4EB86346" w14:textId="77777777" w:rsidR="00EE4F16" w:rsidRDefault="004E6C30" w:rsidP="00EE4F16">
      <w:pPr>
        <w:pStyle w:val="Heading2"/>
        <w:rPr>
          <w:rtl/>
        </w:rPr>
      </w:pPr>
      <w:bookmarkStart w:id="49" w:name="_Toc230037995"/>
      <w:r w:rsidRPr="004E6C30">
        <w:rPr>
          <w:rtl/>
        </w:rPr>
        <w:t>المقدمة والهدف من النظام</w:t>
      </w:r>
      <w:bookmarkEnd w:id="49"/>
    </w:p>
    <w:p w14:paraId="113590CE" w14:textId="77777777" w:rsidR="00EE4F16" w:rsidRDefault="004E6C30" w:rsidP="00EE4F16">
      <w:pPr>
        <w:rPr>
          <w:rtl/>
        </w:rPr>
      </w:pPr>
      <w:r w:rsidRPr="004E6C30">
        <w:rPr>
          <w:rtl/>
        </w:rPr>
        <w:t xml:space="preserve">يهدف هذا </w:t>
      </w:r>
      <w:r w:rsidRPr="004E6C30">
        <w:rPr>
          <w:rtl/>
          <w:lang w:bidi="ar-JO"/>
        </w:rPr>
        <w:t>القسم</w:t>
      </w:r>
      <w:r w:rsidRPr="004E6C30">
        <w:rPr>
          <w:rtl/>
        </w:rPr>
        <w:t xml:space="preserve"> إلى استعراض المعمارية التي تم تبنيها لتجاوز مشكلة "نقطة الفشل الفردية</w:t>
      </w:r>
      <w:r w:rsidRPr="004E6C30">
        <w:t>" (Single Point of Failure).</w:t>
      </w:r>
      <w:r w:rsidRPr="004E6C30">
        <w:rPr>
          <w:rtl/>
        </w:rPr>
        <w:t xml:space="preserve"> في الأنظمة التقليدية، توجيه جميع الطلبات إلى خادم واحد يشكل مخاطرة كبيرة؛ ففي حال تعطل الخادم، يتوقف النظام بالكامل. لحل هذه المشكلة، تم تصميم هيكلية تعتمد على توزيع الطلبات </w:t>
      </w:r>
      <w:r w:rsidRPr="004E6C30">
        <w:t>(Load Balancing)</w:t>
      </w:r>
      <w:r w:rsidRPr="004E6C30">
        <w:rPr>
          <w:rtl/>
        </w:rPr>
        <w:t xml:space="preserve"> عبر عدة خوادم متوازية، مما يضمن استمرارية الخدمة وتوفير بدائل فورية عند حدوث أي خلل.</w:t>
      </w:r>
    </w:p>
    <w:p w14:paraId="13EA359C" w14:textId="77777777" w:rsidR="00EE4F16" w:rsidRDefault="004E6C30" w:rsidP="00EE4F16">
      <w:pPr>
        <w:pStyle w:val="Heading2"/>
        <w:rPr>
          <w:rtl/>
        </w:rPr>
      </w:pPr>
      <w:bookmarkStart w:id="50" w:name="_Toc230037996"/>
      <w:r w:rsidRPr="004E6C30">
        <w:rPr>
          <w:rtl/>
        </w:rPr>
        <w:t>الدراسة النظرية: استراتيجيات توزيع الأحمال</w:t>
      </w:r>
      <w:bookmarkEnd w:id="50"/>
    </w:p>
    <w:p w14:paraId="2DBB18AF" w14:textId="5C646E59" w:rsidR="004E6C30" w:rsidRPr="00EE4F16" w:rsidRDefault="004E6C30" w:rsidP="00EE4F16">
      <w:r w:rsidRPr="004E6C30">
        <w:rPr>
          <w:rtl/>
        </w:rPr>
        <w:t>قبل اختيار الخوارزمية المناسبة للمشروع، تمت دراسة الخيارات المتاحة وتقييمها</w:t>
      </w:r>
      <w:r w:rsidRPr="004E6C30">
        <w:t>:</w:t>
      </w:r>
    </w:p>
    <w:p w14:paraId="7DAECE7B" w14:textId="61595E50" w:rsidR="004E6C30" w:rsidRPr="004E6C30" w:rsidRDefault="004E6C30" w:rsidP="00EE4F16">
      <w:pPr>
        <w:pStyle w:val="Heading3"/>
        <w:rPr>
          <w:rFonts w:eastAsia="Times New Roman"/>
        </w:rPr>
      </w:pPr>
      <w:bookmarkStart w:id="51" w:name="_Toc230037997"/>
      <w:r w:rsidRPr="004E6C30">
        <w:rPr>
          <w:rFonts w:eastAsia="Times New Roman"/>
        </w:rPr>
        <w:t>Round Robin</w:t>
      </w:r>
      <w:bookmarkEnd w:id="51"/>
    </w:p>
    <w:p w14:paraId="36344DE1"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sz w:val="24"/>
          <w:szCs w:val="24"/>
          <w:rtl/>
        </w:rPr>
        <w:t xml:space="preserve">تُعد خوارزمية </w:t>
      </w:r>
      <w:r w:rsidRPr="004E6C30">
        <w:rPr>
          <w:rFonts w:eastAsia="Times New Roman"/>
          <w:b/>
          <w:bCs/>
          <w:sz w:val="24"/>
          <w:szCs w:val="24"/>
        </w:rPr>
        <w:t>Round Robin</w:t>
      </w:r>
      <w:r w:rsidRPr="004E6C30">
        <w:rPr>
          <w:rFonts w:eastAsia="Times New Roman"/>
          <w:sz w:val="24"/>
          <w:szCs w:val="24"/>
          <w:rtl/>
        </w:rPr>
        <w:t xml:space="preserve"> من أبسط طرق توزيع الحمل.</w:t>
      </w:r>
      <w:r w:rsidRPr="004E6C30">
        <w:rPr>
          <w:rFonts w:eastAsia="Times New Roman"/>
          <w:sz w:val="24"/>
          <w:szCs w:val="24"/>
        </w:rPr>
        <w:br/>
      </w:r>
      <w:r w:rsidRPr="004E6C30">
        <w:rPr>
          <w:rFonts w:eastAsia="Times New Roman"/>
          <w:sz w:val="24"/>
          <w:szCs w:val="24"/>
          <w:rtl/>
        </w:rPr>
        <w:t>فكرتها تعتمد على إرسال الطلبات بالتسلسل إلى الخوادم الموجودة، مثل</w:t>
      </w:r>
      <w:r w:rsidRPr="004E6C30">
        <w:rPr>
          <w:rFonts w:eastAsia="Times New Roman"/>
          <w:sz w:val="24"/>
          <w:szCs w:val="24"/>
        </w:rPr>
        <w:t>:</w:t>
      </w:r>
    </w:p>
    <w:p w14:paraId="0F9C7AB2"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b/>
          <w:bCs/>
          <w:sz w:val="24"/>
          <w:szCs w:val="24"/>
        </w:rPr>
        <w:t xml:space="preserve">A </w:t>
      </w:r>
      <w:r w:rsidRPr="004E6C30">
        <w:rPr>
          <w:rFonts w:ascii="Times New Roman" w:eastAsia="Times New Roman" w:hAnsi="Times New Roman" w:cs="Times New Roman"/>
          <w:b/>
          <w:bCs/>
          <w:sz w:val="24"/>
          <w:szCs w:val="24"/>
        </w:rPr>
        <w:t>→</w:t>
      </w:r>
      <w:r w:rsidRPr="004E6C30">
        <w:rPr>
          <w:rFonts w:eastAsia="Times New Roman"/>
          <w:b/>
          <w:bCs/>
          <w:sz w:val="24"/>
          <w:szCs w:val="24"/>
        </w:rPr>
        <w:t xml:space="preserve"> B </w:t>
      </w:r>
      <w:r w:rsidRPr="004E6C30">
        <w:rPr>
          <w:rFonts w:ascii="Times New Roman" w:eastAsia="Times New Roman" w:hAnsi="Times New Roman" w:cs="Times New Roman"/>
          <w:b/>
          <w:bCs/>
          <w:sz w:val="24"/>
          <w:szCs w:val="24"/>
        </w:rPr>
        <w:t>→</w:t>
      </w:r>
      <w:r w:rsidRPr="004E6C30">
        <w:rPr>
          <w:rFonts w:eastAsia="Times New Roman"/>
          <w:b/>
          <w:bCs/>
          <w:sz w:val="24"/>
          <w:szCs w:val="24"/>
        </w:rPr>
        <w:t xml:space="preserve"> C </w:t>
      </w:r>
      <w:r w:rsidRPr="004E6C30">
        <w:rPr>
          <w:rFonts w:ascii="Times New Roman" w:eastAsia="Times New Roman" w:hAnsi="Times New Roman" w:cs="Times New Roman"/>
          <w:b/>
          <w:bCs/>
          <w:sz w:val="24"/>
          <w:szCs w:val="24"/>
        </w:rPr>
        <w:t>→</w:t>
      </w:r>
      <w:r w:rsidRPr="004E6C30">
        <w:rPr>
          <w:rFonts w:eastAsia="Times New Roman"/>
          <w:b/>
          <w:bCs/>
          <w:sz w:val="24"/>
          <w:szCs w:val="24"/>
        </w:rPr>
        <w:t xml:space="preserve"> A </w:t>
      </w:r>
      <w:r w:rsidRPr="004E6C30">
        <w:rPr>
          <w:rFonts w:ascii="Times New Roman" w:eastAsia="Times New Roman" w:hAnsi="Times New Roman" w:cs="Times New Roman"/>
          <w:b/>
          <w:bCs/>
          <w:sz w:val="24"/>
          <w:szCs w:val="24"/>
        </w:rPr>
        <w:t>→</w:t>
      </w:r>
      <w:r w:rsidRPr="004E6C30">
        <w:rPr>
          <w:rFonts w:eastAsia="Times New Roman"/>
          <w:b/>
          <w:bCs/>
          <w:sz w:val="24"/>
          <w:szCs w:val="24"/>
        </w:rPr>
        <w:t xml:space="preserve"> B </w:t>
      </w:r>
      <w:r w:rsidRPr="004E6C30">
        <w:rPr>
          <w:rFonts w:ascii="Times New Roman" w:eastAsia="Times New Roman" w:hAnsi="Times New Roman" w:cs="Times New Roman"/>
          <w:b/>
          <w:bCs/>
          <w:sz w:val="24"/>
          <w:szCs w:val="24"/>
        </w:rPr>
        <w:t>→</w:t>
      </w:r>
      <w:r w:rsidRPr="004E6C30">
        <w:rPr>
          <w:rFonts w:eastAsia="Times New Roman"/>
          <w:b/>
          <w:bCs/>
          <w:sz w:val="24"/>
          <w:szCs w:val="24"/>
        </w:rPr>
        <w:t xml:space="preserve"> C ..</w:t>
      </w:r>
      <w:r w:rsidRPr="004E6C30">
        <w:rPr>
          <w:rFonts w:eastAsia="Times New Roman"/>
          <w:b/>
          <w:bCs/>
          <w:sz w:val="24"/>
          <w:szCs w:val="24"/>
          <w:rtl/>
        </w:rPr>
        <w:t>.</w:t>
      </w:r>
    </w:p>
    <w:p w14:paraId="011BBCDC"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sz w:val="24"/>
          <w:szCs w:val="24"/>
          <w:rtl/>
        </w:rPr>
        <w:t>ميزة هذه الطريقة أنها بسيطة وسريعة ولا تحتاج إلى حسابات معقدة.</w:t>
      </w:r>
      <w:r w:rsidRPr="004E6C30">
        <w:rPr>
          <w:rFonts w:eastAsia="Times New Roman"/>
          <w:sz w:val="24"/>
          <w:szCs w:val="24"/>
        </w:rPr>
        <w:br/>
      </w:r>
      <w:r w:rsidRPr="004E6C30">
        <w:rPr>
          <w:rFonts w:eastAsia="Times New Roman"/>
          <w:sz w:val="24"/>
          <w:szCs w:val="24"/>
          <w:rtl/>
        </w:rPr>
        <w:t>لكن مشكلتها الأساسية أنها تفترض أن جميع الخوادم تمتلك نفس القدرة والمعالجة، وهذا ليس صحيحًا دائمًا. لذلك قد يؤدي هذا الأسلوب إلى توزيع غير ذكي عندما تكون قدرات الخوادم مختلفة.</w:t>
      </w:r>
    </w:p>
    <w:p w14:paraId="2028EE42" w14:textId="77777777" w:rsidR="004E6C30" w:rsidRPr="004E6C30" w:rsidRDefault="004E6C30" w:rsidP="004E6C30">
      <w:pPr>
        <w:spacing w:after="0" w:line="240" w:lineRule="auto"/>
        <w:rPr>
          <w:rFonts w:eastAsia="Times New Roman"/>
          <w:sz w:val="24"/>
          <w:szCs w:val="24"/>
        </w:rPr>
      </w:pPr>
      <w:r w:rsidRPr="004E6C30">
        <w:rPr>
          <w:rFonts w:eastAsia="Times New Roman"/>
          <w:sz w:val="24"/>
          <w:szCs w:val="24"/>
        </w:rPr>
        <w:pict w14:anchorId="206EC1C2">
          <v:rect id="_x0000_i1162" style="width:0;height:1.5pt" o:hralign="center" o:hrstd="t" o:hr="t" fillcolor="#a0a0a0" stroked="f"/>
        </w:pict>
      </w:r>
    </w:p>
    <w:p w14:paraId="5D492581" w14:textId="3C83FE2D" w:rsidR="004E6C30" w:rsidRPr="004E6C30" w:rsidRDefault="004E6C30" w:rsidP="00EE4F16">
      <w:pPr>
        <w:pStyle w:val="Heading3"/>
        <w:rPr>
          <w:rFonts w:eastAsia="Times New Roman"/>
        </w:rPr>
      </w:pPr>
      <w:bookmarkStart w:id="52" w:name="_Toc230037998"/>
      <w:r w:rsidRPr="004E6C30">
        <w:rPr>
          <w:rFonts w:eastAsia="Times New Roman"/>
        </w:rPr>
        <w:t>Weighted Round Robin</w:t>
      </w:r>
      <w:bookmarkEnd w:id="52"/>
    </w:p>
    <w:p w14:paraId="5A30AECD"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sz w:val="24"/>
          <w:szCs w:val="24"/>
          <w:rtl/>
        </w:rPr>
        <w:t xml:space="preserve">للتغلب على مشكلة التوزيع المتساوي بين خوادم غير متساوية في القوة، ظهرت خوارزمية </w:t>
      </w:r>
      <w:r w:rsidRPr="004E6C30">
        <w:rPr>
          <w:rFonts w:eastAsia="Times New Roman"/>
          <w:b/>
          <w:bCs/>
          <w:sz w:val="24"/>
          <w:szCs w:val="24"/>
        </w:rPr>
        <w:t>Weighted Round Robin</w:t>
      </w:r>
      <w:r w:rsidRPr="004E6C30">
        <w:rPr>
          <w:rFonts w:eastAsia="Times New Roman"/>
          <w:sz w:val="24"/>
          <w:szCs w:val="24"/>
          <w:rtl/>
        </w:rPr>
        <w:t>.</w:t>
      </w:r>
      <w:r w:rsidRPr="004E6C30">
        <w:rPr>
          <w:rFonts w:eastAsia="Times New Roman"/>
          <w:sz w:val="24"/>
          <w:szCs w:val="24"/>
        </w:rPr>
        <w:br/>
      </w:r>
      <w:r w:rsidRPr="004E6C30">
        <w:rPr>
          <w:rFonts w:eastAsia="Times New Roman"/>
          <w:sz w:val="24"/>
          <w:szCs w:val="24"/>
          <w:rtl/>
        </w:rPr>
        <w:t xml:space="preserve">الفكرة هنا هي إعطاء كل خادم </w:t>
      </w:r>
      <w:r w:rsidRPr="004E6C30">
        <w:rPr>
          <w:rFonts w:eastAsia="Times New Roman"/>
          <w:b/>
          <w:bCs/>
          <w:sz w:val="24"/>
          <w:szCs w:val="24"/>
          <w:rtl/>
        </w:rPr>
        <w:t>وزنًا</w:t>
      </w:r>
      <w:r w:rsidRPr="004E6C30">
        <w:rPr>
          <w:rFonts w:eastAsia="Times New Roman"/>
          <w:sz w:val="24"/>
          <w:szCs w:val="24"/>
          <w:rtl/>
        </w:rPr>
        <w:t xml:space="preserve"> يتناسب مع قدرته، بحيث يحصل الخادم الأقوى على عدد أكبر من الطلبات، بينما يحصل الخادم الأضعف على عدد أقل.</w:t>
      </w:r>
    </w:p>
    <w:p w14:paraId="18AEC40B"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sz w:val="24"/>
          <w:szCs w:val="24"/>
          <w:rtl/>
        </w:rPr>
        <w:t>هذه الطريقة جيدة لأنها تراعي مواصفات الخادم وقدرته على المعالجة، ولا تحتاج إلى مراقبة لحظية معقدة.</w:t>
      </w:r>
      <w:r w:rsidRPr="004E6C30">
        <w:rPr>
          <w:rFonts w:eastAsia="Times New Roman"/>
          <w:sz w:val="24"/>
          <w:szCs w:val="24"/>
        </w:rPr>
        <w:br/>
      </w:r>
      <w:r w:rsidRPr="004E6C30">
        <w:rPr>
          <w:rFonts w:eastAsia="Times New Roman"/>
          <w:sz w:val="24"/>
          <w:szCs w:val="24"/>
          <w:rtl/>
        </w:rPr>
        <w:t>لكن عيبها أن الأوزان تكون عادةً ثابتة، وبالتالي لا تتكيف بشكل مباشر مع تغيّر الحمل الفعلي على الخادم.</w:t>
      </w:r>
      <w:r w:rsidRPr="004E6C30">
        <w:rPr>
          <w:rFonts w:eastAsia="Times New Roman"/>
          <w:sz w:val="24"/>
          <w:szCs w:val="24"/>
        </w:rPr>
        <w:br/>
      </w:r>
      <w:r w:rsidRPr="004E6C30">
        <w:rPr>
          <w:rFonts w:eastAsia="Times New Roman"/>
          <w:sz w:val="24"/>
          <w:szCs w:val="24"/>
          <w:rtl/>
        </w:rPr>
        <w:t>فمثلًا، قد يكون الخادم قويًا من حيث العتاد، لكنه مشغول بمهام طويلة أو مستهلك للموارد، ومع ذلك تستمر الخوارزمية في إرسال الطلبات إليه لأن وزنه ما زال مرتفعًا.</w:t>
      </w:r>
    </w:p>
    <w:p w14:paraId="03A39E1C" w14:textId="77777777" w:rsidR="004E6C30" w:rsidRPr="004E6C30" w:rsidRDefault="004E6C30" w:rsidP="004E6C30">
      <w:pPr>
        <w:spacing w:after="0" w:line="240" w:lineRule="auto"/>
        <w:rPr>
          <w:rFonts w:eastAsia="Times New Roman"/>
          <w:sz w:val="24"/>
          <w:szCs w:val="24"/>
        </w:rPr>
      </w:pPr>
      <w:r w:rsidRPr="004E6C30">
        <w:rPr>
          <w:rFonts w:eastAsia="Times New Roman"/>
          <w:sz w:val="24"/>
          <w:szCs w:val="24"/>
        </w:rPr>
        <w:pict w14:anchorId="540BFB61">
          <v:rect id="_x0000_i1163" style="width:0;height:1.5pt" o:hralign="center" o:hrstd="t" o:hr="t" fillcolor="#a0a0a0" stroked="f"/>
        </w:pict>
      </w:r>
    </w:p>
    <w:p w14:paraId="36F54FEB" w14:textId="2EBAD965" w:rsidR="004E6C30" w:rsidRPr="004E6C30" w:rsidRDefault="004E6C30" w:rsidP="00EE4F16">
      <w:pPr>
        <w:pStyle w:val="Heading3"/>
        <w:rPr>
          <w:rFonts w:eastAsia="Times New Roman"/>
        </w:rPr>
      </w:pPr>
      <w:bookmarkStart w:id="53" w:name="_Toc230037999"/>
      <w:r w:rsidRPr="004E6C30">
        <w:rPr>
          <w:rFonts w:eastAsia="Times New Roman"/>
        </w:rPr>
        <w:lastRenderedPageBreak/>
        <w:t>Least Connections</w:t>
      </w:r>
      <w:bookmarkEnd w:id="53"/>
    </w:p>
    <w:p w14:paraId="7C07C99A"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sz w:val="24"/>
          <w:szCs w:val="24"/>
          <w:rtl/>
        </w:rPr>
        <w:t xml:space="preserve">خوارزمية </w:t>
      </w:r>
      <w:r w:rsidRPr="004E6C30">
        <w:rPr>
          <w:rFonts w:eastAsia="Times New Roman"/>
          <w:b/>
          <w:bCs/>
          <w:sz w:val="24"/>
          <w:szCs w:val="24"/>
        </w:rPr>
        <w:t>Least Connections</w:t>
      </w:r>
      <w:r w:rsidRPr="004E6C30">
        <w:rPr>
          <w:rFonts w:eastAsia="Times New Roman"/>
          <w:sz w:val="24"/>
          <w:szCs w:val="24"/>
          <w:rtl/>
        </w:rPr>
        <w:t xml:space="preserve"> تعتمد على مبدأ مختلف، وهو إرسال الطلب الجديد إلى الخادم الذي يملك أقل عدد من الاتصالات النشطة حاليًا.</w:t>
      </w:r>
      <w:r w:rsidRPr="004E6C30">
        <w:rPr>
          <w:rFonts w:eastAsia="Times New Roman"/>
          <w:sz w:val="24"/>
          <w:szCs w:val="24"/>
        </w:rPr>
        <w:br/>
      </w:r>
      <w:r w:rsidRPr="004E6C30">
        <w:rPr>
          <w:rFonts w:eastAsia="Times New Roman"/>
          <w:sz w:val="24"/>
          <w:szCs w:val="24"/>
          <w:rtl/>
        </w:rPr>
        <w:t>بمعنى آخر، عند وصول كل طلب جديد، يتم اختيار الخادم الأقل انشغالًا في تلك اللحظة.</w:t>
      </w:r>
    </w:p>
    <w:p w14:paraId="51CE13FA"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sz w:val="24"/>
          <w:szCs w:val="24"/>
          <w:rtl/>
        </w:rPr>
        <w:t>تعتمد هذه الطريقة على عداد لكل خادم</w:t>
      </w:r>
      <w:r w:rsidRPr="004E6C30">
        <w:rPr>
          <w:rFonts w:eastAsia="Times New Roman"/>
          <w:sz w:val="24"/>
          <w:szCs w:val="24"/>
        </w:rPr>
        <w:t>:</w:t>
      </w:r>
    </w:p>
    <w:p w14:paraId="69E1418C" w14:textId="77777777" w:rsidR="004E6C30" w:rsidRPr="004E6C30" w:rsidRDefault="004E6C30" w:rsidP="004E6C30">
      <w:pPr>
        <w:numPr>
          <w:ilvl w:val="0"/>
          <w:numId w:val="63"/>
        </w:numPr>
        <w:spacing w:before="100" w:beforeAutospacing="1" w:after="100" w:afterAutospacing="1" w:line="240" w:lineRule="auto"/>
        <w:rPr>
          <w:rFonts w:eastAsia="Times New Roman"/>
          <w:sz w:val="24"/>
          <w:szCs w:val="24"/>
        </w:rPr>
      </w:pPr>
      <w:r w:rsidRPr="004E6C30">
        <w:rPr>
          <w:rFonts w:eastAsia="Times New Roman"/>
          <w:sz w:val="24"/>
          <w:szCs w:val="24"/>
          <w:rtl/>
        </w:rPr>
        <w:t xml:space="preserve">يزداد عند وصول اتصال جديد. </w:t>
      </w:r>
    </w:p>
    <w:p w14:paraId="019C8F00" w14:textId="77777777" w:rsidR="004E6C30" w:rsidRPr="004E6C30" w:rsidRDefault="004E6C30" w:rsidP="004E6C30">
      <w:pPr>
        <w:numPr>
          <w:ilvl w:val="0"/>
          <w:numId w:val="63"/>
        </w:numPr>
        <w:spacing w:before="100" w:beforeAutospacing="1" w:after="100" w:afterAutospacing="1" w:line="240" w:lineRule="auto"/>
        <w:rPr>
          <w:rFonts w:eastAsia="Times New Roman"/>
          <w:sz w:val="24"/>
          <w:szCs w:val="24"/>
        </w:rPr>
      </w:pPr>
      <w:r w:rsidRPr="004E6C30">
        <w:rPr>
          <w:rFonts w:eastAsia="Times New Roman"/>
          <w:sz w:val="24"/>
          <w:szCs w:val="24"/>
          <w:rtl/>
        </w:rPr>
        <w:t xml:space="preserve">ينقص عند انتهاء الاتصال. </w:t>
      </w:r>
    </w:p>
    <w:p w14:paraId="6E269F21"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sz w:val="24"/>
          <w:szCs w:val="24"/>
          <w:rtl/>
        </w:rPr>
        <w:t>وتُستخدم هذه الاستراتيجية كثيرًا في التطبيقات التي تكون فيها مدة الاتصال مهمة، مثل</w:t>
      </w:r>
      <w:r w:rsidRPr="004E6C30">
        <w:rPr>
          <w:rFonts w:eastAsia="Times New Roman"/>
          <w:sz w:val="24"/>
          <w:szCs w:val="24"/>
        </w:rPr>
        <w:t>:</w:t>
      </w:r>
    </w:p>
    <w:p w14:paraId="5AB3B4AA" w14:textId="77777777" w:rsidR="004E6C30" w:rsidRPr="004E6C30" w:rsidRDefault="004E6C30" w:rsidP="004E6C30">
      <w:pPr>
        <w:numPr>
          <w:ilvl w:val="0"/>
          <w:numId w:val="64"/>
        </w:numPr>
        <w:spacing w:before="100" w:beforeAutospacing="1" w:after="100" w:afterAutospacing="1" w:line="240" w:lineRule="auto"/>
        <w:rPr>
          <w:rFonts w:eastAsia="Times New Roman"/>
          <w:sz w:val="24"/>
          <w:szCs w:val="24"/>
        </w:rPr>
      </w:pPr>
      <w:r w:rsidRPr="004E6C30">
        <w:rPr>
          <w:rFonts w:eastAsia="Times New Roman"/>
          <w:sz w:val="24"/>
          <w:szCs w:val="24"/>
        </w:rPr>
        <w:t>WebSocket</w:t>
      </w:r>
      <w:r w:rsidRPr="004E6C30">
        <w:rPr>
          <w:rFonts w:eastAsia="Times New Roman"/>
          <w:sz w:val="24"/>
          <w:szCs w:val="24"/>
          <w:rtl/>
        </w:rPr>
        <w:t xml:space="preserve"> </w:t>
      </w:r>
    </w:p>
    <w:p w14:paraId="3B26D6EB" w14:textId="77777777" w:rsidR="004E6C30" w:rsidRPr="004E6C30" w:rsidRDefault="004E6C30" w:rsidP="004E6C30">
      <w:pPr>
        <w:numPr>
          <w:ilvl w:val="0"/>
          <w:numId w:val="64"/>
        </w:numPr>
        <w:spacing w:before="100" w:beforeAutospacing="1" w:after="100" w:afterAutospacing="1" w:line="240" w:lineRule="auto"/>
        <w:rPr>
          <w:rFonts w:eastAsia="Times New Roman"/>
          <w:sz w:val="24"/>
          <w:szCs w:val="24"/>
        </w:rPr>
      </w:pPr>
      <w:r w:rsidRPr="004E6C30">
        <w:rPr>
          <w:rFonts w:eastAsia="Times New Roman"/>
          <w:sz w:val="24"/>
          <w:szCs w:val="24"/>
          <w:rtl/>
        </w:rPr>
        <w:t xml:space="preserve">بعض تطبيقات </w:t>
      </w:r>
      <w:r w:rsidRPr="004E6C30">
        <w:rPr>
          <w:rFonts w:eastAsia="Times New Roman"/>
          <w:sz w:val="24"/>
          <w:szCs w:val="24"/>
        </w:rPr>
        <w:t>AI inference</w:t>
      </w:r>
      <w:r w:rsidRPr="004E6C30">
        <w:rPr>
          <w:rFonts w:eastAsia="Times New Roman"/>
          <w:sz w:val="24"/>
          <w:szCs w:val="24"/>
          <w:rtl/>
        </w:rPr>
        <w:t xml:space="preserve"> </w:t>
      </w:r>
    </w:p>
    <w:p w14:paraId="5C0FC432"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sz w:val="24"/>
          <w:szCs w:val="24"/>
          <w:rtl/>
        </w:rPr>
        <w:t>لكن لهذه الخوارزمية أيضًا محدودية، وهي أنها تفترض أن عدد الاتصالات يعكس الحمل الحقيقي دائمًا، وهذا غير دقيق في كل الحالات.</w:t>
      </w:r>
      <w:r w:rsidRPr="004E6C30">
        <w:rPr>
          <w:rFonts w:eastAsia="Times New Roman"/>
          <w:sz w:val="24"/>
          <w:szCs w:val="24"/>
        </w:rPr>
        <w:br/>
      </w:r>
      <w:r w:rsidRPr="004E6C30">
        <w:rPr>
          <w:rFonts w:eastAsia="Times New Roman"/>
          <w:sz w:val="24"/>
          <w:szCs w:val="24"/>
          <w:rtl/>
        </w:rPr>
        <w:t>فقد يكون خادم لديه 5 اتصالات لكنها طلبات ثقيلة جدًا، بينما خادم آخر لديه 10 اتصالات لكنها طلبات خفيفة.</w:t>
      </w:r>
      <w:r w:rsidRPr="004E6C30">
        <w:rPr>
          <w:rFonts w:eastAsia="Times New Roman"/>
          <w:sz w:val="24"/>
          <w:szCs w:val="24"/>
        </w:rPr>
        <w:br/>
      </w:r>
      <w:r w:rsidRPr="004E6C30">
        <w:rPr>
          <w:rFonts w:eastAsia="Times New Roman"/>
          <w:sz w:val="24"/>
          <w:szCs w:val="24"/>
          <w:rtl/>
        </w:rPr>
        <w:t>في هذه الحالة، الخوارزمية قد تعتبر الخادم الثاني أكثر انشغالًا، رغم أن الأول هو فعليًا الأكثر ضغطًا.</w:t>
      </w:r>
    </w:p>
    <w:p w14:paraId="63E68F4C" w14:textId="77777777" w:rsidR="004E6C30" w:rsidRPr="004E6C30" w:rsidRDefault="004E6C30" w:rsidP="004E6C30">
      <w:pPr>
        <w:spacing w:after="0" w:line="240" w:lineRule="auto"/>
        <w:rPr>
          <w:rFonts w:eastAsia="Times New Roman"/>
          <w:sz w:val="24"/>
          <w:szCs w:val="24"/>
        </w:rPr>
      </w:pPr>
      <w:r w:rsidRPr="004E6C30">
        <w:rPr>
          <w:rFonts w:eastAsia="Times New Roman"/>
          <w:sz w:val="24"/>
          <w:szCs w:val="24"/>
        </w:rPr>
        <w:pict w14:anchorId="6AB79226">
          <v:rect id="_x0000_i1164" style="width:0;height:1.5pt" o:hralign="center" o:hrstd="t" o:hr="t" fillcolor="#a0a0a0" stroked="f"/>
        </w:pict>
      </w:r>
    </w:p>
    <w:p w14:paraId="1F144E59" w14:textId="5132B163" w:rsidR="004E6C30" w:rsidRPr="004E6C30" w:rsidRDefault="004E6C30" w:rsidP="00EE4F16">
      <w:pPr>
        <w:pStyle w:val="Heading3"/>
        <w:rPr>
          <w:rFonts w:eastAsia="Times New Roman"/>
        </w:rPr>
      </w:pPr>
      <w:bookmarkStart w:id="54" w:name="_Toc230038000"/>
      <w:r w:rsidRPr="004E6C30">
        <w:rPr>
          <w:rFonts w:eastAsia="Times New Roman"/>
        </w:rPr>
        <w:t>Weighted Least Connections</w:t>
      </w:r>
      <w:bookmarkEnd w:id="54"/>
    </w:p>
    <w:p w14:paraId="690E69D9"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sz w:val="24"/>
          <w:szCs w:val="24"/>
          <w:rtl/>
        </w:rPr>
        <w:t xml:space="preserve">لتحسين الخوارزمية السابقة، ظهرت </w:t>
      </w:r>
      <w:r w:rsidRPr="004E6C30">
        <w:rPr>
          <w:rFonts w:eastAsia="Times New Roman"/>
          <w:b/>
          <w:bCs/>
          <w:sz w:val="24"/>
          <w:szCs w:val="24"/>
        </w:rPr>
        <w:t>Weighted Least Connections</w:t>
      </w:r>
      <w:r w:rsidRPr="004E6C30">
        <w:rPr>
          <w:rFonts w:eastAsia="Times New Roman"/>
          <w:sz w:val="24"/>
          <w:szCs w:val="24"/>
          <w:rtl/>
        </w:rPr>
        <w:t>.</w:t>
      </w:r>
      <w:r w:rsidRPr="004E6C30">
        <w:rPr>
          <w:rFonts w:eastAsia="Times New Roman"/>
          <w:sz w:val="24"/>
          <w:szCs w:val="24"/>
        </w:rPr>
        <w:br/>
      </w:r>
      <w:r w:rsidRPr="004E6C30">
        <w:rPr>
          <w:rFonts w:eastAsia="Times New Roman"/>
          <w:sz w:val="24"/>
          <w:szCs w:val="24"/>
          <w:rtl/>
        </w:rPr>
        <w:t>هذه الخوارزمية لا تنظر فقط إلى عدد الاتصالات الحالية، بل تأخذ أيضًا في الاعتبار قوة الخادم من خلال وزنه.</w:t>
      </w:r>
    </w:p>
    <w:p w14:paraId="68FF888A"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sz w:val="24"/>
          <w:szCs w:val="24"/>
          <w:rtl/>
        </w:rPr>
        <w:t>بالتالي، بدل أن نسأل</w:t>
      </w:r>
      <w:r w:rsidRPr="004E6C30">
        <w:rPr>
          <w:rFonts w:eastAsia="Times New Roman"/>
          <w:sz w:val="24"/>
          <w:szCs w:val="24"/>
        </w:rPr>
        <w:t>:</w:t>
      </w:r>
      <w:r w:rsidRPr="004E6C30">
        <w:rPr>
          <w:rFonts w:eastAsia="Times New Roman"/>
          <w:sz w:val="24"/>
          <w:szCs w:val="24"/>
        </w:rPr>
        <w:br/>
      </w:r>
      <w:r w:rsidRPr="004E6C30">
        <w:rPr>
          <w:rFonts w:eastAsia="Times New Roman"/>
          <w:b/>
          <w:bCs/>
          <w:sz w:val="24"/>
          <w:szCs w:val="24"/>
          <w:rtl/>
        </w:rPr>
        <w:t>من لديه أقل عدد اتصالات؟</w:t>
      </w:r>
    </w:p>
    <w:p w14:paraId="2E2606C0"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sz w:val="24"/>
          <w:szCs w:val="24"/>
          <w:rtl/>
        </w:rPr>
        <w:t>نطرح سؤالًا أدق</w:t>
      </w:r>
      <w:r w:rsidRPr="004E6C30">
        <w:rPr>
          <w:rFonts w:eastAsia="Times New Roman"/>
          <w:sz w:val="24"/>
          <w:szCs w:val="24"/>
        </w:rPr>
        <w:t>:</w:t>
      </w:r>
      <w:r w:rsidRPr="004E6C30">
        <w:rPr>
          <w:rFonts w:eastAsia="Times New Roman"/>
          <w:sz w:val="24"/>
          <w:szCs w:val="24"/>
        </w:rPr>
        <w:br/>
      </w:r>
      <w:r w:rsidRPr="004E6C30">
        <w:rPr>
          <w:rFonts w:eastAsia="Times New Roman"/>
          <w:b/>
          <w:bCs/>
          <w:sz w:val="24"/>
          <w:szCs w:val="24"/>
          <w:rtl/>
        </w:rPr>
        <w:t>من هو الأقل ضغطًا مقارنة بقدراته؟</w:t>
      </w:r>
    </w:p>
    <w:p w14:paraId="03DDCDD1"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sz w:val="24"/>
          <w:szCs w:val="24"/>
          <w:rtl/>
        </w:rPr>
        <w:t xml:space="preserve">ويتم ذلك عبر حساب </w:t>
      </w:r>
      <w:r w:rsidRPr="004E6C30">
        <w:rPr>
          <w:rFonts w:eastAsia="Times New Roman"/>
          <w:b/>
          <w:bCs/>
          <w:sz w:val="24"/>
          <w:szCs w:val="24"/>
        </w:rPr>
        <w:t>Load Score</w:t>
      </w:r>
      <w:r w:rsidRPr="004E6C30">
        <w:rPr>
          <w:rFonts w:eastAsia="Times New Roman"/>
          <w:sz w:val="24"/>
          <w:szCs w:val="24"/>
          <w:rtl/>
        </w:rPr>
        <w:t xml:space="preserve"> لكل خادم، عادةً من خلال</w:t>
      </w:r>
      <w:r w:rsidRPr="004E6C30">
        <w:rPr>
          <w:rFonts w:eastAsia="Times New Roman"/>
          <w:sz w:val="24"/>
          <w:szCs w:val="24"/>
        </w:rPr>
        <w:t>:</w:t>
      </w:r>
    </w:p>
    <w:p w14:paraId="6F2D8B23"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b/>
          <w:bCs/>
          <w:sz w:val="24"/>
          <w:szCs w:val="24"/>
        </w:rPr>
        <w:t>Load Score =</w:t>
      </w:r>
      <w:r w:rsidRPr="004E6C30">
        <w:rPr>
          <w:rFonts w:eastAsia="Times New Roman"/>
          <w:b/>
          <w:bCs/>
          <w:sz w:val="24"/>
          <w:szCs w:val="24"/>
          <w:rtl/>
        </w:rPr>
        <w:t xml:space="preserve"> عدد الاتصالات الحالية ÷ وزن الخادم</w:t>
      </w:r>
    </w:p>
    <w:p w14:paraId="413FB11B"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sz w:val="24"/>
          <w:szCs w:val="24"/>
          <w:rtl/>
        </w:rPr>
        <w:t xml:space="preserve">ثم يتم اختيار الخادم الذي يملك أقل </w:t>
      </w:r>
      <w:r w:rsidRPr="004E6C30">
        <w:rPr>
          <w:rFonts w:eastAsia="Times New Roman"/>
          <w:b/>
          <w:bCs/>
          <w:sz w:val="24"/>
          <w:szCs w:val="24"/>
        </w:rPr>
        <w:t>Load Score</w:t>
      </w:r>
      <w:r w:rsidRPr="004E6C30">
        <w:rPr>
          <w:rFonts w:eastAsia="Times New Roman"/>
          <w:sz w:val="24"/>
          <w:szCs w:val="24"/>
          <w:rtl/>
        </w:rPr>
        <w:t xml:space="preserve"> عند وصول كل طلب جديد.</w:t>
      </w:r>
    </w:p>
    <w:p w14:paraId="437A2828"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sz w:val="24"/>
          <w:szCs w:val="24"/>
          <w:rtl/>
        </w:rPr>
        <w:t xml:space="preserve">هذه الخوارزمية أفضل من </w:t>
      </w:r>
      <w:r w:rsidRPr="004E6C30">
        <w:rPr>
          <w:rFonts w:eastAsia="Times New Roman"/>
          <w:sz w:val="24"/>
          <w:szCs w:val="24"/>
        </w:rPr>
        <w:t>Least Connections</w:t>
      </w:r>
      <w:r w:rsidRPr="004E6C30">
        <w:rPr>
          <w:rFonts w:eastAsia="Times New Roman"/>
          <w:sz w:val="24"/>
          <w:szCs w:val="24"/>
          <w:rtl/>
        </w:rPr>
        <w:t xml:space="preserve"> لأنها تراعي اختلاف قدرات الخوادم، وهذا مهم جدًا في البيئات الحقيقية لأن الخوادم غالبًا ليست متساوية.</w:t>
      </w:r>
    </w:p>
    <w:p w14:paraId="40636E15" w14:textId="77777777" w:rsidR="004E6C30" w:rsidRPr="004E6C30" w:rsidRDefault="004E6C30" w:rsidP="004E6C30">
      <w:pPr>
        <w:spacing w:after="0" w:line="240" w:lineRule="auto"/>
        <w:rPr>
          <w:rFonts w:eastAsia="Times New Roman"/>
          <w:sz w:val="24"/>
          <w:szCs w:val="24"/>
        </w:rPr>
      </w:pPr>
      <w:r w:rsidRPr="004E6C30">
        <w:rPr>
          <w:rFonts w:eastAsia="Times New Roman"/>
          <w:sz w:val="24"/>
          <w:szCs w:val="24"/>
        </w:rPr>
        <w:lastRenderedPageBreak/>
        <w:pict w14:anchorId="1F6EBACF">
          <v:rect id="_x0000_i1165" style="width:0;height:1.5pt" o:hralign="center" o:hrstd="t" o:hr="t" fillcolor="#a0a0a0" stroked="f"/>
        </w:pict>
      </w:r>
    </w:p>
    <w:p w14:paraId="4182F684" w14:textId="20CBF790" w:rsidR="004E6C30" w:rsidRPr="004E6C30" w:rsidRDefault="004E6C30" w:rsidP="00EE4F16">
      <w:pPr>
        <w:pStyle w:val="Heading3"/>
        <w:rPr>
          <w:rFonts w:eastAsia="Times New Roman"/>
        </w:rPr>
      </w:pPr>
      <w:bookmarkStart w:id="55" w:name="_Toc230038001"/>
      <w:r w:rsidRPr="004E6C30">
        <w:rPr>
          <w:rFonts w:eastAsia="Times New Roman"/>
        </w:rPr>
        <w:t>IP Hash</w:t>
      </w:r>
      <w:bookmarkEnd w:id="55"/>
    </w:p>
    <w:p w14:paraId="58380C74"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sz w:val="24"/>
          <w:szCs w:val="24"/>
          <w:rtl/>
        </w:rPr>
        <w:t xml:space="preserve">هذه الاستراتيجية مختلفة عن الخوارزميات السابقة، لأن هدفها ليس بالضرورة تحقيق أفضل توزيع للحمل، بل </w:t>
      </w:r>
      <w:r w:rsidRPr="004E6C30">
        <w:rPr>
          <w:rFonts w:eastAsia="Times New Roman"/>
          <w:b/>
          <w:bCs/>
          <w:sz w:val="24"/>
          <w:szCs w:val="24"/>
          <w:rtl/>
        </w:rPr>
        <w:t>ربط نفس المستخدم بنفس الخادم دائمًا</w:t>
      </w:r>
      <w:r w:rsidRPr="004E6C30">
        <w:rPr>
          <w:rFonts w:eastAsia="Times New Roman"/>
          <w:sz w:val="24"/>
          <w:szCs w:val="24"/>
          <w:rtl/>
        </w:rPr>
        <w:t>.</w:t>
      </w:r>
      <w:r w:rsidRPr="004E6C30">
        <w:rPr>
          <w:rFonts w:eastAsia="Times New Roman"/>
          <w:sz w:val="24"/>
          <w:szCs w:val="24"/>
        </w:rPr>
        <w:br/>
      </w:r>
      <w:r w:rsidRPr="004E6C30">
        <w:rPr>
          <w:rFonts w:eastAsia="Times New Roman"/>
          <w:sz w:val="24"/>
          <w:szCs w:val="24"/>
          <w:rtl/>
        </w:rPr>
        <w:t xml:space="preserve">وهذا يفيد في حالة </w:t>
      </w:r>
      <w:r w:rsidRPr="004E6C30">
        <w:rPr>
          <w:rFonts w:eastAsia="Times New Roman"/>
          <w:b/>
          <w:bCs/>
          <w:sz w:val="24"/>
          <w:szCs w:val="24"/>
        </w:rPr>
        <w:t>Sticky Sessions</w:t>
      </w:r>
      <w:r w:rsidRPr="004E6C30">
        <w:rPr>
          <w:rFonts w:eastAsia="Times New Roman"/>
          <w:sz w:val="24"/>
          <w:szCs w:val="24"/>
          <w:rtl/>
        </w:rPr>
        <w:t>.</w:t>
      </w:r>
    </w:p>
    <w:p w14:paraId="7942AA8F"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sz w:val="24"/>
          <w:szCs w:val="24"/>
          <w:rtl/>
        </w:rPr>
        <w:t>آلية العمل بسيطة</w:t>
      </w:r>
      <w:r w:rsidRPr="004E6C30">
        <w:rPr>
          <w:rFonts w:eastAsia="Times New Roman"/>
          <w:sz w:val="24"/>
          <w:szCs w:val="24"/>
        </w:rPr>
        <w:t>:</w:t>
      </w:r>
    </w:p>
    <w:p w14:paraId="0D9629C9" w14:textId="77777777" w:rsidR="004E6C30" w:rsidRPr="004E6C30" w:rsidRDefault="004E6C30" w:rsidP="004E6C30">
      <w:pPr>
        <w:numPr>
          <w:ilvl w:val="0"/>
          <w:numId w:val="65"/>
        </w:numPr>
        <w:spacing w:before="100" w:beforeAutospacing="1" w:after="100" w:afterAutospacing="1" w:line="240" w:lineRule="auto"/>
        <w:rPr>
          <w:rFonts w:eastAsia="Times New Roman"/>
          <w:sz w:val="24"/>
          <w:szCs w:val="24"/>
        </w:rPr>
      </w:pPr>
      <w:r w:rsidRPr="004E6C30">
        <w:rPr>
          <w:rFonts w:eastAsia="Times New Roman"/>
          <w:sz w:val="24"/>
          <w:szCs w:val="24"/>
          <w:rtl/>
        </w:rPr>
        <w:t xml:space="preserve">يتم أخذ عنوان </w:t>
      </w:r>
      <w:r w:rsidRPr="004E6C30">
        <w:rPr>
          <w:rFonts w:eastAsia="Times New Roman"/>
          <w:sz w:val="24"/>
          <w:szCs w:val="24"/>
        </w:rPr>
        <w:t>IP</w:t>
      </w:r>
      <w:r w:rsidRPr="004E6C30">
        <w:rPr>
          <w:rFonts w:eastAsia="Times New Roman"/>
          <w:sz w:val="24"/>
          <w:szCs w:val="24"/>
          <w:rtl/>
        </w:rPr>
        <w:t xml:space="preserve"> الخاص بالمستخدم. </w:t>
      </w:r>
    </w:p>
    <w:p w14:paraId="54CDC4FB" w14:textId="77777777" w:rsidR="004E6C30" w:rsidRPr="004E6C30" w:rsidRDefault="004E6C30" w:rsidP="004E6C30">
      <w:pPr>
        <w:numPr>
          <w:ilvl w:val="0"/>
          <w:numId w:val="65"/>
        </w:numPr>
        <w:spacing w:before="100" w:beforeAutospacing="1" w:after="100" w:afterAutospacing="1" w:line="240" w:lineRule="auto"/>
        <w:rPr>
          <w:rFonts w:eastAsia="Times New Roman"/>
          <w:sz w:val="24"/>
          <w:szCs w:val="24"/>
        </w:rPr>
      </w:pPr>
      <w:r w:rsidRPr="004E6C30">
        <w:rPr>
          <w:rFonts w:eastAsia="Times New Roman"/>
          <w:sz w:val="24"/>
          <w:szCs w:val="24"/>
          <w:rtl/>
        </w:rPr>
        <w:t xml:space="preserve">يتم تطبيق </w:t>
      </w:r>
      <w:r w:rsidRPr="004E6C30">
        <w:rPr>
          <w:rFonts w:eastAsia="Times New Roman"/>
          <w:sz w:val="24"/>
          <w:szCs w:val="24"/>
        </w:rPr>
        <w:t>hash</w:t>
      </w:r>
      <w:r w:rsidRPr="004E6C30">
        <w:rPr>
          <w:rFonts w:eastAsia="Times New Roman"/>
          <w:sz w:val="24"/>
          <w:szCs w:val="24"/>
          <w:rtl/>
        </w:rPr>
        <w:t xml:space="preserve"> عليه. </w:t>
      </w:r>
    </w:p>
    <w:p w14:paraId="750ABD87" w14:textId="77777777" w:rsidR="004E6C30" w:rsidRPr="004E6C30" w:rsidRDefault="004E6C30" w:rsidP="004E6C30">
      <w:pPr>
        <w:numPr>
          <w:ilvl w:val="0"/>
          <w:numId w:val="65"/>
        </w:numPr>
        <w:spacing w:before="100" w:beforeAutospacing="1" w:after="100" w:afterAutospacing="1" w:line="240" w:lineRule="auto"/>
        <w:rPr>
          <w:rFonts w:eastAsia="Times New Roman"/>
          <w:sz w:val="24"/>
          <w:szCs w:val="24"/>
        </w:rPr>
      </w:pPr>
      <w:r w:rsidRPr="004E6C30">
        <w:rPr>
          <w:rFonts w:eastAsia="Times New Roman"/>
          <w:sz w:val="24"/>
          <w:szCs w:val="24"/>
          <w:rtl/>
        </w:rPr>
        <w:t>ثم يتم حساب</w:t>
      </w:r>
      <w:r w:rsidRPr="004E6C30">
        <w:rPr>
          <w:rFonts w:eastAsia="Times New Roman"/>
          <w:sz w:val="24"/>
          <w:szCs w:val="24"/>
        </w:rPr>
        <w:t>:</w:t>
      </w:r>
      <w:r w:rsidRPr="004E6C30">
        <w:rPr>
          <w:rFonts w:eastAsia="Times New Roman"/>
          <w:sz w:val="24"/>
          <w:szCs w:val="24"/>
          <w:rtl/>
        </w:rPr>
        <w:t xml:space="preserve"> </w:t>
      </w:r>
    </w:p>
    <w:p w14:paraId="3815D6E9"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b/>
          <w:bCs/>
          <w:sz w:val="24"/>
          <w:szCs w:val="24"/>
        </w:rPr>
        <w:t xml:space="preserve">hash % </w:t>
      </w:r>
      <w:proofErr w:type="spellStart"/>
      <w:r w:rsidRPr="004E6C30">
        <w:rPr>
          <w:rFonts w:eastAsia="Times New Roman"/>
          <w:b/>
          <w:bCs/>
          <w:sz w:val="24"/>
          <w:szCs w:val="24"/>
        </w:rPr>
        <w:t>number_of_servers</w:t>
      </w:r>
      <w:proofErr w:type="spellEnd"/>
    </w:p>
    <w:p w14:paraId="38E26DA7"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sz w:val="24"/>
          <w:szCs w:val="24"/>
          <w:rtl/>
        </w:rPr>
        <w:t>والنتيجة تحدد الخادم الذي ستُرسل إليه طلبات هذا المستخدم.</w:t>
      </w:r>
    </w:p>
    <w:p w14:paraId="619584AB"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sz w:val="24"/>
          <w:szCs w:val="24"/>
          <w:rtl/>
        </w:rPr>
        <w:t xml:space="preserve">تُستخدم هذه الطريقة عندما نريد الحفاظ على جلسة المستخدم على نفس الخادم، لكن استخدامها أصبح أقل في الأنظمة الحديثة، لأن أغلب التطبيقات أصبحت </w:t>
      </w:r>
      <w:r w:rsidRPr="004E6C30">
        <w:rPr>
          <w:rFonts w:eastAsia="Times New Roman"/>
          <w:b/>
          <w:bCs/>
          <w:sz w:val="24"/>
          <w:szCs w:val="24"/>
        </w:rPr>
        <w:t>Stateless</w:t>
      </w:r>
      <w:r w:rsidRPr="004E6C30">
        <w:rPr>
          <w:rFonts w:eastAsia="Times New Roman"/>
          <w:sz w:val="24"/>
          <w:szCs w:val="24"/>
          <w:rtl/>
        </w:rPr>
        <w:t>، أي أن أي خادم يستطيع خدمة أي طلب.</w:t>
      </w:r>
      <w:r w:rsidRPr="004E6C30">
        <w:rPr>
          <w:rFonts w:eastAsia="Times New Roman"/>
          <w:sz w:val="24"/>
          <w:szCs w:val="24"/>
        </w:rPr>
        <w:br/>
      </w:r>
      <w:r w:rsidRPr="004E6C30">
        <w:rPr>
          <w:rFonts w:eastAsia="Times New Roman"/>
          <w:sz w:val="24"/>
          <w:szCs w:val="24"/>
          <w:rtl/>
        </w:rPr>
        <w:t xml:space="preserve">وفي هذه الحالة يتم تخزين الجلسات في أماكن مشتركة مثل </w:t>
      </w:r>
      <w:r w:rsidRPr="004E6C30">
        <w:rPr>
          <w:rFonts w:eastAsia="Times New Roman"/>
          <w:b/>
          <w:bCs/>
          <w:sz w:val="24"/>
          <w:szCs w:val="24"/>
        </w:rPr>
        <w:t>Redis</w:t>
      </w:r>
      <w:r w:rsidRPr="004E6C30">
        <w:rPr>
          <w:rFonts w:eastAsia="Times New Roman"/>
          <w:sz w:val="24"/>
          <w:szCs w:val="24"/>
          <w:rtl/>
        </w:rPr>
        <w:t>، بدل الاعتماد على ذاكرة الخادم نفسه.</w:t>
      </w:r>
    </w:p>
    <w:p w14:paraId="400F8EA1" w14:textId="77777777" w:rsidR="004E6C30" w:rsidRPr="004E6C30" w:rsidRDefault="004E6C30" w:rsidP="004E6C30">
      <w:pPr>
        <w:spacing w:before="100" w:beforeAutospacing="1" w:after="100" w:afterAutospacing="1" w:line="240" w:lineRule="auto"/>
        <w:rPr>
          <w:rFonts w:eastAsia="Times New Roman"/>
          <w:sz w:val="24"/>
          <w:szCs w:val="24"/>
        </w:rPr>
      </w:pPr>
      <w:r w:rsidRPr="004E6C30">
        <w:rPr>
          <w:rFonts w:eastAsia="Times New Roman"/>
          <w:sz w:val="24"/>
          <w:szCs w:val="24"/>
          <w:rtl/>
        </w:rPr>
        <w:t>ومع ذلك، لهذه الطريقة عيوب مهمة</w:t>
      </w:r>
      <w:r w:rsidRPr="004E6C30">
        <w:rPr>
          <w:rFonts w:eastAsia="Times New Roman"/>
          <w:sz w:val="24"/>
          <w:szCs w:val="24"/>
        </w:rPr>
        <w:t>:</w:t>
      </w:r>
    </w:p>
    <w:p w14:paraId="2FDF8FA7" w14:textId="77777777" w:rsidR="004E6C30" w:rsidRPr="004E6C30" w:rsidRDefault="004E6C30" w:rsidP="004E6C30">
      <w:pPr>
        <w:numPr>
          <w:ilvl w:val="0"/>
          <w:numId w:val="66"/>
        </w:numPr>
        <w:spacing w:before="100" w:beforeAutospacing="1" w:after="100" w:afterAutospacing="1" w:line="240" w:lineRule="auto"/>
        <w:rPr>
          <w:rFonts w:eastAsia="Times New Roman"/>
          <w:sz w:val="24"/>
          <w:szCs w:val="24"/>
        </w:rPr>
      </w:pPr>
      <w:r w:rsidRPr="004E6C30">
        <w:rPr>
          <w:rFonts w:eastAsia="Times New Roman"/>
          <w:sz w:val="24"/>
          <w:szCs w:val="24"/>
          <w:rtl/>
        </w:rPr>
        <w:t xml:space="preserve">عند إضافة خادم جديد، قد تتغير خريطة التوزيع. </w:t>
      </w:r>
    </w:p>
    <w:p w14:paraId="2E96D95A" w14:textId="77777777" w:rsidR="004E6C30" w:rsidRPr="004E6C30" w:rsidRDefault="004E6C30" w:rsidP="004E6C30">
      <w:pPr>
        <w:numPr>
          <w:ilvl w:val="0"/>
          <w:numId w:val="66"/>
        </w:numPr>
        <w:spacing w:before="100" w:beforeAutospacing="1" w:after="100" w:afterAutospacing="1" w:line="240" w:lineRule="auto"/>
        <w:rPr>
          <w:rFonts w:eastAsia="Times New Roman"/>
          <w:sz w:val="24"/>
          <w:szCs w:val="24"/>
        </w:rPr>
      </w:pPr>
      <w:r w:rsidRPr="004E6C30">
        <w:rPr>
          <w:rFonts w:eastAsia="Times New Roman"/>
          <w:sz w:val="24"/>
          <w:szCs w:val="24"/>
          <w:rtl/>
        </w:rPr>
        <w:t xml:space="preserve">عند تعطل خادم، قد يتغير مسار المستخدمين المرتبطين به. </w:t>
      </w:r>
    </w:p>
    <w:p w14:paraId="6C1D29CF" w14:textId="77777777" w:rsidR="004E6C30" w:rsidRPr="004E6C30" w:rsidRDefault="004E6C30" w:rsidP="004E6C30">
      <w:pPr>
        <w:numPr>
          <w:ilvl w:val="0"/>
          <w:numId w:val="66"/>
        </w:numPr>
        <w:spacing w:before="100" w:beforeAutospacing="1" w:after="100" w:afterAutospacing="1" w:line="240" w:lineRule="auto"/>
        <w:rPr>
          <w:rFonts w:eastAsia="Times New Roman"/>
          <w:sz w:val="24"/>
          <w:szCs w:val="24"/>
        </w:rPr>
      </w:pPr>
      <w:r w:rsidRPr="004E6C30">
        <w:rPr>
          <w:rFonts w:eastAsia="Times New Roman"/>
          <w:sz w:val="24"/>
          <w:szCs w:val="24"/>
          <w:rtl/>
        </w:rPr>
        <w:t>قد تؤدي إلى فقدان بعض البيانات إذا كانت الجلسات معتمدة على الخادم نفسه.</w:t>
      </w:r>
    </w:p>
    <w:p w14:paraId="593BE74E" w14:textId="77777777" w:rsidR="00EE4F16" w:rsidRDefault="004E6C30" w:rsidP="00EE4F16">
      <w:pPr>
        <w:pStyle w:val="Heading2"/>
        <w:rPr>
          <w:rtl/>
        </w:rPr>
      </w:pPr>
      <w:bookmarkStart w:id="56" w:name="_Toc230038002"/>
      <w:r w:rsidRPr="004E6C30">
        <w:rPr>
          <w:rtl/>
        </w:rPr>
        <w:t>التنفيذ العملي: المعمارية التقنية</w:t>
      </w:r>
      <w:bookmarkEnd w:id="56"/>
    </w:p>
    <w:p w14:paraId="35D9DB6B" w14:textId="255F6F41" w:rsidR="004E6C30" w:rsidRPr="004E6C30" w:rsidRDefault="004E6C30" w:rsidP="00EE4F16">
      <w:r w:rsidRPr="004E6C30">
        <w:rPr>
          <w:rtl/>
        </w:rPr>
        <w:t xml:space="preserve">بناءً على الدراسة النظرية، تم اختيار خوارزمية </w:t>
      </w:r>
      <w:r w:rsidRPr="004E6C30">
        <w:rPr>
          <w:b/>
          <w:bCs/>
        </w:rPr>
        <w:t>Least Connections</w:t>
      </w:r>
      <w:r w:rsidRPr="004E6C30">
        <w:rPr>
          <w:rtl/>
        </w:rPr>
        <w:t xml:space="preserve"> لتطبيقها عملياً باستخدام </w:t>
      </w:r>
      <w:r w:rsidRPr="004E6C30">
        <w:t>(Docker)</w:t>
      </w:r>
      <w:r w:rsidRPr="004E6C30">
        <w:rPr>
          <w:rtl/>
        </w:rPr>
        <w:t xml:space="preserve"> و </w:t>
      </w:r>
      <w:r w:rsidRPr="004E6C30">
        <w:t>(NGINX).</w:t>
      </w:r>
      <w:r w:rsidRPr="004E6C30">
        <w:rPr>
          <w:rtl/>
        </w:rPr>
        <w:t xml:space="preserve"> </w:t>
      </w:r>
      <w:r w:rsidRPr="004E6C30">
        <w:rPr>
          <w:rStyle w:val="citation-83"/>
          <w:rFonts w:eastAsiaTheme="majorEastAsia"/>
          <w:rtl/>
        </w:rPr>
        <w:t>السبب وراء هذا الاختيار هو قدرة هذه الخوارزمية على حماية الخوادم من تراكم الطلبات الثقيلة (مثل عمليات الدفع أو تحديث المخزون) تلقائياً</w:t>
      </w:r>
      <w:r w:rsidRPr="004E6C30">
        <w:rPr>
          <w:rtl/>
        </w:rPr>
        <w:t xml:space="preserve"> وانه موارد الخوادم المتعددة متساوية تقريبا فمن غير المنطقي اضافة خوارزمية فيها اوزان.</w:t>
      </w:r>
      <w:r w:rsidRPr="004E6C30">
        <w:br/>
      </w:r>
      <w:r w:rsidRPr="004E6C30">
        <w:br/>
      </w:r>
      <w:r w:rsidRPr="004E6C30">
        <w:rPr>
          <w:rtl/>
        </w:rPr>
        <w:t>لتطبيق هذه الأفكار عمليًا، تم استخدام</w:t>
      </w:r>
      <w:r w:rsidRPr="004E6C30">
        <w:t>:</w:t>
      </w:r>
    </w:p>
    <w:p w14:paraId="01C35D09" w14:textId="77777777" w:rsidR="004E6C30" w:rsidRPr="004E6C30" w:rsidRDefault="004E6C30" w:rsidP="004E6C30">
      <w:pPr>
        <w:numPr>
          <w:ilvl w:val="0"/>
          <w:numId w:val="67"/>
        </w:numPr>
        <w:spacing w:before="100" w:beforeAutospacing="1" w:after="100" w:afterAutospacing="1" w:line="240" w:lineRule="auto"/>
        <w:rPr>
          <w:rFonts w:eastAsia="Times New Roman"/>
          <w:sz w:val="24"/>
          <w:szCs w:val="24"/>
        </w:rPr>
      </w:pPr>
      <w:r w:rsidRPr="004E6C30">
        <w:rPr>
          <w:rFonts w:eastAsia="Times New Roman"/>
          <w:b/>
          <w:bCs/>
          <w:sz w:val="24"/>
          <w:szCs w:val="24"/>
        </w:rPr>
        <w:t>NGINX</w:t>
      </w:r>
      <w:r w:rsidRPr="004E6C30">
        <w:rPr>
          <w:rFonts w:eastAsia="Times New Roman"/>
          <w:sz w:val="24"/>
          <w:szCs w:val="24"/>
          <w:rtl/>
        </w:rPr>
        <w:t xml:space="preserve"> كـ </w:t>
      </w:r>
      <w:r w:rsidRPr="004E6C30">
        <w:rPr>
          <w:rFonts w:eastAsia="Times New Roman"/>
          <w:sz w:val="24"/>
          <w:szCs w:val="24"/>
        </w:rPr>
        <w:t>Load Balancer</w:t>
      </w:r>
      <w:r w:rsidRPr="004E6C30">
        <w:rPr>
          <w:rFonts w:eastAsia="Times New Roman"/>
          <w:sz w:val="24"/>
          <w:szCs w:val="24"/>
          <w:rtl/>
        </w:rPr>
        <w:t xml:space="preserve"> </w:t>
      </w:r>
    </w:p>
    <w:p w14:paraId="3ED4C87C" w14:textId="77777777" w:rsidR="004E6C30" w:rsidRPr="004E6C30" w:rsidRDefault="004E6C30" w:rsidP="004E6C30">
      <w:pPr>
        <w:numPr>
          <w:ilvl w:val="0"/>
          <w:numId w:val="67"/>
        </w:numPr>
        <w:spacing w:before="100" w:beforeAutospacing="1" w:after="100" w:afterAutospacing="1" w:line="240" w:lineRule="auto"/>
        <w:rPr>
          <w:rFonts w:eastAsia="Times New Roman"/>
          <w:sz w:val="24"/>
          <w:szCs w:val="24"/>
        </w:rPr>
      </w:pPr>
      <w:r w:rsidRPr="004E6C30">
        <w:rPr>
          <w:rFonts w:eastAsia="Times New Roman"/>
          <w:b/>
          <w:bCs/>
          <w:sz w:val="24"/>
          <w:szCs w:val="24"/>
        </w:rPr>
        <w:t>Docker</w:t>
      </w:r>
      <w:r w:rsidRPr="004E6C30">
        <w:rPr>
          <w:rFonts w:eastAsia="Times New Roman"/>
          <w:sz w:val="24"/>
          <w:szCs w:val="24"/>
          <w:rtl/>
        </w:rPr>
        <w:t xml:space="preserve"> لتشغيل أكثر من نسخة من التطبيق </w:t>
      </w:r>
    </w:p>
    <w:p w14:paraId="041C08F5" w14:textId="77777777" w:rsidR="004E6C30" w:rsidRPr="004E6C30" w:rsidRDefault="004E6C30" w:rsidP="004E6C30">
      <w:pPr>
        <w:numPr>
          <w:ilvl w:val="0"/>
          <w:numId w:val="67"/>
        </w:numPr>
        <w:spacing w:before="100" w:beforeAutospacing="1" w:after="100" w:afterAutospacing="1" w:line="240" w:lineRule="auto"/>
        <w:rPr>
          <w:rFonts w:eastAsia="Times New Roman"/>
          <w:sz w:val="24"/>
          <w:szCs w:val="24"/>
        </w:rPr>
      </w:pPr>
      <w:r w:rsidRPr="004E6C30">
        <w:rPr>
          <w:rFonts w:eastAsia="Times New Roman"/>
          <w:b/>
          <w:bCs/>
          <w:sz w:val="24"/>
          <w:szCs w:val="24"/>
        </w:rPr>
        <w:t>MySQL</w:t>
      </w:r>
      <w:r w:rsidRPr="004E6C30">
        <w:rPr>
          <w:rFonts w:eastAsia="Times New Roman"/>
          <w:sz w:val="24"/>
          <w:szCs w:val="24"/>
          <w:rtl/>
        </w:rPr>
        <w:t xml:space="preserve"> كقاعدة بيانات مشتركة </w:t>
      </w:r>
    </w:p>
    <w:p w14:paraId="42904332" w14:textId="77777777" w:rsidR="004E6C30" w:rsidRPr="004E6C30" w:rsidRDefault="004E6C30" w:rsidP="004E6C30">
      <w:pPr>
        <w:numPr>
          <w:ilvl w:val="0"/>
          <w:numId w:val="67"/>
        </w:numPr>
        <w:spacing w:before="100" w:beforeAutospacing="1" w:after="100" w:afterAutospacing="1" w:line="240" w:lineRule="auto"/>
        <w:rPr>
          <w:rFonts w:eastAsia="Times New Roman"/>
          <w:sz w:val="24"/>
          <w:szCs w:val="24"/>
        </w:rPr>
      </w:pPr>
      <w:r w:rsidRPr="004E6C30">
        <w:rPr>
          <w:rFonts w:eastAsia="Times New Roman"/>
          <w:b/>
          <w:bCs/>
          <w:sz w:val="24"/>
          <w:szCs w:val="24"/>
        </w:rPr>
        <w:t>Redis</w:t>
      </w:r>
      <w:r w:rsidRPr="004E6C30">
        <w:rPr>
          <w:rFonts w:eastAsia="Times New Roman"/>
          <w:sz w:val="24"/>
          <w:szCs w:val="24"/>
          <w:rtl/>
        </w:rPr>
        <w:t xml:space="preserve"> لتخزين البيانات المشتركة والجلسات عند الحاجة </w:t>
      </w:r>
    </w:p>
    <w:p w14:paraId="336EA4BD" w14:textId="77777777" w:rsidR="004E6C30" w:rsidRPr="004E6C30" w:rsidRDefault="004E6C30" w:rsidP="004E6C30">
      <w:pPr>
        <w:spacing w:before="100" w:beforeAutospacing="1" w:after="100" w:afterAutospacing="1" w:line="240" w:lineRule="auto"/>
        <w:rPr>
          <w:rFonts w:eastAsia="Times New Roman"/>
          <w:sz w:val="24"/>
          <w:szCs w:val="24"/>
          <w:rtl/>
        </w:rPr>
      </w:pPr>
      <w:r w:rsidRPr="004E6C30">
        <w:rPr>
          <w:rFonts w:eastAsia="Times New Roman"/>
          <w:sz w:val="24"/>
          <w:szCs w:val="24"/>
          <w:rtl/>
        </w:rPr>
        <w:lastRenderedPageBreak/>
        <w:t>الهدف من هذا التطبيق العملي هو محاكاة بيئة فيها أكثر من خادم تطبيق، مع وجود خادم أمامي يقوم بتوزيع الطلبات بينها، ثم اختبار سلوك النظام بعد ذلك.</w:t>
      </w:r>
    </w:p>
    <w:p w14:paraId="36B2BCC1" w14:textId="77777777" w:rsidR="004E6C30" w:rsidRPr="004E6C30" w:rsidRDefault="004E6C30" w:rsidP="00EE4F16">
      <w:pPr>
        <w:pStyle w:val="Heading2"/>
        <w:rPr>
          <w:rFonts w:eastAsia="Times New Roman"/>
          <w:sz w:val="24"/>
          <w:szCs w:val="24"/>
        </w:rPr>
      </w:pPr>
      <w:r w:rsidRPr="004E6C30">
        <w:rPr>
          <w:rFonts w:eastAsia="Times New Roman"/>
          <w:sz w:val="24"/>
          <w:szCs w:val="24"/>
          <w:rtl/>
        </w:rPr>
        <w:br/>
      </w:r>
      <w:bookmarkStart w:id="57" w:name="_Toc230038003"/>
      <w:r w:rsidRPr="004E6C30">
        <w:rPr>
          <w:rFonts w:eastAsia="Times New Roman"/>
          <w:rtl/>
        </w:rPr>
        <w:t>شرح الملفات التي تم اعدادها</w:t>
      </w:r>
      <w:bookmarkEnd w:id="57"/>
    </w:p>
    <w:p w14:paraId="020006A4" w14:textId="77777777" w:rsidR="004E6C30" w:rsidRPr="004E6C30" w:rsidRDefault="004E6C30" w:rsidP="004E6C30">
      <w:r w:rsidRPr="004E6C30">
        <w:pict w14:anchorId="76016C77">
          <v:rect id="_x0000_i1166" style="width:0;height:1.5pt" o:hralign="center" o:hrstd="t" o:hr="t" fillcolor="#a0a0a0" stroked="f"/>
        </w:pict>
      </w:r>
    </w:p>
    <w:p w14:paraId="560B82D7" w14:textId="71D78D71" w:rsidR="004E6C30" w:rsidRPr="004E6C30" w:rsidRDefault="004E6C30" w:rsidP="004E6C30">
      <w:pPr>
        <w:pStyle w:val="Heading3"/>
      </w:pPr>
      <w:bookmarkStart w:id="58" w:name="_Toc230038004"/>
      <w:proofErr w:type="spellStart"/>
      <w:r w:rsidRPr="004E6C30">
        <w:t>Dockerfile</w:t>
      </w:r>
      <w:bookmarkEnd w:id="58"/>
      <w:proofErr w:type="spellEnd"/>
    </w:p>
    <w:p w14:paraId="12A753F8"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تم بناء صورة التطبيق باستخدام</w:t>
      </w:r>
      <w:r w:rsidRPr="004E6C30">
        <w:rPr>
          <w:rFonts w:ascii="Cocon modified" w:hAnsi="Cocon modified" w:cs="Cocon modified"/>
        </w:rPr>
        <w:t>:</w:t>
      </w:r>
    </w:p>
    <w:p w14:paraId="384CFDC0" w14:textId="77777777" w:rsidR="004E6C30" w:rsidRPr="004E6C30" w:rsidRDefault="004E6C30" w:rsidP="004E6C30">
      <w:pPr>
        <w:pStyle w:val="HTMLPreformatted"/>
        <w:rPr>
          <w:rFonts w:ascii="Cocon modified" w:hAnsi="Cocon modified" w:cs="Cocon modified"/>
        </w:rPr>
      </w:pPr>
      <w:r w:rsidRPr="004E6C30">
        <w:rPr>
          <w:rStyle w:val="g"/>
          <w:rFonts w:ascii="Cocon modified" w:eastAsiaTheme="majorEastAsia" w:hAnsi="Cocon modified" w:cs="Cocon modified"/>
        </w:rPr>
        <w:t>FROM</w:t>
      </w:r>
      <w:r w:rsidRPr="004E6C30">
        <w:rPr>
          <w:rStyle w:val="HTMLCode"/>
          <w:rFonts w:ascii="Cocon modified" w:eastAsiaTheme="majorEastAsia" w:hAnsi="Cocon modified" w:cs="Cocon modified"/>
        </w:rPr>
        <w:t xml:space="preserve"> php:8.4-fpm</w:t>
      </w:r>
    </w:p>
    <w:p w14:paraId="7CAF927A"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 xml:space="preserve">وهذا يعني أن التطبيق سيعمل داخل </w:t>
      </w:r>
      <w:proofErr w:type="gramStart"/>
      <w:r w:rsidRPr="004E6C30">
        <w:rPr>
          <w:rFonts w:ascii="Cocon modified" w:hAnsi="Cocon modified" w:cs="Cocon modified"/>
          <w:rtl/>
        </w:rPr>
        <w:t xml:space="preserve">حاوية  </w:t>
      </w:r>
      <w:r w:rsidRPr="004E6C30">
        <w:rPr>
          <w:rFonts w:ascii="Cocon modified" w:hAnsi="Cocon modified" w:cs="Cocon modified"/>
        </w:rPr>
        <w:t>PHP</w:t>
      </w:r>
      <w:proofErr w:type="gramEnd"/>
      <w:r w:rsidRPr="004E6C30">
        <w:rPr>
          <w:rFonts w:ascii="Cocon modified" w:hAnsi="Cocon modified" w:cs="Cocon modified"/>
        </w:rPr>
        <w:t>-FPM</w:t>
      </w:r>
      <w:r w:rsidRPr="004E6C30">
        <w:rPr>
          <w:rFonts w:ascii="Cocon modified" w:hAnsi="Cocon modified" w:cs="Cocon modified"/>
          <w:rtl/>
        </w:rPr>
        <w:t xml:space="preserve">، وهو الخيار المناسب لتشغيل تطبيقات </w:t>
      </w:r>
      <w:r w:rsidRPr="004E6C30">
        <w:rPr>
          <w:rFonts w:ascii="Cocon modified" w:hAnsi="Cocon modified" w:cs="Cocon modified"/>
        </w:rPr>
        <w:t>Laravel</w:t>
      </w:r>
      <w:r w:rsidRPr="004E6C30">
        <w:rPr>
          <w:rFonts w:ascii="Cocon modified" w:hAnsi="Cocon modified" w:cs="Cocon modified"/>
          <w:rtl/>
        </w:rPr>
        <w:t xml:space="preserve"> أو التطبيقات المبنية على </w:t>
      </w:r>
      <w:r w:rsidRPr="004E6C30">
        <w:rPr>
          <w:rFonts w:ascii="Cocon modified" w:hAnsi="Cocon modified" w:cs="Cocon modified"/>
        </w:rPr>
        <w:t>PHP</w:t>
      </w:r>
      <w:r w:rsidRPr="004E6C30">
        <w:rPr>
          <w:rFonts w:ascii="Cocon modified" w:hAnsi="Cocon modified" w:cs="Cocon modified"/>
          <w:rtl/>
        </w:rPr>
        <w:t xml:space="preserve"> مع </w:t>
      </w:r>
      <w:r w:rsidRPr="004E6C30">
        <w:rPr>
          <w:rFonts w:ascii="Cocon modified" w:hAnsi="Cocon modified" w:cs="Cocon modified"/>
        </w:rPr>
        <w:t>NGINX</w:t>
      </w:r>
      <w:r w:rsidRPr="004E6C30">
        <w:rPr>
          <w:rFonts w:ascii="Cocon modified" w:hAnsi="Cocon modified" w:cs="Cocon modified"/>
          <w:rtl/>
        </w:rPr>
        <w:t>.</w:t>
      </w:r>
    </w:p>
    <w:p w14:paraId="76934974" w14:textId="77777777" w:rsidR="004E6C30" w:rsidRPr="004E6C30" w:rsidRDefault="004E6C30" w:rsidP="0011159F">
      <w:pPr>
        <w:pStyle w:val="Heading5"/>
      </w:pPr>
      <w:r w:rsidRPr="004E6C30">
        <w:rPr>
          <w:rtl/>
        </w:rPr>
        <w:t>سبب اختيار هذه الحزمة</w:t>
      </w:r>
      <w:r w:rsidRPr="004E6C30">
        <w:t>:</w:t>
      </w:r>
    </w:p>
    <w:p w14:paraId="0B75E027" w14:textId="77777777" w:rsidR="004E6C30" w:rsidRPr="004E6C30" w:rsidRDefault="004E6C30" w:rsidP="004E6C30">
      <w:pPr>
        <w:numPr>
          <w:ilvl w:val="0"/>
          <w:numId w:val="68"/>
        </w:numPr>
        <w:spacing w:before="100" w:beforeAutospacing="1" w:after="100" w:afterAutospacing="1" w:line="240" w:lineRule="auto"/>
      </w:pPr>
      <w:proofErr w:type="spellStart"/>
      <w:r w:rsidRPr="004E6C30">
        <w:rPr>
          <w:rStyle w:val="Strong"/>
        </w:rPr>
        <w:t>php</w:t>
      </w:r>
      <w:proofErr w:type="spellEnd"/>
      <w:r w:rsidRPr="004E6C30">
        <w:rPr>
          <w:rStyle w:val="Strong"/>
        </w:rPr>
        <w:t>-fpm</w:t>
      </w:r>
      <w:r w:rsidRPr="004E6C30">
        <w:rPr>
          <w:rtl/>
        </w:rPr>
        <w:t xml:space="preserve"> مناسب للتكامل مع </w:t>
      </w:r>
      <w:r w:rsidRPr="004E6C30">
        <w:t>NGINX</w:t>
      </w:r>
      <w:r w:rsidRPr="004E6C30">
        <w:rPr>
          <w:rtl/>
        </w:rPr>
        <w:t xml:space="preserve"> </w:t>
      </w:r>
    </w:p>
    <w:p w14:paraId="59765355" w14:textId="2FF5398A" w:rsidR="004E6C30" w:rsidRPr="004E6C30" w:rsidRDefault="004E6C30" w:rsidP="00EE4F16">
      <w:pPr>
        <w:numPr>
          <w:ilvl w:val="0"/>
          <w:numId w:val="68"/>
        </w:numPr>
        <w:spacing w:before="100" w:beforeAutospacing="1" w:after="100" w:afterAutospacing="1" w:line="240" w:lineRule="auto"/>
      </w:pPr>
      <w:r w:rsidRPr="004E6C30">
        <w:rPr>
          <w:rtl/>
        </w:rPr>
        <w:t xml:space="preserve">يوفّر أداءً أفضل من تشغيل </w:t>
      </w:r>
      <w:r w:rsidRPr="004E6C30">
        <w:t>PHP</w:t>
      </w:r>
      <w:r w:rsidRPr="004E6C30">
        <w:rPr>
          <w:rtl/>
        </w:rPr>
        <w:t xml:space="preserve"> بطريقة تقليدية داخل خادم ويب واحد </w:t>
      </w:r>
    </w:p>
    <w:p w14:paraId="2B67D6BF" w14:textId="77777777" w:rsidR="004E6C30" w:rsidRPr="004E6C30" w:rsidRDefault="004E6C30" w:rsidP="0011159F">
      <w:pPr>
        <w:pStyle w:val="Heading5"/>
        <w:rPr>
          <w:rtl/>
          <w:lang w:bidi="ar-JO"/>
        </w:rPr>
      </w:pPr>
      <w:r w:rsidRPr="0011159F">
        <w:rPr>
          <w:rtl/>
        </w:rPr>
        <w:t>تفعيل</w:t>
      </w:r>
      <w:r w:rsidRPr="004E6C30">
        <w:rPr>
          <w:rtl/>
        </w:rPr>
        <w:t xml:space="preserve"> إضافات </w:t>
      </w:r>
      <w:r w:rsidRPr="004E6C30">
        <w:t>PHP</w:t>
      </w:r>
      <w:r w:rsidRPr="004E6C30">
        <w:rPr>
          <w:rtl/>
          <w:lang w:bidi="ar-JO"/>
        </w:rPr>
        <w:t>وتثبيت الحزم المطلوبة</w:t>
      </w:r>
    </w:p>
    <w:p w14:paraId="49A62252" w14:textId="77777777" w:rsidR="004E6C30" w:rsidRPr="004E6C30" w:rsidRDefault="004E6C30" w:rsidP="004E6C30">
      <w:pPr>
        <w:spacing w:after="0"/>
      </w:pPr>
      <w:r w:rsidRPr="004E6C30">
        <w:pict w14:anchorId="2FAB0632">
          <v:rect id="_x0000_i1167" style="width:0;height:1.5pt" o:hralign="center" o:hrstd="t" o:hr="t" fillcolor="#a0a0a0" stroked="f"/>
        </w:pict>
      </w:r>
    </w:p>
    <w:p w14:paraId="057F81D4" w14:textId="77777777" w:rsidR="004E6C30" w:rsidRPr="004E6C30" w:rsidRDefault="004E6C30" w:rsidP="0011159F">
      <w:pPr>
        <w:pStyle w:val="Heading5"/>
      </w:pPr>
      <w:r w:rsidRPr="004E6C30">
        <w:rPr>
          <w:rtl/>
        </w:rPr>
        <w:t xml:space="preserve">إضافة </w:t>
      </w:r>
      <w:r w:rsidRPr="004E6C30">
        <w:t>Redis</w:t>
      </w:r>
    </w:p>
    <w:p w14:paraId="07A453EC" w14:textId="77777777" w:rsidR="004E6C30" w:rsidRPr="004E6C30" w:rsidRDefault="004E6C30" w:rsidP="004E6C30">
      <w:pPr>
        <w:pStyle w:val="HTMLPreformatted"/>
        <w:rPr>
          <w:rFonts w:ascii="Cocon modified" w:hAnsi="Cocon modified" w:cs="Cocon modified"/>
        </w:rPr>
      </w:pPr>
      <w:r w:rsidRPr="004E6C30">
        <w:rPr>
          <w:rStyle w:val="g"/>
          <w:rFonts w:ascii="Cocon modified" w:eastAsiaTheme="majorEastAsia" w:hAnsi="Cocon modified" w:cs="Cocon modified"/>
        </w:rPr>
        <w:t>RUN</w:t>
      </w:r>
      <w:r w:rsidRPr="004E6C30">
        <w:rPr>
          <w:rStyle w:val="HTMLCode"/>
          <w:rFonts w:ascii="Cocon modified" w:eastAsiaTheme="majorEastAsia" w:hAnsi="Cocon modified" w:cs="Cocon modified"/>
        </w:rPr>
        <w:t xml:space="preserve"> </w:t>
      </w:r>
      <w:proofErr w:type="spellStart"/>
      <w:r w:rsidRPr="004E6C30">
        <w:rPr>
          <w:rStyle w:val="HTMLCode"/>
          <w:rFonts w:ascii="Cocon modified" w:eastAsiaTheme="majorEastAsia" w:hAnsi="Cocon modified" w:cs="Cocon modified"/>
        </w:rPr>
        <w:t>pecl</w:t>
      </w:r>
      <w:proofErr w:type="spellEnd"/>
      <w:r w:rsidRPr="004E6C30">
        <w:rPr>
          <w:rStyle w:val="HTMLCode"/>
          <w:rFonts w:ascii="Cocon modified" w:eastAsiaTheme="majorEastAsia" w:hAnsi="Cocon modified" w:cs="Cocon modified"/>
        </w:rPr>
        <w:t xml:space="preserve"> install </w:t>
      </w:r>
      <w:proofErr w:type="spellStart"/>
      <w:r w:rsidRPr="004E6C30">
        <w:rPr>
          <w:rStyle w:val="HTMLCode"/>
          <w:rFonts w:ascii="Cocon modified" w:eastAsiaTheme="majorEastAsia" w:hAnsi="Cocon modified" w:cs="Cocon modified"/>
        </w:rPr>
        <w:t>redis</w:t>
      </w:r>
      <w:proofErr w:type="spellEnd"/>
      <w:r w:rsidRPr="004E6C30">
        <w:rPr>
          <w:rStyle w:val="HTMLCode"/>
          <w:rFonts w:ascii="Cocon modified" w:eastAsiaTheme="majorEastAsia" w:hAnsi="Cocon modified" w:cs="Cocon modified"/>
        </w:rPr>
        <w:t xml:space="preserve"> &amp;&amp; docker-</w:t>
      </w:r>
      <w:proofErr w:type="spellStart"/>
      <w:r w:rsidRPr="004E6C30">
        <w:rPr>
          <w:rStyle w:val="HTMLCode"/>
          <w:rFonts w:ascii="Cocon modified" w:eastAsiaTheme="majorEastAsia" w:hAnsi="Cocon modified" w:cs="Cocon modified"/>
        </w:rPr>
        <w:t>php</w:t>
      </w:r>
      <w:proofErr w:type="spellEnd"/>
      <w:r w:rsidRPr="004E6C30">
        <w:rPr>
          <w:rStyle w:val="HTMLCode"/>
          <w:rFonts w:ascii="Cocon modified" w:eastAsiaTheme="majorEastAsia" w:hAnsi="Cocon modified" w:cs="Cocon modified"/>
        </w:rPr>
        <w:t>-</w:t>
      </w:r>
      <w:proofErr w:type="spellStart"/>
      <w:r w:rsidRPr="004E6C30">
        <w:rPr>
          <w:rStyle w:val="HTMLCode"/>
          <w:rFonts w:ascii="Cocon modified" w:eastAsiaTheme="majorEastAsia" w:hAnsi="Cocon modified" w:cs="Cocon modified"/>
        </w:rPr>
        <w:t>ext</w:t>
      </w:r>
      <w:proofErr w:type="spellEnd"/>
      <w:r w:rsidRPr="004E6C30">
        <w:rPr>
          <w:rStyle w:val="HTMLCode"/>
          <w:rFonts w:ascii="Cocon modified" w:eastAsiaTheme="majorEastAsia" w:hAnsi="Cocon modified" w:cs="Cocon modified"/>
        </w:rPr>
        <w:t xml:space="preserve">-enable </w:t>
      </w:r>
      <w:proofErr w:type="spellStart"/>
      <w:r w:rsidRPr="004E6C30">
        <w:rPr>
          <w:rStyle w:val="HTMLCode"/>
          <w:rFonts w:ascii="Cocon modified" w:eastAsiaTheme="majorEastAsia" w:hAnsi="Cocon modified" w:cs="Cocon modified"/>
        </w:rPr>
        <w:t>redis</w:t>
      </w:r>
      <w:proofErr w:type="spellEnd"/>
    </w:p>
    <w:p w14:paraId="46343729"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 xml:space="preserve">تمت إضافة </w:t>
      </w:r>
      <w:r w:rsidRPr="004E6C30">
        <w:rPr>
          <w:rFonts w:ascii="Cocon modified" w:hAnsi="Cocon modified" w:cs="Cocon modified"/>
        </w:rPr>
        <w:t>Redis</w:t>
      </w:r>
      <w:r w:rsidRPr="004E6C30">
        <w:rPr>
          <w:rFonts w:ascii="Cocon modified" w:hAnsi="Cocon modified" w:cs="Cocon modified"/>
          <w:rtl/>
        </w:rPr>
        <w:t xml:space="preserve"> لأن النظام يحتاج إلى تخزين بيانات مشتركة أو جلسات بشكل مركزي بدل ربطها بخادم واحد.</w:t>
      </w:r>
    </w:p>
    <w:p w14:paraId="5C350319" w14:textId="77777777" w:rsidR="004E6C30" w:rsidRPr="004E6C30" w:rsidRDefault="004E6C30" w:rsidP="004E6C30">
      <w:r w:rsidRPr="004E6C30">
        <w:pict w14:anchorId="4F197478">
          <v:rect id="_x0000_i1168" style="width:0;height:1.5pt" o:hralign="center" o:hrstd="t" o:hr="t" fillcolor="#a0a0a0" stroked="f"/>
        </w:pict>
      </w:r>
    </w:p>
    <w:p w14:paraId="78C4C2CD" w14:textId="77777777" w:rsidR="004E6C30" w:rsidRPr="004E6C30" w:rsidRDefault="004E6C30" w:rsidP="0011159F">
      <w:pPr>
        <w:pStyle w:val="Heading5"/>
      </w:pPr>
      <w:r w:rsidRPr="004E6C30">
        <w:rPr>
          <w:rtl/>
        </w:rPr>
        <w:t xml:space="preserve">نسخ </w:t>
      </w:r>
      <w:r w:rsidRPr="004E6C30">
        <w:t>Composer</w:t>
      </w:r>
    </w:p>
    <w:p w14:paraId="2F7221D1" w14:textId="77777777" w:rsidR="004E6C30" w:rsidRPr="004E6C30" w:rsidRDefault="004E6C30" w:rsidP="004E6C30">
      <w:pPr>
        <w:pStyle w:val="HTMLPreformatted"/>
        <w:rPr>
          <w:rFonts w:ascii="Cocon modified" w:hAnsi="Cocon modified" w:cs="Cocon modified"/>
        </w:rPr>
      </w:pPr>
      <w:r w:rsidRPr="004E6C30">
        <w:rPr>
          <w:rStyle w:val="g"/>
          <w:rFonts w:ascii="Cocon modified" w:eastAsiaTheme="majorEastAsia" w:hAnsi="Cocon modified" w:cs="Cocon modified"/>
        </w:rPr>
        <w:t>COPY</w:t>
      </w:r>
      <w:r w:rsidRPr="004E6C30">
        <w:rPr>
          <w:rStyle w:val="HTMLCode"/>
          <w:rFonts w:ascii="Cocon modified" w:eastAsiaTheme="majorEastAsia" w:hAnsi="Cocon modified" w:cs="Cocon modified"/>
        </w:rPr>
        <w:t xml:space="preserve"> --from=</w:t>
      </w:r>
      <w:proofErr w:type="spellStart"/>
      <w:proofErr w:type="gramStart"/>
      <w:r w:rsidRPr="004E6C30">
        <w:rPr>
          <w:rStyle w:val="HTMLCode"/>
          <w:rFonts w:ascii="Cocon modified" w:eastAsiaTheme="majorEastAsia" w:hAnsi="Cocon modified" w:cs="Cocon modified"/>
        </w:rPr>
        <w:t>composer:latest</w:t>
      </w:r>
      <w:proofErr w:type="spellEnd"/>
      <w:proofErr w:type="gramEnd"/>
      <w:r w:rsidRPr="004E6C30">
        <w:rPr>
          <w:rStyle w:val="HTMLCode"/>
          <w:rFonts w:ascii="Cocon modified" w:eastAsiaTheme="majorEastAsia" w:hAnsi="Cocon modified" w:cs="Cocon modified"/>
        </w:rPr>
        <w:t xml:space="preserve"> /</w:t>
      </w:r>
      <w:proofErr w:type="spellStart"/>
      <w:r w:rsidRPr="004E6C30">
        <w:rPr>
          <w:rStyle w:val="HTMLCode"/>
          <w:rFonts w:ascii="Cocon modified" w:eastAsiaTheme="majorEastAsia" w:hAnsi="Cocon modified" w:cs="Cocon modified"/>
        </w:rPr>
        <w:t>usr</w:t>
      </w:r>
      <w:proofErr w:type="spellEnd"/>
      <w:r w:rsidRPr="004E6C30">
        <w:rPr>
          <w:rStyle w:val="HTMLCode"/>
          <w:rFonts w:ascii="Cocon modified" w:eastAsiaTheme="majorEastAsia" w:hAnsi="Cocon modified" w:cs="Cocon modified"/>
        </w:rPr>
        <w:t>/bin/composer /</w:t>
      </w:r>
      <w:proofErr w:type="spellStart"/>
      <w:r w:rsidRPr="004E6C30">
        <w:rPr>
          <w:rStyle w:val="HTMLCode"/>
          <w:rFonts w:ascii="Cocon modified" w:eastAsiaTheme="majorEastAsia" w:hAnsi="Cocon modified" w:cs="Cocon modified"/>
        </w:rPr>
        <w:t>usr</w:t>
      </w:r>
      <w:proofErr w:type="spellEnd"/>
      <w:r w:rsidRPr="004E6C30">
        <w:rPr>
          <w:rStyle w:val="HTMLCode"/>
          <w:rFonts w:ascii="Cocon modified" w:eastAsiaTheme="majorEastAsia" w:hAnsi="Cocon modified" w:cs="Cocon modified"/>
        </w:rPr>
        <w:t>/bin/composer</w:t>
      </w:r>
    </w:p>
    <w:p w14:paraId="488825C4"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 xml:space="preserve">تم استخدام </w:t>
      </w:r>
      <w:r w:rsidRPr="004E6C30">
        <w:rPr>
          <w:rFonts w:ascii="Cocon modified" w:hAnsi="Cocon modified" w:cs="Cocon modified"/>
        </w:rPr>
        <w:t>Composer</w:t>
      </w:r>
      <w:r w:rsidRPr="004E6C30">
        <w:rPr>
          <w:rFonts w:ascii="Cocon modified" w:hAnsi="Cocon modified" w:cs="Cocon modified"/>
          <w:rtl/>
        </w:rPr>
        <w:t xml:space="preserve"> لتثبيت مكتبات </w:t>
      </w:r>
      <w:r w:rsidRPr="004E6C30">
        <w:rPr>
          <w:rFonts w:ascii="Cocon modified" w:hAnsi="Cocon modified" w:cs="Cocon modified"/>
        </w:rPr>
        <w:t>Laravel</w:t>
      </w:r>
      <w:r w:rsidRPr="004E6C30">
        <w:rPr>
          <w:rFonts w:ascii="Cocon modified" w:hAnsi="Cocon modified" w:cs="Cocon modified"/>
          <w:rtl/>
        </w:rPr>
        <w:t xml:space="preserve"> وإدارة الاعتمادات الخاصة بالمشروع.</w:t>
      </w:r>
    </w:p>
    <w:p w14:paraId="2A1DBE0D" w14:textId="77777777" w:rsidR="004E6C30" w:rsidRPr="004E6C30" w:rsidRDefault="004E6C30" w:rsidP="004E6C30">
      <w:r w:rsidRPr="004E6C30">
        <w:pict w14:anchorId="1E96044D">
          <v:rect id="_x0000_i1169" style="width:0;height:1.5pt" o:hralign="center" o:hrstd="t" o:hr="t" fillcolor="#a0a0a0" stroked="f"/>
        </w:pict>
      </w:r>
    </w:p>
    <w:p w14:paraId="5210B723" w14:textId="77777777" w:rsidR="004E6C30" w:rsidRPr="004E6C30" w:rsidRDefault="004E6C30" w:rsidP="0011159F">
      <w:pPr>
        <w:pStyle w:val="Heading5"/>
      </w:pPr>
      <w:r w:rsidRPr="004E6C30">
        <w:rPr>
          <w:rtl/>
        </w:rPr>
        <w:t xml:space="preserve">نسخ ملفات المشروع وتشغيل </w:t>
      </w:r>
      <w:r w:rsidRPr="004E6C30">
        <w:t>Composer</w:t>
      </w:r>
    </w:p>
    <w:p w14:paraId="664E9F51" w14:textId="77777777" w:rsidR="004E6C30" w:rsidRPr="004E6C30" w:rsidRDefault="004E6C30" w:rsidP="004E6C30">
      <w:pPr>
        <w:pStyle w:val="HTMLPreformatted"/>
        <w:rPr>
          <w:rFonts w:ascii="Cocon modified" w:hAnsi="Cocon modified" w:cs="Cocon modified"/>
        </w:rPr>
      </w:pPr>
      <w:r w:rsidRPr="004E6C30">
        <w:rPr>
          <w:rStyle w:val="g"/>
          <w:rFonts w:ascii="Cocon modified" w:eastAsiaTheme="majorEastAsia" w:hAnsi="Cocon modified" w:cs="Cocon modified"/>
        </w:rPr>
        <w:t>WORKDIR</w:t>
      </w:r>
      <w:r w:rsidRPr="004E6C30">
        <w:rPr>
          <w:rStyle w:val="HTMLCode"/>
          <w:rFonts w:ascii="Cocon modified" w:eastAsiaTheme="majorEastAsia" w:hAnsi="Cocon modified" w:cs="Cocon modified"/>
        </w:rPr>
        <w:t xml:space="preserve"> /var/www</w:t>
      </w:r>
      <w:r w:rsidRPr="004E6C30">
        <w:rPr>
          <w:rFonts w:ascii="Cocon modified" w:hAnsi="Cocon modified" w:cs="Cocon modified"/>
        </w:rPr>
        <w:br/>
      </w:r>
      <w:proofErr w:type="gramStart"/>
      <w:r w:rsidRPr="004E6C30">
        <w:rPr>
          <w:rStyle w:val="g"/>
          <w:rFonts w:ascii="Cocon modified" w:eastAsiaTheme="majorEastAsia" w:hAnsi="Cocon modified" w:cs="Cocon modified"/>
        </w:rPr>
        <w:t>COPY</w:t>
      </w:r>
      <w:r w:rsidRPr="004E6C30">
        <w:rPr>
          <w:rStyle w:val="HTMLCode"/>
          <w:rFonts w:ascii="Cocon modified" w:eastAsiaTheme="majorEastAsia" w:hAnsi="Cocon modified" w:cs="Cocon modified"/>
        </w:rPr>
        <w:t xml:space="preserve"> .</w:t>
      </w:r>
      <w:proofErr w:type="gramEnd"/>
      <w:r w:rsidRPr="004E6C30">
        <w:rPr>
          <w:rStyle w:val="HTMLCode"/>
          <w:rFonts w:ascii="Cocon modified" w:eastAsiaTheme="majorEastAsia" w:hAnsi="Cocon modified" w:cs="Cocon modified"/>
          <w:rtl/>
        </w:rPr>
        <w:t xml:space="preserve"> .</w:t>
      </w:r>
      <w:r w:rsidRPr="004E6C30">
        <w:rPr>
          <w:rFonts w:ascii="Cocon modified" w:hAnsi="Cocon modified" w:cs="Cocon modified"/>
        </w:rPr>
        <w:br/>
      </w:r>
      <w:r w:rsidRPr="004E6C30">
        <w:rPr>
          <w:rStyle w:val="g"/>
          <w:rFonts w:ascii="Cocon modified" w:eastAsiaTheme="majorEastAsia" w:hAnsi="Cocon modified" w:cs="Cocon modified"/>
        </w:rPr>
        <w:t>RUN</w:t>
      </w:r>
      <w:r w:rsidRPr="004E6C30">
        <w:rPr>
          <w:rStyle w:val="HTMLCode"/>
          <w:rFonts w:ascii="Cocon modified" w:eastAsiaTheme="majorEastAsia" w:hAnsi="Cocon modified" w:cs="Cocon modified"/>
        </w:rPr>
        <w:t xml:space="preserve"> composer install --no-dev --optimize-autoloader</w:t>
      </w:r>
    </w:p>
    <w:p w14:paraId="7142CBF3"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lastRenderedPageBreak/>
        <w:t xml:space="preserve">السبب في ذلك هو تجهيز المشروع داخل الحاوية وتثبيت الحزم اللازمة له، مع تحسين التحميل عبر </w:t>
      </w:r>
      <w:r w:rsidRPr="004E6C30">
        <w:rPr>
          <w:rStyle w:val="HTMLCode"/>
          <w:rFonts w:ascii="Cocon modified" w:eastAsiaTheme="majorEastAsia" w:hAnsi="Cocon modified" w:cs="Cocon modified"/>
        </w:rPr>
        <w:t>optimize-autoloader</w:t>
      </w:r>
      <w:r w:rsidRPr="004E6C30">
        <w:rPr>
          <w:rFonts w:ascii="Cocon modified" w:hAnsi="Cocon modified" w:cs="Cocon modified"/>
          <w:rtl/>
        </w:rPr>
        <w:t>.</w:t>
      </w:r>
    </w:p>
    <w:p w14:paraId="2A972E34" w14:textId="77777777" w:rsidR="004E6C30" w:rsidRPr="004E6C30" w:rsidRDefault="004E6C30" w:rsidP="004E6C30">
      <w:r w:rsidRPr="004E6C30">
        <w:pict w14:anchorId="7C2FB63E">
          <v:rect id="_x0000_i1170" style="width:0;height:1.5pt" o:hralign="center" o:hrstd="t" o:hr="t" fillcolor="#a0a0a0" stroked="f"/>
        </w:pict>
      </w:r>
    </w:p>
    <w:p w14:paraId="04D43D5D" w14:textId="77777777" w:rsidR="004E6C30" w:rsidRPr="004E6C30" w:rsidRDefault="004E6C30" w:rsidP="0011159F">
      <w:pPr>
        <w:pStyle w:val="Heading5"/>
      </w:pPr>
      <w:r w:rsidRPr="004E6C30">
        <w:rPr>
          <w:rtl/>
        </w:rPr>
        <w:t xml:space="preserve">تشغيل </w:t>
      </w:r>
      <w:r w:rsidRPr="004E6C30">
        <w:t>PHP-FPM</w:t>
      </w:r>
    </w:p>
    <w:p w14:paraId="5D42BC4D" w14:textId="77777777" w:rsidR="004E6C30" w:rsidRPr="004E6C30" w:rsidRDefault="004E6C30" w:rsidP="004E6C30">
      <w:pPr>
        <w:pStyle w:val="HTMLPreformatted"/>
        <w:rPr>
          <w:rFonts w:ascii="Cocon modified" w:hAnsi="Cocon modified" w:cs="Cocon modified"/>
        </w:rPr>
      </w:pPr>
      <w:r w:rsidRPr="004E6C30">
        <w:rPr>
          <w:rStyle w:val="g"/>
          <w:rFonts w:ascii="Cocon modified" w:eastAsiaTheme="majorEastAsia" w:hAnsi="Cocon modified" w:cs="Cocon modified"/>
        </w:rPr>
        <w:t>EXPOSE</w:t>
      </w:r>
      <w:r w:rsidRPr="004E6C30">
        <w:rPr>
          <w:rStyle w:val="HTMLCode"/>
          <w:rFonts w:ascii="Cocon modified" w:eastAsiaTheme="majorEastAsia" w:hAnsi="Cocon modified" w:cs="Cocon modified"/>
        </w:rPr>
        <w:t xml:space="preserve"> </w:t>
      </w:r>
      <w:r w:rsidRPr="004E6C30">
        <w:rPr>
          <w:rStyle w:val="j"/>
          <w:rFonts w:ascii="Cocon modified" w:hAnsi="Cocon modified" w:cs="Cocon modified"/>
        </w:rPr>
        <w:t>9000</w:t>
      </w:r>
      <w:r w:rsidRPr="004E6C30">
        <w:rPr>
          <w:rFonts w:ascii="Cocon modified" w:hAnsi="Cocon modified" w:cs="Cocon modified"/>
        </w:rPr>
        <w:br/>
      </w:r>
      <w:r w:rsidRPr="004E6C30">
        <w:rPr>
          <w:rStyle w:val="g"/>
          <w:rFonts w:ascii="Cocon modified" w:eastAsiaTheme="majorEastAsia" w:hAnsi="Cocon modified" w:cs="Cocon modified"/>
        </w:rPr>
        <w:t>CMD</w:t>
      </w:r>
      <w:r w:rsidRPr="004E6C30">
        <w:rPr>
          <w:rStyle w:val="HTMLCode"/>
          <w:rFonts w:ascii="Cocon modified" w:eastAsiaTheme="majorEastAsia" w:hAnsi="Cocon modified" w:cs="Cocon modified"/>
        </w:rPr>
        <w:t xml:space="preserve"> [</w:t>
      </w:r>
      <w:r w:rsidRPr="004E6C30">
        <w:rPr>
          <w:rStyle w:val="k"/>
          <w:rFonts w:ascii="Cocon modified" w:eastAsiaTheme="majorEastAsia" w:hAnsi="Cocon modified" w:cs="Cocon modified"/>
        </w:rPr>
        <w:t>"</w:t>
      </w:r>
      <w:proofErr w:type="spellStart"/>
      <w:r w:rsidRPr="004E6C30">
        <w:rPr>
          <w:rStyle w:val="k"/>
          <w:rFonts w:ascii="Cocon modified" w:eastAsiaTheme="majorEastAsia" w:hAnsi="Cocon modified" w:cs="Cocon modified"/>
        </w:rPr>
        <w:t>php</w:t>
      </w:r>
      <w:proofErr w:type="spellEnd"/>
      <w:r w:rsidRPr="004E6C30">
        <w:rPr>
          <w:rStyle w:val="k"/>
          <w:rFonts w:ascii="Cocon modified" w:eastAsiaTheme="majorEastAsia" w:hAnsi="Cocon modified" w:cs="Cocon modified"/>
        </w:rPr>
        <w:t>-fpm"</w:t>
      </w:r>
      <w:r w:rsidRPr="004E6C30">
        <w:rPr>
          <w:rStyle w:val="HTMLCode"/>
          <w:rFonts w:ascii="Cocon modified" w:eastAsiaTheme="majorEastAsia" w:hAnsi="Cocon modified" w:cs="Cocon modified"/>
        </w:rPr>
        <w:t>]</w:t>
      </w:r>
    </w:p>
    <w:p w14:paraId="643EB38E"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 xml:space="preserve">تم فتح المنفذ 9000 لأن </w:t>
      </w:r>
      <w:r w:rsidRPr="004E6C30">
        <w:rPr>
          <w:rFonts w:ascii="Cocon modified" w:hAnsi="Cocon modified" w:cs="Cocon modified"/>
        </w:rPr>
        <w:t>NGINX</w:t>
      </w:r>
      <w:r w:rsidRPr="004E6C30">
        <w:rPr>
          <w:rFonts w:ascii="Cocon modified" w:hAnsi="Cocon modified" w:cs="Cocon modified"/>
          <w:rtl/>
        </w:rPr>
        <w:t xml:space="preserve"> سيتواصل مع </w:t>
      </w:r>
      <w:r w:rsidRPr="004E6C30">
        <w:rPr>
          <w:rFonts w:ascii="Cocon modified" w:hAnsi="Cocon modified" w:cs="Cocon modified"/>
        </w:rPr>
        <w:t>PHP-FPM</w:t>
      </w:r>
      <w:r w:rsidRPr="004E6C30">
        <w:rPr>
          <w:rFonts w:ascii="Cocon modified" w:hAnsi="Cocon modified" w:cs="Cocon modified"/>
          <w:rtl/>
        </w:rPr>
        <w:t xml:space="preserve"> من خلاله.</w:t>
      </w:r>
    </w:p>
    <w:p w14:paraId="547B49C4" w14:textId="1F5F16AB" w:rsidR="004E6C30" w:rsidRPr="004E6C30" w:rsidRDefault="004E6C30" w:rsidP="004E6C30"/>
    <w:p w14:paraId="18C9D5B9" w14:textId="298DC0AE" w:rsidR="004E6C30" w:rsidRPr="004E6C30" w:rsidRDefault="004E6C30" w:rsidP="00EE4F16">
      <w:pPr>
        <w:pStyle w:val="Heading3"/>
      </w:pPr>
      <w:bookmarkStart w:id="59" w:name="_Toc230038005"/>
      <w:r w:rsidRPr="004E6C30">
        <w:t>docker-</w:t>
      </w:r>
      <w:proofErr w:type="spellStart"/>
      <w:r w:rsidRPr="00EE4F16">
        <w:t>compose</w:t>
      </w:r>
      <w:r w:rsidRPr="004E6C30">
        <w:t>.yml</w:t>
      </w:r>
      <w:bookmarkEnd w:id="59"/>
      <w:proofErr w:type="spellEnd"/>
    </w:p>
    <w:p w14:paraId="1218D4CE" w14:textId="77777777" w:rsidR="004E6C30" w:rsidRPr="004E6C30" w:rsidRDefault="004E6C30" w:rsidP="00EE4F16">
      <w:r w:rsidRPr="004E6C30">
        <w:rPr>
          <w:rtl/>
        </w:rPr>
        <w:t xml:space="preserve">تم استخدام </w:t>
      </w:r>
      <w:r w:rsidRPr="004E6C30">
        <w:t>Docker Compose</w:t>
      </w:r>
      <w:r w:rsidRPr="004E6C30">
        <w:rPr>
          <w:rtl/>
        </w:rPr>
        <w:t xml:space="preserve"> لتشغيل النظام بالكامل كبيئة متعددة الحاويات.</w:t>
      </w:r>
    </w:p>
    <w:p w14:paraId="5DA897F5" w14:textId="77777777" w:rsidR="004E6C30" w:rsidRPr="004E6C30" w:rsidRDefault="004E6C30" w:rsidP="0011159F">
      <w:pPr>
        <w:pStyle w:val="Heading5"/>
      </w:pPr>
      <w:r w:rsidRPr="004E6C30">
        <w:rPr>
          <w:rtl/>
        </w:rPr>
        <w:t>مكونات النظام</w:t>
      </w:r>
      <w:r w:rsidRPr="004E6C30">
        <w:t>:</w:t>
      </w:r>
    </w:p>
    <w:p w14:paraId="27DA89E4" w14:textId="77777777" w:rsidR="004E6C30" w:rsidRPr="004E6C30" w:rsidRDefault="004E6C30" w:rsidP="004E6C30">
      <w:pPr>
        <w:numPr>
          <w:ilvl w:val="0"/>
          <w:numId w:val="69"/>
        </w:numPr>
        <w:spacing w:before="100" w:beforeAutospacing="1" w:after="100" w:afterAutospacing="1" w:line="240" w:lineRule="auto"/>
      </w:pPr>
      <w:proofErr w:type="spellStart"/>
      <w:r w:rsidRPr="004E6C30">
        <w:rPr>
          <w:rStyle w:val="Strong"/>
        </w:rPr>
        <w:t>loadbalancer</w:t>
      </w:r>
      <w:proofErr w:type="spellEnd"/>
      <w:r w:rsidRPr="004E6C30">
        <w:t>:</w:t>
      </w:r>
      <w:r w:rsidRPr="004E6C30">
        <w:rPr>
          <w:rtl/>
        </w:rPr>
        <w:t xml:space="preserve"> خادم </w:t>
      </w:r>
      <w:r w:rsidRPr="004E6C30">
        <w:t>NGINX</w:t>
      </w:r>
      <w:r w:rsidRPr="004E6C30">
        <w:rPr>
          <w:rtl/>
        </w:rPr>
        <w:t xml:space="preserve"> الأمامي </w:t>
      </w:r>
    </w:p>
    <w:p w14:paraId="05E8BB49" w14:textId="77777777" w:rsidR="004E6C30" w:rsidRPr="004E6C30" w:rsidRDefault="004E6C30" w:rsidP="004E6C30">
      <w:pPr>
        <w:numPr>
          <w:ilvl w:val="0"/>
          <w:numId w:val="69"/>
        </w:numPr>
        <w:spacing w:before="100" w:beforeAutospacing="1" w:after="100" w:afterAutospacing="1" w:line="240" w:lineRule="auto"/>
      </w:pPr>
      <w:r w:rsidRPr="004E6C30">
        <w:rPr>
          <w:rStyle w:val="Strong"/>
        </w:rPr>
        <w:t>app1, app2, app3</w:t>
      </w:r>
      <w:r w:rsidRPr="004E6C30">
        <w:t>:</w:t>
      </w:r>
      <w:r w:rsidRPr="004E6C30">
        <w:rPr>
          <w:rtl/>
        </w:rPr>
        <w:t xml:space="preserve"> ثلاث نسخ من التطبيق </w:t>
      </w:r>
    </w:p>
    <w:p w14:paraId="4C658FA0" w14:textId="77777777" w:rsidR="004E6C30" w:rsidRPr="004E6C30" w:rsidRDefault="004E6C30" w:rsidP="004E6C30">
      <w:pPr>
        <w:numPr>
          <w:ilvl w:val="0"/>
          <w:numId w:val="69"/>
        </w:numPr>
        <w:spacing w:before="100" w:beforeAutospacing="1" w:after="100" w:afterAutospacing="1" w:line="240" w:lineRule="auto"/>
      </w:pPr>
      <w:r w:rsidRPr="004E6C30">
        <w:rPr>
          <w:rStyle w:val="Strong"/>
        </w:rPr>
        <w:t>app1-web, app2-web, app3-web</w:t>
      </w:r>
      <w:r w:rsidRPr="004E6C30">
        <w:t>:</w:t>
      </w:r>
      <w:r w:rsidRPr="004E6C30">
        <w:rPr>
          <w:rtl/>
        </w:rPr>
        <w:t xml:space="preserve"> خوادم </w:t>
      </w:r>
      <w:r w:rsidRPr="004E6C30">
        <w:t>NGINX</w:t>
      </w:r>
      <w:r w:rsidRPr="004E6C30">
        <w:rPr>
          <w:rtl/>
        </w:rPr>
        <w:t xml:space="preserve"> خاصة بكل نسخة من التطبيق </w:t>
      </w:r>
    </w:p>
    <w:p w14:paraId="6F43B820" w14:textId="77777777" w:rsidR="004E6C30" w:rsidRPr="004E6C30" w:rsidRDefault="004E6C30" w:rsidP="004E6C30">
      <w:pPr>
        <w:numPr>
          <w:ilvl w:val="0"/>
          <w:numId w:val="69"/>
        </w:numPr>
        <w:spacing w:before="100" w:beforeAutospacing="1" w:after="100" w:afterAutospacing="1" w:line="240" w:lineRule="auto"/>
      </w:pPr>
      <w:proofErr w:type="spellStart"/>
      <w:r w:rsidRPr="004E6C30">
        <w:rPr>
          <w:rStyle w:val="Strong"/>
        </w:rPr>
        <w:t>mysql</w:t>
      </w:r>
      <w:proofErr w:type="spellEnd"/>
      <w:r w:rsidRPr="004E6C30">
        <w:t>:</w:t>
      </w:r>
      <w:r w:rsidRPr="004E6C30">
        <w:rPr>
          <w:rtl/>
        </w:rPr>
        <w:t xml:space="preserve"> قاعدة البيانات </w:t>
      </w:r>
    </w:p>
    <w:p w14:paraId="13FB9D03" w14:textId="77777777" w:rsidR="004E6C30" w:rsidRPr="004E6C30" w:rsidRDefault="004E6C30" w:rsidP="004E6C30">
      <w:pPr>
        <w:numPr>
          <w:ilvl w:val="0"/>
          <w:numId w:val="69"/>
        </w:numPr>
        <w:spacing w:before="100" w:beforeAutospacing="1" w:after="100" w:afterAutospacing="1" w:line="240" w:lineRule="auto"/>
      </w:pPr>
      <w:proofErr w:type="spellStart"/>
      <w:r w:rsidRPr="004E6C30">
        <w:rPr>
          <w:rStyle w:val="Strong"/>
        </w:rPr>
        <w:t>redis</w:t>
      </w:r>
      <w:proofErr w:type="spellEnd"/>
      <w:r w:rsidRPr="004E6C30">
        <w:t>:</w:t>
      </w:r>
      <w:r w:rsidRPr="004E6C30">
        <w:rPr>
          <w:rtl/>
        </w:rPr>
        <w:t xml:space="preserve"> التخزين المشترك </w:t>
      </w:r>
    </w:p>
    <w:p w14:paraId="36C33975" w14:textId="77777777" w:rsidR="004E6C30" w:rsidRPr="004E6C30" w:rsidRDefault="004E6C30" w:rsidP="004E6C30">
      <w:pPr>
        <w:spacing w:after="0"/>
      </w:pPr>
      <w:r w:rsidRPr="004E6C30">
        <w:pict w14:anchorId="42B04052">
          <v:rect id="_x0000_i1172" style="width:0;height:1.5pt" o:hralign="center" o:hrstd="t" o:hr="t" fillcolor="#a0a0a0" stroked="f"/>
        </w:pict>
      </w:r>
    </w:p>
    <w:p w14:paraId="7A800E46" w14:textId="77777777" w:rsidR="004E6C30" w:rsidRPr="004E6C30" w:rsidRDefault="004E6C30" w:rsidP="0011159F">
      <w:pPr>
        <w:pStyle w:val="Heading5"/>
      </w:pPr>
      <w:r w:rsidRPr="004E6C30">
        <w:rPr>
          <w:rtl/>
        </w:rPr>
        <w:t>لماذا تم تقسيم التطبيق إلى أكثر من حاوية؟</w:t>
      </w:r>
    </w:p>
    <w:p w14:paraId="1DB08C4B" w14:textId="77777777" w:rsidR="004E6C30" w:rsidRPr="004E6C30" w:rsidRDefault="004E6C30" w:rsidP="00EE4F16">
      <w:r w:rsidRPr="004E6C30">
        <w:rPr>
          <w:rtl/>
        </w:rPr>
        <w:t xml:space="preserve">هذا التقسيم يحاكي بيئة حقيقية فيها أكثر من </w:t>
      </w:r>
      <w:r w:rsidRPr="004E6C30">
        <w:t>node</w:t>
      </w:r>
      <w:r w:rsidRPr="004E6C30">
        <w:rPr>
          <w:rtl/>
        </w:rPr>
        <w:t>، بحيث يمكن اختبار موازنة الحمل عمليًا بدل الاكتفاء بالشرح النظري فقط.</w:t>
      </w:r>
    </w:p>
    <w:p w14:paraId="1902CC46" w14:textId="77777777" w:rsidR="004E6C30" w:rsidRPr="004E6C30" w:rsidRDefault="004E6C30" w:rsidP="004E6C30">
      <w:r w:rsidRPr="004E6C30">
        <w:pict w14:anchorId="7EA05790">
          <v:rect id="_x0000_i1173" style="width:0;height:1.5pt" o:hralign="center" o:hrstd="t" o:hr="t" fillcolor="#a0a0a0" stroked="f"/>
        </w:pict>
      </w:r>
    </w:p>
    <w:p w14:paraId="1B6367A8" w14:textId="77777777" w:rsidR="004E6C30" w:rsidRPr="004E6C30" w:rsidRDefault="004E6C30" w:rsidP="0011159F">
      <w:pPr>
        <w:pStyle w:val="Heading5"/>
      </w:pPr>
      <w:r w:rsidRPr="004E6C30">
        <w:rPr>
          <w:rtl/>
        </w:rPr>
        <w:t>شبكة مشتركة</w:t>
      </w:r>
    </w:p>
    <w:p w14:paraId="4F8C63C8" w14:textId="77777777" w:rsidR="004E6C30" w:rsidRPr="004E6C30" w:rsidRDefault="004E6C30" w:rsidP="00EE4F16">
      <w:r w:rsidRPr="004E6C30">
        <w:rPr>
          <w:rtl/>
        </w:rPr>
        <w:t>تم ربط جميع الخدمات على شبكة واحدة</w:t>
      </w:r>
      <w:r w:rsidRPr="004E6C30">
        <w:t>:</w:t>
      </w:r>
    </w:p>
    <w:p w14:paraId="57DCE1FF" w14:textId="77777777" w:rsidR="004E6C30" w:rsidRPr="004E6C30" w:rsidRDefault="004E6C30" w:rsidP="00EE4F16">
      <w:r w:rsidRPr="004E6C30">
        <w:rPr>
          <w:rStyle w:val="HTMLCode"/>
          <w:rFonts w:ascii="Cocon modified" w:eastAsiaTheme="majorEastAsia" w:hAnsi="Cocon modified" w:cs="Cocon modified"/>
        </w:rPr>
        <w:t>networks:</w:t>
      </w:r>
      <w:r w:rsidRPr="004E6C30">
        <w:br/>
      </w:r>
      <w:r w:rsidRPr="004E6C30">
        <w:rPr>
          <w:rStyle w:val="HTMLCode"/>
          <w:rFonts w:ascii="Cocon modified" w:eastAsiaTheme="majorEastAsia" w:hAnsi="Cocon modified" w:cs="Cocon modified"/>
          <w:rtl/>
        </w:rPr>
        <w:t xml:space="preserve">    </w:t>
      </w:r>
      <w:r w:rsidRPr="004E6C30">
        <w:rPr>
          <w:rStyle w:val="HTMLCode"/>
          <w:rFonts w:ascii="Cocon modified" w:eastAsiaTheme="majorEastAsia" w:hAnsi="Cocon modified" w:cs="Cocon modified"/>
        </w:rPr>
        <w:t>ecommerce-network:</w:t>
      </w:r>
      <w:r w:rsidRPr="004E6C30">
        <w:br/>
      </w:r>
      <w:r w:rsidRPr="004E6C30">
        <w:rPr>
          <w:rStyle w:val="HTMLCode"/>
          <w:rFonts w:ascii="Cocon modified" w:eastAsiaTheme="majorEastAsia" w:hAnsi="Cocon modified" w:cs="Cocon modified"/>
          <w:rtl/>
        </w:rPr>
        <w:t xml:space="preserve">        </w:t>
      </w:r>
      <w:r w:rsidRPr="004E6C30">
        <w:rPr>
          <w:rStyle w:val="HTMLCode"/>
          <w:rFonts w:ascii="Cocon modified" w:eastAsiaTheme="majorEastAsia" w:hAnsi="Cocon modified" w:cs="Cocon modified"/>
        </w:rPr>
        <w:t>driver: bridge</w:t>
      </w:r>
    </w:p>
    <w:p w14:paraId="4FD6D485" w14:textId="77777777" w:rsidR="004E6C30" w:rsidRPr="004E6C30" w:rsidRDefault="004E6C30" w:rsidP="00EE4F16">
      <w:r w:rsidRPr="004E6C30">
        <w:rPr>
          <w:rtl/>
        </w:rPr>
        <w:t xml:space="preserve">الهدف من ذلك هو تمكين الحاويات من التواصل الداخلي فيما بينها باستخدام أسماء الخدمات مثل </w:t>
      </w:r>
      <w:r w:rsidRPr="004E6C30">
        <w:rPr>
          <w:rStyle w:val="HTMLCode"/>
          <w:rFonts w:ascii="Cocon modified" w:eastAsiaTheme="majorEastAsia" w:hAnsi="Cocon modified" w:cs="Cocon modified"/>
        </w:rPr>
        <w:t>app1</w:t>
      </w:r>
      <w:r w:rsidRPr="004E6C30">
        <w:rPr>
          <w:rtl/>
        </w:rPr>
        <w:t xml:space="preserve"> </w:t>
      </w:r>
      <w:proofErr w:type="gramStart"/>
      <w:r w:rsidRPr="004E6C30">
        <w:rPr>
          <w:rtl/>
        </w:rPr>
        <w:t xml:space="preserve">و </w:t>
      </w:r>
      <w:proofErr w:type="spellStart"/>
      <w:r w:rsidRPr="004E6C30">
        <w:rPr>
          <w:rStyle w:val="HTMLCode"/>
          <w:rFonts w:ascii="Cocon modified" w:eastAsiaTheme="majorEastAsia" w:hAnsi="Cocon modified" w:cs="Cocon modified"/>
        </w:rPr>
        <w:t>mysql</w:t>
      </w:r>
      <w:proofErr w:type="spellEnd"/>
      <w:proofErr w:type="gramEnd"/>
      <w:r w:rsidRPr="004E6C30">
        <w:rPr>
          <w:rtl/>
        </w:rPr>
        <w:t xml:space="preserve"> و </w:t>
      </w:r>
      <w:proofErr w:type="spellStart"/>
      <w:r w:rsidRPr="004E6C30">
        <w:rPr>
          <w:rStyle w:val="HTMLCode"/>
          <w:rFonts w:ascii="Cocon modified" w:eastAsiaTheme="majorEastAsia" w:hAnsi="Cocon modified" w:cs="Cocon modified"/>
        </w:rPr>
        <w:t>redis</w:t>
      </w:r>
      <w:proofErr w:type="spellEnd"/>
      <w:r w:rsidRPr="004E6C30">
        <w:rPr>
          <w:rtl/>
        </w:rPr>
        <w:t>.</w:t>
      </w:r>
    </w:p>
    <w:p w14:paraId="7FA3C6D5" w14:textId="77777777" w:rsidR="004E6C30" w:rsidRPr="004E6C30" w:rsidRDefault="004E6C30" w:rsidP="004E6C30">
      <w:r w:rsidRPr="004E6C30">
        <w:pict w14:anchorId="684C1DFB">
          <v:rect id="_x0000_i1174" style="width:0;height:1.5pt" o:hralign="center" o:hrstd="t" o:hr="t" fillcolor="#a0a0a0" stroked="f"/>
        </w:pict>
      </w:r>
    </w:p>
    <w:p w14:paraId="490FD563" w14:textId="77777777" w:rsidR="004E6C30" w:rsidRPr="004E6C30" w:rsidRDefault="004E6C30" w:rsidP="0011159F">
      <w:pPr>
        <w:pStyle w:val="Heading5"/>
      </w:pPr>
      <w:r w:rsidRPr="004E6C30">
        <w:rPr>
          <w:rtl/>
        </w:rPr>
        <w:lastRenderedPageBreak/>
        <w:t>قاعدة البيانات و</w:t>
      </w:r>
      <w:r w:rsidRPr="004E6C30">
        <w:t>Redis</w:t>
      </w:r>
    </w:p>
    <w:p w14:paraId="7F7A021D"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 xml:space="preserve">تم تشغيل </w:t>
      </w:r>
      <w:r w:rsidRPr="004E6C30">
        <w:rPr>
          <w:rFonts w:ascii="Cocon modified" w:hAnsi="Cocon modified" w:cs="Cocon modified"/>
        </w:rPr>
        <w:t>MySQL</w:t>
      </w:r>
      <w:r w:rsidRPr="004E6C30">
        <w:rPr>
          <w:rFonts w:ascii="Cocon modified" w:hAnsi="Cocon modified" w:cs="Cocon modified"/>
          <w:rtl/>
        </w:rPr>
        <w:t xml:space="preserve"> و</w:t>
      </w:r>
      <w:r w:rsidRPr="004E6C30">
        <w:rPr>
          <w:rFonts w:ascii="Cocon modified" w:hAnsi="Cocon modified" w:cs="Cocon modified"/>
        </w:rPr>
        <w:t>Redis</w:t>
      </w:r>
      <w:r w:rsidRPr="004E6C30">
        <w:rPr>
          <w:rFonts w:ascii="Cocon modified" w:hAnsi="Cocon modified" w:cs="Cocon modified"/>
          <w:rtl/>
        </w:rPr>
        <w:t xml:space="preserve"> كخدمات مستقلة، لأن هذا أفضل من ربط البيانات أو الجلسات بحاوية تطبيق واحدة.</w:t>
      </w:r>
    </w:p>
    <w:p w14:paraId="06B019DC"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هذا يحقق مبدأ مهمًا في الأنظمة الحديثة، وهو</w:t>
      </w:r>
      <w:r w:rsidRPr="004E6C30">
        <w:rPr>
          <w:rFonts w:ascii="Cocon modified" w:hAnsi="Cocon modified" w:cs="Cocon modified"/>
        </w:rPr>
        <w:t>:</w:t>
      </w:r>
    </w:p>
    <w:p w14:paraId="2CDCC233" w14:textId="77777777" w:rsidR="004E6C30" w:rsidRPr="004E6C30" w:rsidRDefault="004E6C30" w:rsidP="004E6C30">
      <w:pPr>
        <w:numPr>
          <w:ilvl w:val="0"/>
          <w:numId w:val="70"/>
        </w:numPr>
        <w:spacing w:before="100" w:beforeAutospacing="1" w:after="100" w:afterAutospacing="1" w:line="240" w:lineRule="auto"/>
      </w:pPr>
      <w:r w:rsidRPr="004E6C30">
        <w:rPr>
          <w:rtl/>
        </w:rPr>
        <w:t xml:space="preserve">فصل البيانات عن التطبيق </w:t>
      </w:r>
    </w:p>
    <w:p w14:paraId="2C12D7A0" w14:textId="77777777" w:rsidR="004E6C30" w:rsidRPr="004E6C30" w:rsidRDefault="004E6C30" w:rsidP="004E6C30">
      <w:pPr>
        <w:numPr>
          <w:ilvl w:val="0"/>
          <w:numId w:val="70"/>
        </w:numPr>
        <w:spacing w:before="100" w:beforeAutospacing="1" w:after="100" w:afterAutospacing="1" w:line="240" w:lineRule="auto"/>
      </w:pPr>
      <w:r w:rsidRPr="004E6C30">
        <w:rPr>
          <w:rtl/>
        </w:rPr>
        <w:t xml:space="preserve">جعل التطبيق أقرب إلى </w:t>
      </w:r>
      <w:r w:rsidRPr="004E6C30">
        <w:t>Stateless</w:t>
      </w:r>
      <w:r w:rsidRPr="004E6C30">
        <w:rPr>
          <w:rtl/>
        </w:rPr>
        <w:t xml:space="preserve"> </w:t>
      </w:r>
    </w:p>
    <w:p w14:paraId="69E6D855" w14:textId="77777777" w:rsidR="004E6C30" w:rsidRPr="004E6C30" w:rsidRDefault="004E6C30" w:rsidP="004E6C30">
      <w:pPr>
        <w:numPr>
          <w:ilvl w:val="0"/>
          <w:numId w:val="70"/>
        </w:numPr>
        <w:spacing w:before="100" w:beforeAutospacing="1" w:after="100" w:afterAutospacing="1" w:line="240" w:lineRule="auto"/>
      </w:pPr>
      <w:r w:rsidRPr="004E6C30">
        <w:rPr>
          <w:rtl/>
        </w:rPr>
        <w:t xml:space="preserve">تسهيل التوسع لاحقًا </w:t>
      </w:r>
    </w:p>
    <w:p w14:paraId="58063275" w14:textId="77777777" w:rsidR="004E6C30" w:rsidRPr="004E6C30" w:rsidRDefault="004E6C30" w:rsidP="004E6C30">
      <w:pPr>
        <w:spacing w:after="0"/>
      </w:pPr>
      <w:r w:rsidRPr="004E6C30">
        <w:pict w14:anchorId="4B270AF6">
          <v:rect id="_x0000_i1175" style="width:0;height:1.5pt" o:hralign="center" o:hrstd="t" o:hr="t" fillcolor="#a0a0a0" stroked="f"/>
        </w:pict>
      </w:r>
    </w:p>
    <w:p w14:paraId="00CA9CD5" w14:textId="48B5C346" w:rsidR="004E6C30" w:rsidRPr="004E6C30" w:rsidRDefault="004E6C30" w:rsidP="00EE4F16">
      <w:pPr>
        <w:pStyle w:val="Heading3"/>
      </w:pPr>
      <w:bookmarkStart w:id="60" w:name="_Toc230038006"/>
      <w:r w:rsidRPr="00EE4F16">
        <w:rPr>
          <w:rtl/>
        </w:rPr>
        <w:t>إعدادات</w:t>
      </w:r>
      <w:r w:rsidRPr="004E6C30">
        <w:rPr>
          <w:rtl/>
        </w:rPr>
        <w:t xml:space="preserve"> </w:t>
      </w:r>
      <w:r w:rsidRPr="004E6C30">
        <w:t>NGINX</w:t>
      </w:r>
      <w:r w:rsidRPr="004E6C30">
        <w:rPr>
          <w:rtl/>
        </w:rPr>
        <w:t xml:space="preserve"> الخاصة بكل تطبيق</w:t>
      </w:r>
      <w:bookmarkEnd w:id="60"/>
    </w:p>
    <w:p w14:paraId="77EF4130"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 xml:space="preserve">تم إنشاء إعدادات مستقلة لكل </w:t>
      </w:r>
      <w:r w:rsidRPr="004E6C30">
        <w:rPr>
          <w:rFonts w:ascii="Cocon modified" w:hAnsi="Cocon modified" w:cs="Cocon modified"/>
        </w:rPr>
        <w:t>Node</w:t>
      </w:r>
      <w:r w:rsidRPr="004E6C30">
        <w:rPr>
          <w:rFonts w:ascii="Cocon modified" w:hAnsi="Cocon modified" w:cs="Cocon modified"/>
          <w:rtl/>
        </w:rPr>
        <w:t xml:space="preserve"> داخل النظام، بحيث يمتلك كل خادم إعدادات </w:t>
      </w:r>
      <w:r w:rsidRPr="004E6C30">
        <w:rPr>
          <w:rFonts w:ascii="Cocon modified" w:hAnsi="Cocon modified" w:cs="Cocon modified"/>
        </w:rPr>
        <w:t>NGINX</w:t>
      </w:r>
      <w:r w:rsidRPr="004E6C30">
        <w:rPr>
          <w:rFonts w:ascii="Cocon modified" w:hAnsi="Cocon modified" w:cs="Cocon modified"/>
          <w:rtl/>
        </w:rPr>
        <w:t xml:space="preserve"> خاصة به تتولى استقبال الطلبات وتمريرها إلى تطبيق </w:t>
      </w:r>
      <w:r w:rsidRPr="004E6C30">
        <w:rPr>
          <w:rFonts w:ascii="Cocon modified" w:hAnsi="Cocon modified" w:cs="Cocon modified"/>
        </w:rPr>
        <w:t>Laravel</w:t>
      </w:r>
      <w:r w:rsidRPr="004E6C30">
        <w:rPr>
          <w:rFonts w:ascii="Cocon modified" w:hAnsi="Cocon modified" w:cs="Cocon modified"/>
          <w:rtl/>
        </w:rPr>
        <w:t xml:space="preserve"> العامل عبر </w:t>
      </w:r>
      <w:r w:rsidRPr="004E6C30">
        <w:rPr>
          <w:rFonts w:ascii="Cocon modified" w:hAnsi="Cocon modified" w:cs="Cocon modified"/>
        </w:rPr>
        <w:t>PHP-FPM</w:t>
      </w:r>
      <w:r w:rsidRPr="004E6C30">
        <w:rPr>
          <w:rFonts w:ascii="Cocon modified" w:hAnsi="Cocon modified" w:cs="Cocon modified"/>
          <w:rtl/>
        </w:rPr>
        <w:t>.</w:t>
      </w:r>
    </w:p>
    <w:p w14:paraId="30A4B5EA"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 xml:space="preserve">كان الهدف من هذا التقسيم هو محاكاة بيئة حقيقية تحتوي على عدة خوادم مستقلة، بحيث يستطيع الـ </w:t>
      </w:r>
      <w:r w:rsidRPr="004E6C30">
        <w:rPr>
          <w:rFonts w:ascii="Cocon modified" w:hAnsi="Cocon modified" w:cs="Cocon modified"/>
        </w:rPr>
        <w:t>Load Balancer</w:t>
      </w:r>
      <w:r w:rsidRPr="004E6C30">
        <w:rPr>
          <w:rFonts w:ascii="Cocon modified" w:hAnsi="Cocon modified" w:cs="Cocon modified"/>
          <w:rtl/>
        </w:rPr>
        <w:t xml:space="preserve"> توزيع الطلبات بينها بسهولة.</w:t>
      </w:r>
    </w:p>
    <w:p w14:paraId="39E3B18B"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تضمنت هذه الإعدادات عدة نقاط مهمة</w:t>
      </w:r>
      <w:r w:rsidRPr="004E6C30">
        <w:rPr>
          <w:rFonts w:ascii="Cocon modified" w:hAnsi="Cocon modified" w:cs="Cocon modified"/>
        </w:rPr>
        <w:t>:</w:t>
      </w:r>
    </w:p>
    <w:p w14:paraId="6F1EEBAC" w14:textId="77777777" w:rsidR="004E6C30" w:rsidRPr="004E6C30" w:rsidRDefault="004E6C30" w:rsidP="004E6C30">
      <w:pPr>
        <w:numPr>
          <w:ilvl w:val="0"/>
          <w:numId w:val="72"/>
        </w:numPr>
        <w:spacing w:before="100" w:beforeAutospacing="1" w:after="100" w:afterAutospacing="1" w:line="240" w:lineRule="auto"/>
      </w:pPr>
      <w:r w:rsidRPr="004E6C30">
        <w:rPr>
          <w:rtl/>
        </w:rPr>
        <w:t xml:space="preserve">تحديد المجلد العام الخاص بتطبيق </w:t>
      </w:r>
      <w:r w:rsidRPr="004E6C30">
        <w:t>Laravel</w:t>
      </w:r>
      <w:r w:rsidRPr="004E6C30">
        <w:rPr>
          <w:rtl/>
        </w:rPr>
        <w:t xml:space="preserve"> ليكون نقطة الدخول الأساسية للتطبيق. </w:t>
      </w:r>
    </w:p>
    <w:p w14:paraId="10441EF2" w14:textId="77777777" w:rsidR="004E6C30" w:rsidRPr="004E6C30" w:rsidRDefault="004E6C30" w:rsidP="004E6C30">
      <w:pPr>
        <w:numPr>
          <w:ilvl w:val="0"/>
          <w:numId w:val="72"/>
        </w:numPr>
        <w:spacing w:before="100" w:beforeAutospacing="1" w:after="100" w:afterAutospacing="1" w:line="240" w:lineRule="auto"/>
      </w:pPr>
      <w:r w:rsidRPr="004E6C30">
        <w:rPr>
          <w:rtl/>
        </w:rPr>
        <w:t xml:space="preserve">تمرير الطلبات الديناميكية الخاصة بـ </w:t>
      </w:r>
      <w:r w:rsidRPr="004E6C30">
        <w:t>PHP</w:t>
      </w:r>
      <w:r w:rsidRPr="004E6C30">
        <w:rPr>
          <w:rtl/>
        </w:rPr>
        <w:t xml:space="preserve"> إلى خدمة </w:t>
      </w:r>
      <w:r w:rsidRPr="004E6C30">
        <w:t>PHP-FPM</w:t>
      </w:r>
      <w:r w:rsidRPr="004E6C30">
        <w:rPr>
          <w:rtl/>
        </w:rPr>
        <w:t xml:space="preserve"> الموجودة داخل نفس الحاوية. </w:t>
      </w:r>
    </w:p>
    <w:p w14:paraId="2063EE53" w14:textId="77777777" w:rsidR="004E6C30" w:rsidRPr="004E6C30" w:rsidRDefault="004E6C30" w:rsidP="004E6C30">
      <w:pPr>
        <w:numPr>
          <w:ilvl w:val="0"/>
          <w:numId w:val="72"/>
        </w:numPr>
        <w:spacing w:before="100" w:beforeAutospacing="1" w:after="100" w:afterAutospacing="1" w:line="240" w:lineRule="auto"/>
      </w:pPr>
      <w:r w:rsidRPr="004E6C30">
        <w:rPr>
          <w:rtl/>
        </w:rPr>
        <w:t xml:space="preserve">دعم </w:t>
      </w:r>
      <w:r w:rsidRPr="004E6C30">
        <w:t>Laravel Routing</w:t>
      </w:r>
      <w:r w:rsidRPr="004E6C30">
        <w:rPr>
          <w:rtl/>
        </w:rPr>
        <w:t xml:space="preserve"> بشكل صحيح، بحيث يتم توجيه الطلبات إلى </w:t>
      </w:r>
      <w:r w:rsidRPr="004E6C30">
        <w:t>Routes</w:t>
      </w:r>
      <w:r w:rsidRPr="004E6C30">
        <w:rPr>
          <w:rtl/>
        </w:rPr>
        <w:t xml:space="preserve"> الخاصة بالتطبيق حتى في حال عدم وجود ملف فعلي للمسار المطلوب. </w:t>
      </w:r>
    </w:p>
    <w:p w14:paraId="34BAB9C6" w14:textId="77777777" w:rsidR="004E6C30" w:rsidRPr="004E6C30" w:rsidRDefault="004E6C30" w:rsidP="004E6C30">
      <w:pPr>
        <w:numPr>
          <w:ilvl w:val="0"/>
          <w:numId w:val="72"/>
        </w:numPr>
        <w:spacing w:before="100" w:beforeAutospacing="1" w:after="100" w:afterAutospacing="1" w:line="240" w:lineRule="auto"/>
      </w:pPr>
      <w:r w:rsidRPr="004E6C30">
        <w:rPr>
          <w:rtl/>
        </w:rPr>
        <w:t xml:space="preserve">تحسين استقرار الاتصال والأداء عبر إعدادات خاصة بالـ </w:t>
      </w:r>
      <w:r w:rsidRPr="004E6C30">
        <w:t>Keep Alive</w:t>
      </w:r>
      <w:r w:rsidRPr="004E6C30">
        <w:rPr>
          <w:rtl/>
        </w:rPr>
        <w:t xml:space="preserve"> وتقليل إعادة إنشاء الاتصالات بشكل متكرر. </w:t>
      </w:r>
    </w:p>
    <w:p w14:paraId="7A75AFAD" w14:textId="77777777" w:rsidR="004E6C30" w:rsidRPr="004E6C30" w:rsidRDefault="004E6C30" w:rsidP="004E6C30">
      <w:pPr>
        <w:numPr>
          <w:ilvl w:val="0"/>
          <w:numId w:val="72"/>
        </w:numPr>
        <w:spacing w:before="100" w:beforeAutospacing="1" w:after="100" w:afterAutospacing="1" w:line="240" w:lineRule="auto"/>
      </w:pPr>
      <w:r w:rsidRPr="004E6C30">
        <w:rPr>
          <w:rtl/>
        </w:rPr>
        <w:t xml:space="preserve">رفع الحد الأقصى لحجم الطلبات والملفات المرفوعة ليتناسب مع متطلبات المشروع. </w:t>
      </w:r>
    </w:p>
    <w:p w14:paraId="0FE17C62" w14:textId="77777777" w:rsidR="004E6C30" w:rsidRPr="004E6C30" w:rsidRDefault="004E6C30" w:rsidP="004E6C30">
      <w:pPr>
        <w:numPr>
          <w:ilvl w:val="0"/>
          <w:numId w:val="72"/>
        </w:numPr>
        <w:spacing w:before="100" w:beforeAutospacing="1" w:after="100" w:afterAutospacing="1" w:line="240" w:lineRule="auto"/>
      </w:pPr>
      <w:r w:rsidRPr="004E6C30">
        <w:rPr>
          <w:rtl/>
        </w:rPr>
        <w:t xml:space="preserve">إضافة </w:t>
      </w:r>
      <w:r w:rsidRPr="004E6C30">
        <w:t>Header</w:t>
      </w:r>
      <w:r w:rsidRPr="004E6C30">
        <w:rPr>
          <w:rtl/>
        </w:rPr>
        <w:t xml:space="preserve"> مخصص لكل </w:t>
      </w:r>
      <w:r w:rsidRPr="004E6C30">
        <w:t>Node</w:t>
      </w:r>
      <w:r w:rsidRPr="004E6C30">
        <w:rPr>
          <w:rtl/>
        </w:rPr>
        <w:t xml:space="preserve"> بهدف معرفة أي خادم قام بمعالجة الطلب أثناء الاختبار، مما ساعد على التأكد من أن الـ </w:t>
      </w:r>
      <w:r w:rsidRPr="004E6C30">
        <w:t>Load Balancer</w:t>
      </w:r>
      <w:r w:rsidRPr="004E6C30">
        <w:rPr>
          <w:rtl/>
        </w:rPr>
        <w:t xml:space="preserve"> يوزع الطلبات فعليًا بين الخوادم المختلفة. </w:t>
      </w:r>
    </w:p>
    <w:p w14:paraId="586D6AE1"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وبذلك أصبحت كل نسخة من التطبيق تعمل كخادم مستقل يمكن لموازن الحمل التعامل معه وتوجيه الطلبات إليه بشكل مباشر.</w:t>
      </w:r>
    </w:p>
    <w:p w14:paraId="78AA2B2D" w14:textId="77777777" w:rsidR="004E6C30" w:rsidRPr="004E6C30" w:rsidRDefault="004E6C30" w:rsidP="004E6C30">
      <w:pPr>
        <w:spacing w:after="0"/>
      </w:pPr>
      <w:r w:rsidRPr="004E6C30">
        <w:pict w14:anchorId="33DC64F9">
          <v:rect id="_x0000_i1176" style="width:0;height:1.5pt" o:hralign="center" o:hrstd="t" o:hr="t" fillcolor="#a0a0a0" stroked="f"/>
        </w:pict>
      </w:r>
    </w:p>
    <w:p w14:paraId="33475DB3" w14:textId="2B48AC95" w:rsidR="004E6C30" w:rsidRPr="004E6C30" w:rsidRDefault="004E6C30" w:rsidP="004E6C30">
      <w:pPr>
        <w:pStyle w:val="Heading3"/>
      </w:pPr>
      <w:bookmarkStart w:id="61" w:name="_Toc230038007"/>
      <w:r w:rsidRPr="004E6C30">
        <w:rPr>
          <w:rtl/>
        </w:rPr>
        <w:t xml:space="preserve">إعداد </w:t>
      </w:r>
      <w:r w:rsidRPr="004E6C30">
        <w:t>PHP-FPM</w:t>
      </w:r>
      <w:bookmarkEnd w:id="61"/>
    </w:p>
    <w:p w14:paraId="53E27BB6"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 xml:space="preserve">تم تخصيص إعدادات </w:t>
      </w:r>
      <w:r w:rsidRPr="004E6C30">
        <w:rPr>
          <w:rFonts w:ascii="Cocon modified" w:hAnsi="Cocon modified" w:cs="Cocon modified"/>
        </w:rPr>
        <w:t>PHP-FPM</w:t>
      </w:r>
      <w:r w:rsidRPr="004E6C30">
        <w:rPr>
          <w:rFonts w:ascii="Cocon modified" w:hAnsi="Cocon modified" w:cs="Cocon modified"/>
          <w:rtl/>
        </w:rPr>
        <w:t xml:space="preserve"> بما يتناسب مع طبيعة النظام وعدد الطلبات المتوقع التعامل معها داخل بيئة متعددة الخوادم.</w:t>
      </w:r>
    </w:p>
    <w:p w14:paraId="32B0CD3C"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lastRenderedPageBreak/>
        <w:t xml:space="preserve">كان الهدف الأساسي من هذه الإعدادات هو تحسين أداء معالجة طلبات </w:t>
      </w:r>
      <w:r w:rsidRPr="004E6C30">
        <w:rPr>
          <w:rFonts w:ascii="Cocon modified" w:hAnsi="Cocon modified" w:cs="Cocon modified"/>
        </w:rPr>
        <w:t>PHP</w:t>
      </w:r>
      <w:r w:rsidRPr="004E6C30">
        <w:rPr>
          <w:rFonts w:ascii="Cocon modified" w:hAnsi="Cocon modified" w:cs="Cocon modified"/>
          <w:rtl/>
        </w:rPr>
        <w:t>، وتنظيم استهلاك الموارد، وتحقيق استقرار أكبر أثناء الضغط.</w:t>
      </w:r>
    </w:p>
    <w:p w14:paraId="43BE41A6"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 xml:space="preserve">تم تشغيل الخدمة على المنفذ المخصص للتواصل الداخلي بين </w:t>
      </w:r>
      <w:r w:rsidRPr="004E6C30">
        <w:rPr>
          <w:rFonts w:ascii="Cocon modified" w:hAnsi="Cocon modified" w:cs="Cocon modified"/>
        </w:rPr>
        <w:t>NGINX</w:t>
      </w:r>
      <w:r w:rsidRPr="004E6C30">
        <w:rPr>
          <w:rFonts w:ascii="Cocon modified" w:hAnsi="Cocon modified" w:cs="Cocon modified"/>
          <w:rtl/>
        </w:rPr>
        <w:t xml:space="preserve"> و</w:t>
      </w:r>
      <w:r w:rsidRPr="004E6C30">
        <w:rPr>
          <w:rFonts w:ascii="Cocon modified" w:hAnsi="Cocon modified" w:cs="Cocon modified"/>
        </w:rPr>
        <w:t>PHP-FPM</w:t>
      </w:r>
      <w:r w:rsidRPr="004E6C30">
        <w:rPr>
          <w:rFonts w:ascii="Cocon modified" w:hAnsi="Cocon modified" w:cs="Cocon modified"/>
          <w:rtl/>
        </w:rPr>
        <w:t xml:space="preserve">، بحيث يقوم </w:t>
      </w:r>
      <w:r w:rsidRPr="004E6C30">
        <w:rPr>
          <w:rFonts w:ascii="Cocon modified" w:hAnsi="Cocon modified" w:cs="Cocon modified"/>
        </w:rPr>
        <w:t>NGINX</w:t>
      </w:r>
      <w:r w:rsidRPr="004E6C30">
        <w:rPr>
          <w:rFonts w:ascii="Cocon modified" w:hAnsi="Cocon modified" w:cs="Cocon modified"/>
          <w:rtl/>
        </w:rPr>
        <w:t xml:space="preserve"> بتمرير طلبات </w:t>
      </w:r>
      <w:r w:rsidRPr="004E6C30">
        <w:rPr>
          <w:rFonts w:ascii="Cocon modified" w:hAnsi="Cocon modified" w:cs="Cocon modified"/>
        </w:rPr>
        <w:t>PHP</w:t>
      </w:r>
      <w:r w:rsidRPr="004E6C30">
        <w:rPr>
          <w:rFonts w:ascii="Cocon modified" w:hAnsi="Cocon modified" w:cs="Cocon modified"/>
          <w:rtl/>
        </w:rPr>
        <w:t xml:space="preserve"> إلى محرك المعالجة مباشرة.</w:t>
      </w:r>
    </w:p>
    <w:p w14:paraId="74E968C0"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 xml:space="preserve">كما تم استخدام نمط الإدارة الديناميكية للعمليات </w:t>
      </w:r>
      <w:r w:rsidRPr="004E6C30">
        <w:rPr>
          <w:rFonts w:ascii="Cocon modified" w:hAnsi="Cocon modified" w:cs="Cocon modified"/>
        </w:rPr>
        <w:t>(Dynamic Process Management)</w:t>
      </w:r>
      <w:r w:rsidRPr="004E6C30">
        <w:rPr>
          <w:rFonts w:ascii="Cocon modified" w:hAnsi="Cocon modified" w:cs="Cocon modified"/>
          <w:rtl/>
        </w:rPr>
        <w:t xml:space="preserve">، والذي يسمح بإنشاء وإدارة عدد العمال </w:t>
      </w:r>
      <w:r w:rsidRPr="004E6C30">
        <w:rPr>
          <w:rFonts w:ascii="Cocon modified" w:hAnsi="Cocon modified" w:cs="Cocon modified"/>
        </w:rPr>
        <w:t>(Workers)</w:t>
      </w:r>
      <w:r w:rsidRPr="004E6C30">
        <w:rPr>
          <w:rFonts w:ascii="Cocon modified" w:hAnsi="Cocon modified" w:cs="Cocon modified"/>
          <w:rtl/>
        </w:rPr>
        <w:t xml:space="preserve"> تلقائيًا حسب حجم الضغط الحالي على التطبيق.</w:t>
      </w:r>
      <w:r w:rsidRPr="004E6C30">
        <w:rPr>
          <w:rFonts w:ascii="Cocon modified" w:hAnsi="Cocon modified" w:cs="Cocon modified"/>
        </w:rPr>
        <w:br/>
      </w:r>
      <w:r w:rsidRPr="004E6C30">
        <w:rPr>
          <w:rFonts w:ascii="Cocon modified" w:hAnsi="Cocon modified" w:cs="Cocon modified"/>
          <w:rtl/>
        </w:rPr>
        <w:t>وهذا يساعد على تحقيق توازن جيد بين الأداء واستهلاك الموارد، لأن النظام لا يقوم بتشغيل عدد كبير من العمليات بشكل دائم دون حاجة.</w:t>
      </w:r>
    </w:p>
    <w:p w14:paraId="396479B9"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كذلك تم تحديد حدود لعدد العمليات والاتصالات المتزامنة بهدف</w:t>
      </w:r>
      <w:r w:rsidRPr="004E6C30">
        <w:rPr>
          <w:rFonts w:ascii="Cocon modified" w:hAnsi="Cocon modified" w:cs="Cocon modified"/>
        </w:rPr>
        <w:t>:</w:t>
      </w:r>
    </w:p>
    <w:p w14:paraId="5E9E7E4E" w14:textId="77777777" w:rsidR="004E6C30" w:rsidRPr="004E6C30" w:rsidRDefault="004E6C30" w:rsidP="004E6C30">
      <w:pPr>
        <w:numPr>
          <w:ilvl w:val="0"/>
          <w:numId w:val="73"/>
        </w:numPr>
        <w:spacing w:before="100" w:beforeAutospacing="1" w:after="100" w:afterAutospacing="1" w:line="240" w:lineRule="auto"/>
      </w:pPr>
      <w:r w:rsidRPr="004E6C30">
        <w:rPr>
          <w:rtl/>
        </w:rPr>
        <w:t xml:space="preserve">منع استهلاك الذاكرة بشكل مفرط. </w:t>
      </w:r>
    </w:p>
    <w:p w14:paraId="016056D9" w14:textId="77777777" w:rsidR="004E6C30" w:rsidRPr="004E6C30" w:rsidRDefault="004E6C30" w:rsidP="004E6C30">
      <w:pPr>
        <w:numPr>
          <w:ilvl w:val="0"/>
          <w:numId w:val="73"/>
        </w:numPr>
        <w:spacing w:before="100" w:beforeAutospacing="1" w:after="100" w:afterAutospacing="1" w:line="240" w:lineRule="auto"/>
      </w:pPr>
      <w:r w:rsidRPr="004E6C30">
        <w:rPr>
          <w:rtl/>
        </w:rPr>
        <w:t xml:space="preserve">تحسين استجابة التطبيق تحت الضغط. </w:t>
      </w:r>
    </w:p>
    <w:p w14:paraId="67F07482" w14:textId="77777777" w:rsidR="004E6C30" w:rsidRPr="004E6C30" w:rsidRDefault="004E6C30" w:rsidP="004E6C30">
      <w:pPr>
        <w:numPr>
          <w:ilvl w:val="0"/>
          <w:numId w:val="73"/>
        </w:numPr>
        <w:spacing w:before="100" w:beforeAutospacing="1" w:after="100" w:afterAutospacing="1" w:line="240" w:lineRule="auto"/>
      </w:pPr>
      <w:r w:rsidRPr="004E6C30">
        <w:rPr>
          <w:rtl/>
        </w:rPr>
        <w:t xml:space="preserve">تقليل احتمالية توقف الخدمة بسبب زيادة الحمل. </w:t>
      </w:r>
    </w:p>
    <w:p w14:paraId="0EB2897B"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 xml:space="preserve">وتم أيضًا تحديد حد أقصى لعدد الطلبات التي يعالجها كل </w:t>
      </w:r>
      <w:r w:rsidRPr="004E6C30">
        <w:rPr>
          <w:rFonts w:ascii="Cocon modified" w:hAnsi="Cocon modified" w:cs="Cocon modified"/>
        </w:rPr>
        <w:t>Worker</w:t>
      </w:r>
      <w:r w:rsidRPr="004E6C30">
        <w:rPr>
          <w:rFonts w:ascii="Cocon modified" w:hAnsi="Cocon modified" w:cs="Cocon modified"/>
          <w:rtl/>
        </w:rPr>
        <w:t xml:space="preserve"> قبل إعادة إنشائه، وذلك لتقليل مشاكل استهلاك الذاكرة التراكمي وتحسين استقرار التطبيق على المدى الطويل.</w:t>
      </w:r>
    </w:p>
    <w:p w14:paraId="7250E1FD" w14:textId="77777777" w:rsidR="004E6C30" w:rsidRPr="004E6C30" w:rsidRDefault="004E6C30" w:rsidP="004E6C30">
      <w:pPr>
        <w:spacing w:after="0"/>
      </w:pPr>
      <w:r w:rsidRPr="004E6C30">
        <w:pict w14:anchorId="291A63A0">
          <v:rect id="_x0000_i1177" style="width:0;height:1.5pt" o:hralign="center" o:hrstd="t" o:hr="t" fillcolor="#a0a0a0" stroked="f"/>
        </w:pict>
      </w:r>
    </w:p>
    <w:p w14:paraId="23FA8A7E" w14:textId="1E1187A7" w:rsidR="004E6C30" w:rsidRPr="004E6C30" w:rsidRDefault="004E6C30" w:rsidP="004E6C30">
      <w:pPr>
        <w:pStyle w:val="Heading3"/>
      </w:pPr>
      <w:bookmarkStart w:id="62" w:name="_Toc230038008"/>
      <w:r w:rsidRPr="004E6C30">
        <w:rPr>
          <w:rtl/>
        </w:rPr>
        <w:t xml:space="preserve">إعداد </w:t>
      </w:r>
      <w:r w:rsidRPr="004E6C30">
        <w:t>Load Balancer</w:t>
      </w:r>
      <w:r w:rsidRPr="004E6C30">
        <w:rPr>
          <w:rtl/>
        </w:rPr>
        <w:t xml:space="preserve"> باستخدام </w:t>
      </w:r>
      <w:r w:rsidRPr="004E6C30">
        <w:t>NGINX</w:t>
      </w:r>
      <w:bookmarkEnd w:id="62"/>
    </w:p>
    <w:p w14:paraId="5D9FC6AF"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 xml:space="preserve">تم إعداد </w:t>
      </w:r>
      <w:r w:rsidRPr="004E6C30">
        <w:rPr>
          <w:rFonts w:ascii="Cocon modified" w:hAnsi="Cocon modified" w:cs="Cocon modified"/>
        </w:rPr>
        <w:t>NGINX</w:t>
      </w:r>
      <w:r w:rsidRPr="004E6C30">
        <w:rPr>
          <w:rFonts w:ascii="Cocon modified" w:hAnsi="Cocon modified" w:cs="Cocon modified"/>
          <w:rtl/>
        </w:rPr>
        <w:t xml:space="preserve"> ليعمل كموازن حمل </w:t>
      </w:r>
      <w:r w:rsidRPr="004E6C30">
        <w:rPr>
          <w:rFonts w:ascii="Cocon modified" w:hAnsi="Cocon modified" w:cs="Cocon modified"/>
        </w:rPr>
        <w:t>(Load Balancer)</w:t>
      </w:r>
      <w:r w:rsidRPr="004E6C30">
        <w:rPr>
          <w:rFonts w:ascii="Cocon modified" w:hAnsi="Cocon modified" w:cs="Cocon modified"/>
          <w:rtl/>
        </w:rPr>
        <w:t xml:space="preserve"> يقوم باستقبال الطلبات القادمة إلى النظام وتوزيعها على خوادم التطبيق المختلفة الموجودة في الخلفية.</w:t>
      </w:r>
    </w:p>
    <w:p w14:paraId="55960948"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كما تم إعداد الموازن للتعامل مع حالات الفشل، بحيث عند تعطل أحد الخوادم أو فشله عدة مرات متتالية، يتوقف النظام مؤقتًا عن إرسال الطلبات إليه حتى يعود للعمل مجددًا، مما يساعد على تحسين استقرار الخدمة.</w:t>
      </w:r>
    </w:p>
    <w:p w14:paraId="77EEE399"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 xml:space="preserve">كذلك تم إضافة </w:t>
      </w:r>
      <w:r w:rsidRPr="004E6C30">
        <w:rPr>
          <w:rFonts w:ascii="Cocon modified" w:hAnsi="Cocon modified" w:cs="Cocon modified"/>
        </w:rPr>
        <w:t>Headers</w:t>
      </w:r>
      <w:r w:rsidRPr="004E6C30">
        <w:rPr>
          <w:rFonts w:ascii="Cocon modified" w:hAnsi="Cocon modified" w:cs="Cocon modified"/>
          <w:rtl/>
        </w:rPr>
        <w:t xml:space="preserve"> مخصصة أثناء الاختبار لمعرفة الخادم الذي قام بمعالجة الطلب فعليًا، والتأكد من أن عملية توزيع الطلبات تعمل بالشكل الصحيح بين الـ </w:t>
      </w:r>
      <w:r w:rsidRPr="004E6C30">
        <w:rPr>
          <w:rFonts w:ascii="Cocon modified" w:hAnsi="Cocon modified" w:cs="Cocon modified"/>
        </w:rPr>
        <w:t>Nodes</w:t>
      </w:r>
      <w:r w:rsidRPr="004E6C30">
        <w:rPr>
          <w:rFonts w:ascii="Cocon modified" w:hAnsi="Cocon modified" w:cs="Cocon modified"/>
          <w:rtl/>
        </w:rPr>
        <w:t xml:space="preserve"> المختلفة.</w:t>
      </w:r>
    </w:p>
    <w:p w14:paraId="229E599F"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 xml:space="preserve">وتم أيضًا تمرير معلومات العميل الأصلية مثل عنوان الـ </w:t>
      </w:r>
      <w:r w:rsidRPr="004E6C30">
        <w:rPr>
          <w:rFonts w:ascii="Cocon modified" w:hAnsi="Cocon modified" w:cs="Cocon modified"/>
        </w:rPr>
        <w:t>IP</w:t>
      </w:r>
      <w:r w:rsidRPr="004E6C30">
        <w:rPr>
          <w:rFonts w:ascii="Cocon modified" w:hAnsi="Cocon modified" w:cs="Cocon modified"/>
          <w:rtl/>
        </w:rPr>
        <w:t xml:space="preserve"> الحقيقي، وذلك لأغراض التسجيل والتتبع والتحليل.</w:t>
      </w:r>
    </w:p>
    <w:p w14:paraId="2FE0F81D" w14:textId="77777777" w:rsidR="004E6C30" w:rsidRPr="004E6C30" w:rsidRDefault="004E6C30" w:rsidP="004E6C30">
      <w:pPr>
        <w:spacing w:after="0"/>
      </w:pPr>
      <w:r w:rsidRPr="004E6C30">
        <w:pict w14:anchorId="746CA951">
          <v:rect id="_x0000_i1178" style="width:0;height:1.5pt" o:hralign="center" o:hrstd="t" o:hr="t" fillcolor="#a0a0a0" stroked="f"/>
        </w:pict>
      </w:r>
    </w:p>
    <w:p w14:paraId="649B31B9" w14:textId="77777777" w:rsidR="004E6C30" w:rsidRPr="004E6C30" w:rsidRDefault="004E6C30" w:rsidP="00EE4F16">
      <w:pPr>
        <w:pStyle w:val="Heading2"/>
      </w:pPr>
      <w:bookmarkStart w:id="63" w:name="_Toc230038009"/>
      <w:r w:rsidRPr="004E6C30">
        <w:rPr>
          <w:rtl/>
        </w:rPr>
        <w:t xml:space="preserve">النتيجة </w:t>
      </w:r>
      <w:r w:rsidRPr="00EE4F16">
        <w:rPr>
          <w:rtl/>
        </w:rPr>
        <w:t>العملية</w:t>
      </w:r>
      <w:bookmarkEnd w:id="63"/>
    </w:p>
    <w:p w14:paraId="30CF6119"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بعد بناء الصور وتشغيل الحاويات، تم تشغيل</w:t>
      </w:r>
      <w:r w:rsidRPr="004E6C30">
        <w:rPr>
          <w:rFonts w:ascii="Cocon modified" w:hAnsi="Cocon modified" w:cs="Cocon modified"/>
        </w:rPr>
        <w:t>:</w:t>
      </w:r>
    </w:p>
    <w:p w14:paraId="1ECCBC39" w14:textId="77777777" w:rsidR="004E6C30" w:rsidRPr="004E6C30" w:rsidRDefault="004E6C30" w:rsidP="004E6C30">
      <w:pPr>
        <w:numPr>
          <w:ilvl w:val="0"/>
          <w:numId w:val="71"/>
        </w:numPr>
        <w:spacing w:before="100" w:beforeAutospacing="1" w:after="100" w:afterAutospacing="1" w:line="240" w:lineRule="auto"/>
      </w:pPr>
      <w:r w:rsidRPr="004E6C30">
        <w:t>3</w:t>
      </w:r>
      <w:r w:rsidRPr="004E6C30">
        <w:rPr>
          <w:rtl/>
        </w:rPr>
        <w:t xml:space="preserve"> حاويات للتطبيق </w:t>
      </w:r>
    </w:p>
    <w:p w14:paraId="2F5D9CC4" w14:textId="49D9AEB2" w:rsidR="004E6C30" w:rsidRPr="004E6C30" w:rsidRDefault="004E6C30" w:rsidP="004E6C30">
      <w:pPr>
        <w:numPr>
          <w:ilvl w:val="0"/>
          <w:numId w:val="71"/>
        </w:numPr>
        <w:spacing w:before="100" w:beforeAutospacing="1" w:after="100" w:afterAutospacing="1" w:line="240" w:lineRule="auto"/>
      </w:pPr>
      <w:r w:rsidRPr="004E6C30">
        <w:lastRenderedPageBreak/>
        <w:t>3</w:t>
      </w:r>
      <w:r w:rsidRPr="004E6C30">
        <w:rPr>
          <w:rtl/>
        </w:rPr>
        <w:t xml:space="preserve"> حاويات </w:t>
      </w:r>
      <w:r w:rsidRPr="004E6C30">
        <w:t>NGINX</w:t>
      </w:r>
      <w:r w:rsidRPr="004E6C30">
        <w:rPr>
          <w:rtl/>
        </w:rPr>
        <w:t xml:space="preserve"> خاصة بكل تطبيق </w:t>
      </w:r>
    </w:p>
    <w:p w14:paraId="3553DEAD" w14:textId="77777777" w:rsidR="004E6C30" w:rsidRPr="004E6C30" w:rsidRDefault="004E6C30" w:rsidP="004E6C30">
      <w:pPr>
        <w:numPr>
          <w:ilvl w:val="0"/>
          <w:numId w:val="71"/>
        </w:numPr>
        <w:spacing w:before="100" w:beforeAutospacing="1" w:after="100" w:afterAutospacing="1" w:line="240" w:lineRule="auto"/>
      </w:pPr>
      <w:r w:rsidRPr="004E6C30">
        <w:rPr>
          <w:rtl/>
        </w:rPr>
        <w:t xml:space="preserve">موازن حمل رئيسي </w:t>
      </w:r>
    </w:p>
    <w:p w14:paraId="6D9253A8" w14:textId="77777777" w:rsidR="004E6C30" w:rsidRPr="004E6C30" w:rsidRDefault="004E6C30" w:rsidP="004E6C30">
      <w:pPr>
        <w:numPr>
          <w:ilvl w:val="0"/>
          <w:numId w:val="71"/>
        </w:numPr>
        <w:spacing w:before="100" w:beforeAutospacing="1" w:after="100" w:afterAutospacing="1" w:line="240" w:lineRule="auto"/>
      </w:pPr>
      <w:r w:rsidRPr="004E6C30">
        <w:t>MySQL</w:t>
      </w:r>
      <w:r w:rsidRPr="004E6C30">
        <w:rPr>
          <w:rtl/>
        </w:rPr>
        <w:t xml:space="preserve"> </w:t>
      </w:r>
    </w:p>
    <w:p w14:paraId="21A058CE" w14:textId="77777777" w:rsidR="004E6C30" w:rsidRPr="004E6C30" w:rsidRDefault="004E6C30" w:rsidP="004E6C30">
      <w:pPr>
        <w:numPr>
          <w:ilvl w:val="0"/>
          <w:numId w:val="71"/>
        </w:numPr>
        <w:spacing w:before="100" w:beforeAutospacing="1" w:after="100" w:afterAutospacing="1" w:line="240" w:lineRule="auto"/>
      </w:pPr>
      <w:r w:rsidRPr="004E6C30">
        <w:t>Redis</w:t>
      </w:r>
      <w:r w:rsidRPr="004E6C30">
        <w:rPr>
          <w:rtl/>
        </w:rPr>
        <w:t xml:space="preserve"> </w:t>
      </w:r>
    </w:p>
    <w:p w14:paraId="1F7BAB95" w14:textId="77777777" w:rsidR="004E6C30" w:rsidRPr="004E6C30" w:rsidRDefault="004E6C30" w:rsidP="004E6C30">
      <w:pPr>
        <w:pStyle w:val="NormalWeb"/>
        <w:rPr>
          <w:rFonts w:ascii="Cocon modified" w:hAnsi="Cocon modified" w:cs="Cocon modified"/>
          <w:rtl/>
        </w:rPr>
      </w:pPr>
      <w:r w:rsidRPr="004E6C30">
        <w:rPr>
          <w:rFonts w:ascii="Cocon modified" w:hAnsi="Cocon modified" w:cs="Cocon modified"/>
          <w:rtl/>
        </w:rPr>
        <w:t xml:space="preserve">وهذا يثبت أن البيئة متعددة الخوادم تعمل بشكل صحيح، وأن الطلبات يمكن توجيهها إلى أكثر من </w:t>
      </w:r>
      <w:r w:rsidRPr="004E6C30">
        <w:rPr>
          <w:rFonts w:ascii="Cocon modified" w:hAnsi="Cocon modified" w:cs="Cocon modified"/>
        </w:rPr>
        <w:t>Node</w:t>
      </w:r>
      <w:r w:rsidRPr="004E6C30">
        <w:rPr>
          <w:rFonts w:ascii="Cocon modified" w:hAnsi="Cocon modified" w:cs="Cocon modified"/>
          <w:rtl/>
        </w:rPr>
        <w:t xml:space="preserve"> بدل الاعتماد على خادم واحد فقط.</w:t>
      </w:r>
    </w:p>
    <w:p w14:paraId="46C0DD24" w14:textId="6EA2ADEB" w:rsidR="004E6C30" w:rsidRPr="004E6C30" w:rsidRDefault="004E6C30" w:rsidP="0011159F">
      <w:pPr>
        <w:pStyle w:val="NormalWeb"/>
        <w:rPr>
          <w:rFonts w:ascii="Cocon modified" w:hAnsi="Cocon modified" w:cs="Cocon modified"/>
        </w:rPr>
      </w:pPr>
      <w:r w:rsidRPr="004E6C30">
        <w:rPr>
          <w:rFonts w:ascii="Cocon modified" w:hAnsi="Cocon modified" w:cs="Cocon modified"/>
          <w:rtl/>
        </w:rPr>
        <w:t xml:space="preserve">كما انه تم عمل </w:t>
      </w:r>
      <w:r w:rsidRPr="004E6C30">
        <w:rPr>
          <w:rFonts w:ascii="Cocon modified" w:hAnsi="Cocon modified" w:cs="Cocon modified"/>
        </w:rPr>
        <w:t>Horizontal Scaling</w:t>
      </w:r>
      <w:r w:rsidRPr="004E6C30">
        <w:rPr>
          <w:rFonts w:ascii="Cocon modified" w:hAnsi="Cocon modified" w:cs="Cocon modified"/>
          <w:rtl/>
        </w:rPr>
        <w:t xml:space="preserve"> بإنشاء ثلاث نسخ مستقلة </w:t>
      </w:r>
      <w:r w:rsidRPr="004E6C30">
        <w:rPr>
          <w:rFonts w:ascii="Cocon modified" w:hAnsi="Cocon modified" w:cs="Cocon modified"/>
        </w:rPr>
        <w:t>(app1, app2, app3)</w:t>
      </w:r>
      <w:r w:rsidRPr="004E6C30">
        <w:rPr>
          <w:rFonts w:ascii="Cocon modified" w:hAnsi="Cocon modified" w:cs="Cocon modified"/>
          <w:rtl/>
        </w:rPr>
        <w:t xml:space="preserve"> تعمل بالتوازي وتوزيع الجهد بينهم حيث كل عقدة لديها حاوية </w:t>
      </w:r>
      <w:r w:rsidRPr="004E6C30">
        <w:rPr>
          <w:rFonts w:ascii="Cocon modified" w:hAnsi="Cocon modified" w:cs="Cocon modified"/>
        </w:rPr>
        <w:t>PHP-FPM</w:t>
      </w:r>
      <w:r w:rsidRPr="004E6C30">
        <w:rPr>
          <w:rFonts w:ascii="Cocon modified" w:hAnsi="Cocon modified" w:cs="Cocon modified"/>
          <w:rtl/>
        </w:rPr>
        <w:t xml:space="preserve"> و</w:t>
      </w:r>
      <w:r w:rsidRPr="004E6C30">
        <w:rPr>
          <w:rFonts w:ascii="Cocon modified" w:hAnsi="Cocon modified" w:cs="Cocon modified"/>
        </w:rPr>
        <w:t>Nginx</w:t>
      </w:r>
      <w:r w:rsidRPr="004E6C30">
        <w:rPr>
          <w:rFonts w:ascii="Cocon modified" w:hAnsi="Cocon modified" w:cs="Cocon modified"/>
          <w:rtl/>
        </w:rPr>
        <w:t xml:space="preserve"> خاصة بها</w:t>
      </w:r>
    </w:p>
    <w:p w14:paraId="6FF08930" w14:textId="7050E00F" w:rsidR="004E6C30" w:rsidRPr="004E6C30" w:rsidRDefault="004E6C30" w:rsidP="00EE4F16">
      <w:pPr>
        <w:pStyle w:val="Heading2"/>
        <w:rPr>
          <w:lang w:bidi="ar-JO"/>
        </w:rPr>
      </w:pPr>
      <w:bookmarkStart w:id="64" w:name="_Toc230038010"/>
      <w:r w:rsidRPr="004E6C30">
        <w:rPr>
          <w:rtl/>
          <w:lang w:bidi="ar-JO"/>
        </w:rPr>
        <w:t xml:space="preserve">لوحة التحكم </w:t>
      </w:r>
      <w:r w:rsidR="0011159F" w:rsidRPr="004E6C30">
        <w:rPr>
          <w:rFonts w:hint="cs"/>
          <w:rtl/>
          <w:lang w:bidi="ar-JO"/>
        </w:rPr>
        <w:t>والمراقبة</w:t>
      </w:r>
      <w:r w:rsidR="0011159F" w:rsidRPr="004E6C30">
        <w:rPr>
          <w:lang w:bidi="ar-JO"/>
        </w:rPr>
        <w:t xml:space="preserve"> (</w:t>
      </w:r>
      <w:r w:rsidRPr="004E6C30">
        <w:rPr>
          <w:lang w:bidi="ar-JO"/>
        </w:rPr>
        <w:t>Dashboard)</w:t>
      </w:r>
      <w:bookmarkEnd w:id="64"/>
    </w:p>
    <w:p w14:paraId="79CBF1D7" w14:textId="77777777" w:rsidR="004E6C30" w:rsidRPr="004E6C30" w:rsidRDefault="004E6C30" w:rsidP="004E6C30">
      <w:pPr>
        <w:pStyle w:val="NormalWeb"/>
        <w:rPr>
          <w:rFonts w:ascii="Cocon modified" w:hAnsi="Cocon modified" w:cs="Cocon modified"/>
        </w:rPr>
      </w:pPr>
      <w:r w:rsidRPr="004E6C30">
        <w:rPr>
          <w:rFonts w:ascii="Cocon modified" w:hAnsi="Cocon modified" w:cs="Cocon modified"/>
          <w:rtl/>
        </w:rPr>
        <w:t xml:space="preserve">لإثبات كفاءة النظام، تم تطوير لوحة تحكم متقدمة باستخدام </w:t>
      </w:r>
      <w:r w:rsidRPr="004E6C30">
        <w:rPr>
          <w:rFonts w:ascii="Cocon modified" w:hAnsi="Cocon modified" w:cs="Cocon modified"/>
        </w:rPr>
        <w:t>(JavaScript)</w:t>
      </w:r>
      <w:r w:rsidRPr="004E6C30">
        <w:rPr>
          <w:rFonts w:ascii="Cocon modified" w:hAnsi="Cocon modified" w:cs="Cocon modified"/>
          <w:rtl/>
        </w:rPr>
        <w:t xml:space="preserve"> للتفاعل الحي مع البيئة</w:t>
      </w:r>
      <w:r w:rsidRPr="004E6C30">
        <w:rPr>
          <w:rFonts w:ascii="Cocon modified" w:hAnsi="Cocon modified" w:cs="Cocon modified"/>
        </w:rPr>
        <w:t>:</w:t>
      </w:r>
    </w:p>
    <w:p w14:paraId="2009CB9B" w14:textId="77777777" w:rsidR="004E6C30" w:rsidRPr="004E6C30" w:rsidRDefault="004E6C30" w:rsidP="004E6C30">
      <w:pPr>
        <w:pStyle w:val="NormalWeb"/>
        <w:numPr>
          <w:ilvl w:val="0"/>
          <w:numId w:val="74"/>
        </w:numPr>
        <w:rPr>
          <w:rFonts w:ascii="Cocon modified" w:hAnsi="Cocon modified" w:cs="Cocon modified"/>
        </w:rPr>
      </w:pPr>
      <w:r w:rsidRPr="004E6C30">
        <w:rPr>
          <w:rStyle w:val="citation-70"/>
          <w:rFonts w:ascii="Cocon modified" w:hAnsi="Cocon modified" w:cs="Cocon modified"/>
          <w:b/>
          <w:bCs/>
          <w:rtl/>
        </w:rPr>
        <w:t xml:space="preserve">المراقبة الحية </w:t>
      </w:r>
      <w:r w:rsidRPr="004E6C30">
        <w:rPr>
          <w:rStyle w:val="citation-70"/>
          <w:rFonts w:ascii="Cocon modified" w:hAnsi="Cocon modified" w:cs="Cocon modified"/>
          <w:b/>
          <w:bCs/>
        </w:rPr>
        <w:t>(Monitor):</w:t>
      </w:r>
      <w:r w:rsidRPr="004E6C30">
        <w:rPr>
          <w:rStyle w:val="citation-70"/>
          <w:rFonts w:ascii="Cocon modified" w:hAnsi="Cocon modified" w:cs="Cocon modified"/>
          <w:rtl/>
        </w:rPr>
        <w:t xml:space="preserve"> تقوم اللوحة بإرسال طلبات متزامنة وتسجيل زمن الاستجابة، وحالة النجاح والفشل، واسم الخادم الذي قام بالمعالجة</w:t>
      </w:r>
      <w:r w:rsidRPr="004E6C30">
        <w:rPr>
          <w:rFonts w:ascii="Cocon modified" w:hAnsi="Cocon modified" w:cs="Cocon modified"/>
          <w:rtl/>
        </w:rPr>
        <w:t xml:space="preserve">. هذا يثبت أن الطلبات تتوزع فعلياً على الخوادم الثلاثة. </w:t>
      </w:r>
    </w:p>
    <w:p w14:paraId="32D4AE95" w14:textId="77777777" w:rsidR="004E6C30" w:rsidRPr="004E6C30" w:rsidRDefault="004E6C30" w:rsidP="004E6C30">
      <w:pPr>
        <w:pStyle w:val="NormalWeb"/>
        <w:numPr>
          <w:ilvl w:val="0"/>
          <w:numId w:val="74"/>
        </w:numPr>
        <w:rPr>
          <w:rFonts w:ascii="Cocon modified" w:hAnsi="Cocon modified" w:cs="Cocon modified"/>
        </w:rPr>
      </w:pPr>
      <w:r w:rsidRPr="004E6C30">
        <w:rPr>
          <w:rStyle w:val="citation-69"/>
          <w:rFonts w:ascii="Cocon modified" w:hAnsi="Cocon modified" w:cs="Cocon modified"/>
          <w:b/>
          <w:bCs/>
          <w:rtl/>
        </w:rPr>
        <w:t xml:space="preserve">اختبار الضغط </w:t>
      </w:r>
      <w:r w:rsidRPr="004E6C30">
        <w:rPr>
          <w:rStyle w:val="citation-69"/>
          <w:rFonts w:ascii="Cocon modified" w:hAnsi="Cocon modified" w:cs="Cocon modified"/>
          <w:b/>
          <w:bCs/>
        </w:rPr>
        <w:t>(Stress Test):</w:t>
      </w:r>
      <w:r w:rsidRPr="004E6C30">
        <w:rPr>
          <w:rStyle w:val="citation-69"/>
          <w:rFonts w:ascii="Cocon modified" w:hAnsi="Cocon modified" w:cs="Cocon modified"/>
          <w:rtl/>
        </w:rPr>
        <w:t xml:space="preserve"> تم برمجة وحدة لمحاكاة دخول مئات المستخدمين الوهميين معاً</w:t>
      </w:r>
      <w:r w:rsidRPr="004E6C30">
        <w:rPr>
          <w:rFonts w:ascii="Cocon modified" w:hAnsi="Cocon modified" w:cs="Cocon modified"/>
          <w:rtl/>
        </w:rPr>
        <w:t xml:space="preserve">. </w:t>
      </w:r>
      <w:r w:rsidRPr="004E6C30">
        <w:rPr>
          <w:rStyle w:val="citation-68"/>
          <w:rFonts w:ascii="Cocon modified" w:hAnsi="Cocon modified" w:cs="Cocon modified"/>
          <w:rtl/>
        </w:rPr>
        <w:t xml:space="preserve">يمكن اختبار النظام تحت أحمال خفيفة أو ثقيلة لمعرفة أقصى طاقة استيعابية </w:t>
      </w:r>
      <w:r w:rsidRPr="004E6C30">
        <w:rPr>
          <w:rStyle w:val="citation-68"/>
          <w:rFonts w:ascii="Cocon modified" w:hAnsi="Cocon modified" w:cs="Cocon modified"/>
        </w:rPr>
        <w:t>(Requests Per Second)</w:t>
      </w:r>
      <w:r w:rsidRPr="004E6C30">
        <w:rPr>
          <w:rStyle w:val="citation-68"/>
          <w:rFonts w:ascii="Cocon modified" w:hAnsi="Cocon modified" w:cs="Cocon modified"/>
          <w:rtl/>
        </w:rPr>
        <w:t xml:space="preserve"> للنظام قبل أن يبدأ بالانهيار</w:t>
      </w:r>
      <w:r w:rsidRPr="004E6C30">
        <w:rPr>
          <w:rFonts w:ascii="Cocon modified" w:hAnsi="Cocon modified" w:cs="Cocon modified"/>
          <w:rtl/>
        </w:rPr>
        <w:t xml:space="preserve">. </w:t>
      </w:r>
    </w:p>
    <w:p w14:paraId="243A6997" w14:textId="2D5513CF" w:rsidR="004E6C30" w:rsidRPr="004E6C30" w:rsidRDefault="004E6C30" w:rsidP="004E6C30">
      <w:pPr>
        <w:pStyle w:val="NormalWeb"/>
        <w:numPr>
          <w:ilvl w:val="0"/>
          <w:numId w:val="74"/>
        </w:numPr>
        <w:rPr>
          <w:rFonts w:ascii="Cocon modified" w:hAnsi="Cocon modified" w:cs="Cocon modified"/>
        </w:rPr>
      </w:pPr>
      <w:r w:rsidRPr="004E6C30">
        <w:rPr>
          <w:rStyle w:val="citation-67"/>
          <w:rFonts w:ascii="Cocon modified" w:eastAsiaTheme="majorEastAsia" w:hAnsi="Cocon modified" w:cs="Cocon modified"/>
          <w:b/>
          <w:bCs/>
          <w:rtl/>
        </w:rPr>
        <w:t xml:space="preserve">مقارنة الخوارزميات </w:t>
      </w:r>
      <w:r w:rsidRPr="004E6C30">
        <w:rPr>
          <w:rStyle w:val="citation-67"/>
          <w:rFonts w:ascii="Cocon modified" w:eastAsiaTheme="majorEastAsia" w:hAnsi="Cocon modified" w:cs="Cocon modified"/>
          <w:b/>
          <w:bCs/>
        </w:rPr>
        <w:t>(Algorithm Comparison):</w:t>
      </w:r>
      <w:r w:rsidRPr="004E6C30">
        <w:rPr>
          <w:rStyle w:val="citation-67"/>
          <w:rFonts w:ascii="Cocon modified" w:eastAsiaTheme="majorEastAsia" w:hAnsi="Cocon modified" w:cs="Cocon modified"/>
          <w:rtl/>
        </w:rPr>
        <w:t xml:space="preserve"> تقوم اللوحة باختبار الخوارزمية الحالية </w:t>
      </w:r>
      <w:r w:rsidRPr="004E6C30">
        <w:rPr>
          <w:rStyle w:val="citation-67"/>
          <w:rFonts w:ascii="Cocon modified" w:eastAsiaTheme="majorEastAsia" w:hAnsi="Cocon modified" w:cs="Cocon modified"/>
        </w:rPr>
        <w:t>(Least Connections)</w:t>
      </w:r>
      <w:r w:rsidRPr="004E6C30">
        <w:rPr>
          <w:rStyle w:val="citation-67"/>
          <w:rFonts w:ascii="Cocon modified" w:eastAsiaTheme="majorEastAsia" w:hAnsi="Cocon modified" w:cs="Cocon modified"/>
          <w:rtl/>
        </w:rPr>
        <w:t xml:space="preserve"> الفعالة في </w:t>
      </w:r>
      <w:r w:rsidR="0011159F" w:rsidRPr="004E6C30">
        <w:rPr>
          <w:rStyle w:val="citation-67"/>
          <w:rFonts w:ascii="Cocon modified" w:eastAsiaTheme="majorEastAsia" w:hAnsi="Cocon modified" w:cs="Cocon modified" w:hint="cs"/>
          <w:rtl/>
        </w:rPr>
        <w:t>النظام،</w:t>
      </w:r>
      <w:r w:rsidRPr="004E6C30">
        <w:rPr>
          <w:rStyle w:val="citation-66"/>
          <w:rFonts w:ascii="Cocon modified" w:eastAsiaTheme="majorEastAsia" w:hAnsi="Cocon modified" w:cs="Cocon modified"/>
          <w:rtl/>
        </w:rPr>
        <w:t xml:space="preserve"> ثم تقوم بمحاكاة برمجية لعمل خوارزمية </w:t>
      </w:r>
      <w:r w:rsidRPr="004E6C30">
        <w:rPr>
          <w:rStyle w:val="citation-66"/>
          <w:rFonts w:ascii="Cocon modified" w:eastAsiaTheme="majorEastAsia" w:hAnsi="Cocon modified" w:cs="Cocon modified"/>
        </w:rPr>
        <w:t>(Round Robin)</w:t>
      </w:r>
      <w:r w:rsidRPr="004E6C30">
        <w:rPr>
          <w:rStyle w:val="citation-66"/>
          <w:rFonts w:ascii="Cocon modified" w:eastAsiaTheme="majorEastAsia" w:hAnsi="Cocon modified" w:cs="Cocon modified"/>
          <w:rtl/>
        </w:rPr>
        <w:t xml:space="preserve"> على نفس الطلبات</w:t>
      </w:r>
      <w:r w:rsidRPr="004E6C30">
        <w:rPr>
          <w:rFonts w:ascii="Cocon modified" w:hAnsi="Cocon modified" w:cs="Cocon modified"/>
          <w:rtl/>
        </w:rPr>
        <w:t xml:space="preserve">. </w:t>
      </w:r>
      <w:r w:rsidRPr="004E6C30">
        <w:rPr>
          <w:rStyle w:val="citation-65"/>
          <w:rFonts w:ascii="Cocon modified" w:hAnsi="Cocon modified" w:cs="Cocon modified"/>
          <w:rtl/>
        </w:rPr>
        <w:t xml:space="preserve">النتائج المعروضة توضح تفوق </w:t>
      </w:r>
      <w:r w:rsidRPr="004E6C30">
        <w:rPr>
          <w:rStyle w:val="citation-65"/>
          <w:rFonts w:ascii="Cocon modified" w:hAnsi="Cocon modified" w:cs="Cocon modified"/>
        </w:rPr>
        <w:t>Least Connections</w:t>
      </w:r>
      <w:r w:rsidRPr="004E6C30">
        <w:rPr>
          <w:rStyle w:val="citation-65"/>
          <w:rFonts w:ascii="Cocon modified" w:hAnsi="Cocon modified" w:cs="Cocon modified"/>
          <w:rtl/>
        </w:rPr>
        <w:t xml:space="preserve"> في تقليل متوسط زمن الاستجابة </w:t>
      </w:r>
      <w:r w:rsidRPr="004E6C30">
        <w:rPr>
          <w:rStyle w:val="citation-65"/>
          <w:rFonts w:ascii="Cocon modified" w:hAnsi="Cocon modified" w:cs="Cocon modified"/>
        </w:rPr>
        <w:t>(Average Latency)</w:t>
      </w:r>
      <w:r w:rsidRPr="004E6C30">
        <w:rPr>
          <w:rFonts w:ascii="Cocon modified" w:hAnsi="Cocon modified" w:cs="Cocon modified"/>
        </w:rPr>
        <w:t>.</w:t>
      </w:r>
      <w:r w:rsidRPr="004E6C30">
        <w:rPr>
          <w:rFonts w:ascii="Cocon modified" w:hAnsi="Cocon modified" w:cs="Cocon modified"/>
          <w:rtl/>
        </w:rPr>
        <w:t xml:space="preserve"> </w:t>
      </w:r>
    </w:p>
    <w:p w14:paraId="6FF18910" w14:textId="77777777" w:rsidR="004E6C30" w:rsidRDefault="004E6C30" w:rsidP="004E6C30">
      <w:pPr>
        <w:pStyle w:val="NormalWeb"/>
        <w:numPr>
          <w:ilvl w:val="0"/>
          <w:numId w:val="74"/>
        </w:numPr>
        <w:rPr>
          <w:rFonts w:ascii="Cocon modified" w:hAnsi="Cocon modified" w:cs="Cocon modified"/>
        </w:rPr>
      </w:pPr>
      <w:r w:rsidRPr="004E6C30">
        <w:rPr>
          <w:rFonts w:ascii="Cocon modified" w:hAnsi="Cocon modified" w:cs="Cocon modified"/>
          <w:b/>
          <w:bCs/>
          <w:rtl/>
        </w:rPr>
        <w:t xml:space="preserve">محاكاة الفشل </w:t>
      </w:r>
      <w:r w:rsidRPr="004E6C30">
        <w:rPr>
          <w:rFonts w:ascii="Cocon modified" w:hAnsi="Cocon modified" w:cs="Cocon modified"/>
          <w:b/>
          <w:bCs/>
        </w:rPr>
        <w:t>(Failure Simulation/Chaos Testing):</w:t>
      </w:r>
      <w:r w:rsidRPr="004E6C30">
        <w:rPr>
          <w:rFonts w:ascii="Cocon modified" w:hAnsi="Cocon modified" w:cs="Cocon modified"/>
          <w:rtl/>
        </w:rPr>
        <w:t xml:space="preserve"> وهي أهم ميزة في اللوحة. </w:t>
      </w:r>
      <w:r w:rsidRPr="004E6C30">
        <w:rPr>
          <w:rStyle w:val="citation-64"/>
          <w:rFonts w:ascii="Cocon modified" w:hAnsi="Cocon modified" w:cs="Cocon modified"/>
          <w:rtl/>
        </w:rPr>
        <w:t xml:space="preserve">تتيح إرسال أمر فعلي عبر </w:t>
      </w:r>
      <w:r w:rsidRPr="004E6C30">
        <w:rPr>
          <w:rStyle w:val="citation-64"/>
          <w:rFonts w:ascii="Cocon modified" w:hAnsi="Cocon modified" w:cs="Cocon modified"/>
        </w:rPr>
        <w:t>(API)</w:t>
      </w:r>
      <w:r w:rsidRPr="004E6C30">
        <w:rPr>
          <w:rStyle w:val="citation-64"/>
          <w:rFonts w:ascii="Cocon modified" w:hAnsi="Cocon modified" w:cs="Cocon modified"/>
          <w:rtl/>
        </w:rPr>
        <w:t xml:space="preserve"> لإيقاف تشغيل حاوية </w:t>
      </w:r>
      <w:r w:rsidRPr="004E6C30">
        <w:rPr>
          <w:rStyle w:val="citation-64"/>
          <w:rFonts w:ascii="Cocon modified" w:hAnsi="Cocon modified" w:cs="Cocon modified"/>
        </w:rPr>
        <w:t>(Node)</w:t>
      </w:r>
      <w:r w:rsidRPr="004E6C30">
        <w:rPr>
          <w:rStyle w:val="citation-64"/>
          <w:rFonts w:ascii="Cocon modified" w:hAnsi="Cocon modified" w:cs="Cocon modified"/>
          <w:rtl/>
        </w:rPr>
        <w:t xml:space="preserve"> معينة داخل </w:t>
      </w:r>
      <w:r w:rsidRPr="004E6C30">
        <w:rPr>
          <w:rStyle w:val="citation-64"/>
          <w:rFonts w:ascii="Cocon modified" w:hAnsi="Cocon modified" w:cs="Cocon modified"/>
        </w:rPr>
        <w:t>(Docker)</w:t>
      </w:r>
      <w:r w:rsidRPr="004E6C30">
        <w:rPr>
          <w:rFonts w:ascii="Cocon modified" w:hAnsi="Cocon modified" w:cs="Cocon modified"/>
        </w:rPr>
        <w:t>.</w:t>
      </w:r>
      <w:r w:rsidRPr="004E6C30">
        <w:rPr>
          <w:rFonts w:ascii="Cocon modified" w:hAnsi="Cocon modified" w:cs="Cocon modified"/>
          <w:rtl/>
        </w:rPr>
        <w:t xml:space="preserve"> </w:t>
      </w:r>
      <w:r w:rsidRPr="004E6C30">
        <w:rPr>
          <w:rStyle w:val="citation-63"/>
          <w:rFonts w:ascii="Cocon modified" w:hAnsi="Cocon modified" w:cs="Cocon modified"/>
          <w:rtl/>
        </w:rPr>
        <w:t xml:space="preserve">عند الإيقاف، تقوم اللوحة بمراقبة كيف يتعامل </w:t>
      </w:r>
      <w:r w:rsidRPr="004E6C30">
        <w:rPr>
          <w:rStyle w:val="citation-63"/>
          <w:rFonts w:ascii="Cocon modified" w:hAnsi="Cocon modified" w:cs="Cocon modified"/>
        </w:rPr>
        <w:t>(NGINX)</w:t>
      </w:r>
      <w:r w:rsidRPr="004E6C30">
        <w:rPr>
          <w:rStyle w:val="citation-63"/>
          <w:rFonts w:ascii="Cocon modified" w:hAnsi="Cocon modified" w:cs="Cocon modified"/>
          <w:rtl/>
        </w:rPr>
        <w:t xml:space="preserve"> مع هذا السقوط وكيف يعيد توجيه جميع الطلبات تلقائياً إلى الخوادم السليمة المتبقية دون أن يشعر المستخدم بأي توقف بالخدمة</w:t>
      </w:r>
      <w:r w:rsidRPr="004E6C30">
        <w:rPr>
          <w:rFonts w:ascii="Cocon modified" w:hAnsi="Cocon modified" w:cs="Cocon modified"/>
          <w:rtl/>
        </w:rPr>
        <w:t xml:space="preserve">. </w:t>
      </w:r>
    </w:p>
    <w:p w14:paraId="4DED60A4" w14:textId="26A15AD5" w:rsidR="00EE4F16" w:rsidRPr="009E2874" w:rsidRDefault="009E2874" w:rsidP="009E2874">
      <w:pPr>
        <w:bidi w:val="0"/>
        <w:spacing w:after="160" w:line="278" w:lineRule="auto"/>
        <w:rPr>
          <w:rFonts w:eastAsia="Times New Roman"/>
          <w:sz w:val="24"/>
          <w:szCs w:val="24"/>
          <w:rtl/>
        </w:rPr>
      </w:pPr>
      <w:r>
        <w:rPr>
          <w:rtl/>
        </w:rPr>
        <w:br w:type="page"/>
      </w:r>
    </w:p>
    <w:p w14:paraId="33A2A64D" w14:textId="0EF96B98" w:rsidR="00EE4F16" w:rsidRDefault="00EE4F16" w:rsidP="00EE4F16">
      <w:pPr>
        <w:pStyle w:val="Heading3"/>
        <w:rPr>
          <w:rtl/>
          <w:lang w:val="en-GB" w:bidi="ar-SY"/>
        </w:rPr>
      </w:pPr>
      <w:bookmarkStart w:id="65" w:name="_Toc230038011"/>
      <w:r>
        <w:rPr>
          <w:rFonts w:hint="cs"/>
          <w:rtl/>
        </w:rPr>
        <w:lastRenderedPageBreak/>
        <w:t>النتائج</w:t>
      </w:r>
      <w:r w:rsidR="009E2874">
        <w:rPr>
          <w:rFonts w:hint="cs"/>
          <w:rtl/>
        </w:rPr>
        <w:t xml:space="preserve"> عند وجود </w:t>
      </w:r>
      <w:r w:rsidR="009E2874">
        <w:t>Node</w:t>
      </w:r>
      <w:r w:rsidR="009E2874">
        <w:rPr>
          <w:rFonts w:hint="cs"/>
          <w:rtl/>
          <w:lang w:val="en-GB" w:bidi="ar-SY"/>
        </w:rPr>
        <w:t xml:space="preserve"> واحدة فقط (أي وجود ال </w:t>
      </w:r>
      <w:r w:rsidR="009E2874">
        <w:rPr>
          <w:lang w:bidi="ar-SY"/>
        </w:rPr>
        <w:t xml:space="preserve">load </w:t>
      </w:r>
      <w:proofErr w:type="gramStart"/>
      <w:r w:rsidR="009E2874">
        <w:rPr>
          <w:lang w:bidi="ar-SY"/>
        </w:rPr>
        <w:t>balancer</w:t>
      </w:r>
      <w:r w:rsidR="009E2874">
        <w:rPr>
          <w:lang w:val="en-GB" w:bidi="ar-SY"/>
        </w:rPr>
        <w:t xml:space="preserve"> </w:t>
      </w:r>
      <w:r w:rsidR="009E2874">
        <w:rPr>
          <w:rFonts w:hint="cs"/>
          <w:rtl/>
          <w:lang w:val="en-GB" w:bidi="ar-SY"/>
        </w:rPr>
        <w:t xml:space="preserve"> وعدمه</w:t>
      </w:r>
      <w:proofErr w:type="gramEnd"/>
      <w:r w:rsidR="009E2874">
        <w:rPr>
          <w:rFonts w:hint="cs"/>
          <w:rtl/>
          <w:lang w:val="en-GB" w:bidi="ar-SY"/>
        </w:rPr>
        <w:t xml:space="preserve"> واحد)</w:t>
      </w:r>
      <w:bookmarkEnd w:id="65"/>
    </w:p>
    <w:p w14:paraId="18CA144E" w14:textId="629ED8B5" w:rsidR="009E2874" w:rsidRDefault="0011159F" w:rsidP="009E2874">
      <w:pPr>
        <w:rPr>
          <w:rtl/>
          <w:lang w:val="en-GB" w:bidi="ar-SY"/>
        </w:rPr>
      </w:pPr>
      <w:r>
        <w:rPr>
          <w:noProof/>
          <w14:ligatures w14:val="standardContextual"/>
        </w:rPr>
        <w:drawing>
          <wp:anchor distT="0" distB="0" distL="114300" distR="114300" simplePos="0" relativeHeight="251672576" behindDoc="0" locked="0" layoutInCell="1" allowOverlap="1" wp14:anchorId="6E2D9D7E" wp14:editId="07D43BB6">
            <wp:simplePos x="0" y="0"/>
            <wp:positionH relativeFrom="column">
              <wp:posOffset>54802</wp:posOffset>
            </wp:positionH>
            <wp:positionV relativeFrom="paragraph">
              <wp:posOffset>10064</wp:posOffset>
            </wp:positionV>
            <wp:extent cx="5943600" cy="2628265"/>
            <wp:effectExtent l="0" t="0" r="0" b="63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628265"/>
                    </a:xfrm>
                    <a:prstGeom prst="rect">
                      <a:avLst/>
                    </a:prstGeom>
                  </pic:spPr>
                </pic:pic>
              </a:graphicData>
            </a:graphic>
          </wp:anchor>
        </w:drawing>
      </w:r>
    </w:p>
    <w:p w14:paraId="204AC5E4" w14:textId="650742E9" w:rsidR="009E2874" w:rsidRDefault="009E2874" w:rsidP="009E2874">
      <w:pPr>
        <w:rPr>
          <w:rtl/>
          <w:lang w:val="en-GB" w:bidi="ar-SY"/>
        </w:rPr>
      </w:pPr>
    </w:p>
    <w:p w14:paraId="55B43AB1" w14:textId="53D0BF57" w:rsidR="009E2874" w:rsidRDefault="009E2874" w:rsidP="009E2874">
      <w:pPr>
        <w:rPr>
          <w:rtl/>
          <w:lang w:val="en-GB" w:bidi="ar-SY"/>
        </w:rPr>
      </w:pPr>
    </w:p>
    <w:p w14:paraId="7593307C" w14:textId="1EB0DDCB" w:rsidR="009E2874" w:rsidRDefault="009E2874" w:rsidP="009E2874">
      <w:pPr>
        <w:rPr>
          <w:rtl/>
          <w:lang w:val="en-GB" w:bidi="ar-SY"/>
        </w:rPr>
      </w:pPr>
    </w:p>
    <w:p w14:paraId="21F893A6" w14:textId="4063A755" w:rsidR="009E2874" w:rsidRDefault="009E2874" w:rsidP="009E2874">
      <w:pPr>
        <w:rPr>
          <w:rtl/>
          <w:lang w:val="en-GB" w:bidi="ar-SY"/>
        </w:rPr>
      </w:pPr>
    </w:p>
    <w:p w14:paraId="6DA56AAA" w14:textId="4129C0A9" w:rsidR="009E2874" w:rsidRDefault="009E2874" w:rsidP="009E2874">
      <w:pPr>
        <w:rPr>
          <w:rtl/>
          <w:lang w:val="en-GB" w:bidi="ar-SY"/>
        </w:rPr>
      </w:pPr>
    </w:p>
    <w:p w14:paraId="78C2AF71" w14:textId="121BE31C" w:rsidR="009E2874" w:rsidRDefault="009E2874" w:rsidP="009E2874">
      <w:pPr>
        <w:rPr>
          <w:rtl/>
          <w:lang w:val="en-GB" w:bidi="ar-SY"/>
        </w:rPr>
      </w:pPr>
    </w:p>
    <w:p w14:paraId="0100A613" w14:textId="41BDD410" w:rsidR="009E2874" w:rsidRPr="009E2874" w:rsidRDefault="009E2874" w:rsidP="009E2874">
      <w:pPr>
        <w:rPr>
          <w:rtl/>
          <w:lang w:val="en-GB" w:bidi="ar-SY"/>
        </w:rPr>
      </w:pPr>
    </w:p>
    <w:p w14:paraId="3DFEE312" w14:textId="1B06ACE3" w:rsidR="009E2874" w:rsidRPr="009E2874" w:rsidRDefault="009E2874" w:rsidP="009E2874">
      <w:pPr>
        <w:pStyle w:val="Heading3"/>
        <w:rPr>
          <w:rFonts w:hint="cs"/>
          <w:rtl/>
          <w:lang w:val="en-GB" w:bidi="ar-SY"/>
        </w:rPr>
      </w:pPr>
      <w:bookmarkStart w:id="66" w:name="_Toc230038012"/>
      <w:r>
        <w:rPr>
          <w:rFonts w:hint="cs"/>
          <w:rtl/>
        </w:rPr>
        <w:t xml:space="preserve">النتائج </w:t>
      </w:r>
      <w:r>
        <w:rPr>
          <w:rFonts w:hint="cs"/>
          <w:rtl/>
          <w:lang w:val="en-GB" w:bidi="ar-SY"/>
        </w:rPr>
        <w:t xml:space="preserve">عند تشغيل 3 عقد (3 سيرفرات) واستخدام </w:t>
      </w:r>
      <w:r>
        <w:rPr>
          <w:lang w:bidi="ar-SY"/>
        </w:rPr>
        <w:t>load balancer</w:t>
      </w:r>
      <w:r>
        <w:rPr>
          <w:rFonts w:hint="cs"/>
          <w:rtl/>
          <w:lang w:val="en-GB" w:bidi="ar-SY"/>
        </w:rPr>
        <w:t xml:space="preserve"> لتوزيع الحمل:</w:t>
      </w:r>
      <w:bookmarkEnd w:id="66"/>
    </w:p>
    <w:p w14:paraId="7987BB4C" w14:textId="530E5D95" w:rsidR="009E2874" w:rsidRPr="009E2874" w:rsidRDefault="0011159F" w:rsidP="009E2874">
      <w:pPr>
        <w:rPr>
          <w:rtl/>
          <w:lang w:val="en-GB" w:bidi="ar-SY"/>
        </w:rPr>
      </w:pPr>
      <w:r>
        <w:rPr>
          <w:noProof/>
          <w14:ligatures w14:val="standardContextual"/>
        </w:rPr>
        <w:drawing>
          <wp:anchor distT="0" distB="0" distL="114300" distR="114300" simplePos="0" relativeHeight="251674624" behindDoc="0" locked="0" layoutInCell="1" allowOverlap="1" wp14:anchorId="23E01DDE" wp14:editId="23F796F8">
            <wp:simplePos x="0" y="0"/>
            <wp:positionH relativeFrom="column">
              <wp:posOffset>55245</wp:posOffset>
            </wp:positionH>
            <wp:positionV relativeFrom="paragraph">
              <wp:posOffset>4445</wp:posOffset>
            </wp:positionV>
            <wp:extent cx="5943600" cy="257746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577465"/>
                    </a:xfrm>
                    <a:prstGeom prst="rect">
                      <a:avLst/>
                    </a:prstGeom>
                  </pic:spPr>
                </pic:pic>
              </a:graphicData>
            </a:graphic>
          </wp:anchor>
        </w:drawing>
      </w:r>
    </w:p>
    <w:p w14:paraId="14A6F052" w14:textId="4FDB9CCF" w:rsidR="00EE4F16" w:rsidRDefault="00EE4F16" w:rsidP="00EE4F16">
      <w:pPr>
        <w:pStyle w:val="NormalWeb"/>
        <w:rPr>
          <w:rFonts w:ascii="Cocon modified" w:hAnsi="Cocon modified" w:cs="Cocon modified"/>
          <w:rtl/>
        </w:rPr>
      </w:pPr>
    </w:p>
    <w:p w14:paraId="328A9261" w14:textId="2E9CDE71" w:rsidR="00EE4F16" w:rsidRPr="004E6C30" w:rsidRDefault="00EE4F16" w:rsidP="00EE4F16">
      <w:pPr>
        <w:pStyle w:val="NormalWeb"/>
        <w:rPr>
          <w:rFonts w:ascii="Cocon modified" w:hAnsi="Cocon modified" w:cs="Cocon modified"/>
        </w:rPr>
      </w:pPr>
    </w:p>
    <w:p w14:paraId="20242865" w14:textId="77777777" w:rsidR="004E6C30" w:rsidRPr="004E6C30" w:rsidRDefault="004E6C30" w:rsidP="004E6C30">
      <w:pPr>
        <w:rPr>
          <w:rtl/>
          <w:lang w:bidi="ar-JO"/>
        </w:rPr>
      </w:pPr>
    </w:p>
    <w:p w14:paraId="262E6EA7" w14:textId="77777777" w:rsidR="004E6C30" w:rsidRPr="004E6C30" w:rsidRDefault="004E6C30" w:rsidP="004E6C30">
      <w:pPr>
        <w:rPr>
          <w:rtl/>
          <w:lang w:val="en-GB" w:bidi="ar-JO"/>
        </w:rPr>
      </w:pPr>
    </w:p>
    <w:p w14:paraId="741226CD" w14:textId="15EBAA9B" w:rsidR="00504C95" w:rsidRPr="004E6C30" w:rsidRDefault="004E6C30" w:rsidP="004E6C30">
      <w:pPr>
        <w:rPr>
          <w:lang w:val="en-GB" w:bidi="ar-SY"/>
        </w:rPr>
      </w:pPr>
      <w:r w:rsidRPr="004E6C30">
        <w:rPr>
          <w:rtl/>
        </w:rPr>
        <w:br w:type="page"/>
      </w:r>
      <w:r w:rsidRPr="004E6C30">
        <w:rPr>
          <w:noProof/>
        </w:rPr>
        <w:lastRenderedPageBreak/>
        <mc:AlternateContent>
          <mc:Choice Requires="wpg">
            <w:drawing>
              <wp:anchor distT="0" distB="0" distL="114300" distR="114300" simplePos="0" relativeHeight="251665408" behindDoc="0" locked="0" layoutInCell="1" allowOverlap="1" wp14:anchorId="2658D118" wp14:editId="385A4D80">
                <wp:simplePos x="0" y="0"/>
                <wp:positionH relativeFrom="column">
                  <wp:posOffset>-3702277</wp:posOffset>
                </wp:positionH>
                <wp:positionV relativeFrom="paragraph">
                  <wp:posOffset>2157904</wp:posOffset>
                </wp:positionV>
                <wp:extent cx="5552332" cy="11297248"/>
                <wp:effectExtent l="2076450" t="0" r="1306195" b="0"/>
                <wp:wrapNone/>
                <wp:docPr id="37" name="Group 18"/>
                <wp:cNvGraphicFramePr/>
                <a:graphic xmlns:a="http://schemas.openxmlformats.org/drawingml/2006/main">
                  <a:graphicData uri="http://schemas.microsoft.com/office/word/2010/wordprocessingGroup">
                    <wpg:wgp>
                      <wpg:cNvGrpSpPr/>
                      <wpg:grpSpPr>
                        <a:xfrm rot="10990791">
                          <a:off x="0" y="0"/>
                          <a:ext cx="5552332" cy="11297248"/>
                          <a:chOff x="-3702" y="5655395"/>
                          <a:chExt cx="5552635" cy="11297727"/>
                        </a:xfrm>
                      </wpg:grpSpPr>
                      <wps:wsp>
                        <wps:cNvPr id="38" name="Freeform: Shape 38"/>
                        <wps:cNvSpPr/>
                        <wps:spPr>
                          <a:xfrm rot="2681500">
                            <a:off x="1632185" y="9343681"/>
                            <a:ext cx="3916748" cy="7609441"/>
                          </a:xfrm>
                          <a:custGeom>
                            <a:avLst/>
                            <a:gdLst>
                              <a:gd name="connsiteX0" fmla="*/ 10576 w 3916748"/>
                              <a:gd name="connsiteY0" fmla="*/ 0 h 7609442"/>
                              <a:gd name="connsiteX1" fmla="*/ 3907972 w 3916748"/>
                              <a:gd name="connsiteY1" fmla="*/ 0 h 7609442"/>
                              <a:gd name="connsiteX2" fmla="*/ 3907971 w 3916748"/>
                              <a:gd name="connsiteY2" fmla="*/ 4393314 h 7609442"/>
                              <a:gd name="connsiteX3" fmla="*/ 3909257 w 3916748"/>
                              <a:gd name="connsiteY3" fmla="*/ 4397542 h 7609442"/>
                              <a:gd name="connsiteX4" fmla="*/ 3916742 w 3916748"/>
                              <a:gd name="connsiteY4" fmla="*/ 4476320 h 7609442"/>
                              <a:gd name="connsiteX5" fmla="*/ 3907971 w 3916748"/>
                              <a:gd name="connsiteY5" fmla="*/ 6002151 h 7609442"/>
                              <a:gd name="connsiteX6" fmla="*/ 3907971 w 3916748"/>
                              <a:gd name="connsiteY6" fmla="*/ 6690157 h 7609442"/>
                              <a:gd name="connsiteX7" fmla="*/ 3904017 w 3916748"/>
                              <a:gd name="connsiteY7" fmla="*/ 6690157 h 7609442"/>
                              <a:gd name="connsiteX8" fmla="*/ 3902452 w 3916748"/>
                              <a:gd name="connsiteY8" fmla="*/ 6962252 h 7609442"/>
                              <a:gd name="connsiteX9" fmla="*/ 3509546 w 3916748"/>
                              <a:gd name="connsiteY9" fmla="*/ 7350668 h 7609442"/>
                              <a:gd name="connsiteX10" fmla="*/ 3509547 w 3916748"/>
                              <a:gd name="connsiteY10" fmla="*/ 7350667 h 7609442"/>
                              <a:gd name="connsiteX11" fmla="*/ 3121132 w 3916748"/>
                              <a:gd name="connsiteY11" fmla="*/ 6957760 h 7609442"/>
                              <a:gd name="connsiteX12" fmla="*/ 3127187 w 3916748"/>
                              <a:gd name="connsiteY12" fmla="*/ 5904347 h 7609442"/>
                              <a:gd name="connsiteX13" fmla="*/ 3105085 w 3916748"/>
                              <a:gd name="connsiteY13" fmla="*/ 5833281 h 7609442"/>
                              <a:gd name="connsiteX14" fmla="*/ 2739713 w 3916748"/>
                              <a:gd name="connsiteY14" fmla="*/ 5593487 h 7609442"/>
                              <a:gd name="connsiteX15" fmla="*/ 2371547 w 3916748"/>
                              <a:gd name="connsiteY15" fmla="*/ 5829158 h 7609442"/>
                              <a:gd name="connsiteX16" fmla="*/ 2358052 w 3916748"/>
                              <a:gd name="connsiteY16" fmla="*/ 5870824 h 7609442"/>
                              <a:gd name="connsiteX17" fmla="*/ 2353790 w 3916748"/>
                              <a:gd name="connsiteY17" fmla="*/ 6612241 h 7609442"/>
                              <a:gd name="connsiteX18" fmla="*/ 1935957 w 3916748"/>
                              <a:gd name="connsiteY18" fmla="*/ 7025299 h 7609442"/>
                              <a:gd name="connsiteX19" fmla="*/ 1935958 w 3916748"/>
                              <a:gd name="connsiteY19" fmla="*/ 7025298 h 7609442"/>
                              <a:gd name="connsiteX20" fmla="*/ 1522901 w 3916748"/>
                              <a:gd name="connsiteY20" fmla="*/ 6607465 h 7609442"/>
                              <a:gd name="connsiteX21" fmla="*/ 1528339 w 3916748"/>
                              <a:gd name="connsiteY21" fmla="*/ 5661374 h 7609442"/>
                              <a:gd name="connsiteX22" fmla="*/ 1523925 w 3916748"/>
                              <a:gd name="connsiteY22" fmla="*/ 5647182 h 7609442"/>
                              <a:gd name="connsiteX23" fmla="*/ 1158553 w 3916748"/>
                              <a:gd name="connsiteY23" fmla="*/ 5407388 h 7609442"/>
                              <a:gd name="connsiteX24" fmla="*/ 790388 w 3916748"/>
                              <a:gd name="connsiteY24" fmla="*/ 5643060 h 7609442"/>
                              <a:gd name="connsiteX25" fmla="*/ 787522 w 3916748"/>
                              <a:gd name="connsiteY25" fmla="*/ 5651906 h 7609442"/>
                              <a:gd name="connsiteX26" fmla="*/ 778495 w 3916748"/>
                              <a:gd name="connsiteY26" fmla="*/ 7222429 h 7609442"/>
                              <a:gd name="connsiteX27" fmla="*/ 387014 w 3916748"/>
                              <a:gd name="connsiteY27" fmla="*/ 7609436 h 7609442"/>
                              <a:gd name="connsiteX28" fmla="*/ 6 w 3916748"/>
                              <a:gd name="connsiteY28" fmla="*/ 7217954 h 7609442"/>
                              <a:gd name="connsiteX29" fmla="*/ 10576 w 3916748"/>
                              <a:gd name="connsiteY29" fmla="*/ 5379009 h 76094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916748" h="7609442">
                                <a:moveTo>
                                  <a:pt x="10576" y="0"/>
                                </a:moveTo>
                                <a:lnTo>
                                  <a:pt x="3907972" y="0"/>
                                </a:lnTo>
                                <a:lnTo>
                                  <a:pt x="3907971" y="4393314"/>
                                </a:lnTo>
                                <a:lnTo>
                                  <a:pt x="3909257" y="4397542"/>
                                </a:lnTo>
                                <a:cubicBezTo>
                                  <a:pt x="3914315" y="4423003"/>
                                  <a:pt x="3916896" y="4449351"/>
                                  <a:pt x="3916742" y="4476320"/>
                                </a:cubicBezTo>
                                <a:lnTo>
                                  <a:pt x="3907971" y="6002151"/>
                                </a:lnTo>
                                <a:lnTo>
                                  <a:pt x="3907971" y="6690157"/>
                                </a:lnTo>
                                <a:lnTo>
                                  <a:pt x="3904017" y="6690157"/>
                                </a:lnTo>
                                <a:lnTo>
                                  <a:pt x="3902452" y="6962252"/>
                                </a:lnTo>
                                <a:cubicBezTo>
                                  <a:pt x="3901212" y="7178008"/>
                                  <a:pt x="3725302" y="7351907"/>
                                  <a:pt x="3509546" y="7350668"/>
                                </a:cubicBezTo>
                                <a:lnTo>
                                  <a:pt x="3509547" y="7350667"/>
                                </a:lnTo>
                                <a:cubicBezTo>
                                  <a:pt x="3293792" y="7349426"/>
                                  <a:pt x="3119892" y="7173516"/>
                                  <a:pt x="3121132" y="6957760"/>
                                </a:cubicBezTo>
                                <a:lnTo>
                                  <a:pt x="3127187" y="5904347"/>
                                </a:lnTo>
                                <a:lnTo>
                                  <a:pt x="3105085" y="5833281"/>
                                </a:lnTo>
                                <a:cubicBezTo>
                                  <a:pt x="3045478" y="5693236"/>
                                  <a:pt x="2904590" y="5594413"/>
                                  <a:pt x="2739713" y="5593487"/>
                                </a:cubicBezTo>
                                <a:cubicBezTo>
                                  <a:pt x="2574835" y="5592560"/>
                                  <a:pt x="2432796" y="5689792"/>
                                  <a:pt x="2371547" y="5829158"/>
                                </a:cubicBezTo>
                                <a:lnTo>
                                  <a:pt x="2358052" y="5870824"/>
                                </a:lnTo>
                                <a:lnTo>
                                  <a:pt x="2353790" y="6612241"/>
                                </a:lnTo>
                                <a:cubicBezTo>
                                  <a:pt x="2352471" y="6841686"/>
                                  <a:pt x="2165401" y="7026617"/>
                                  <a:pt x="1935957" y="7025299"/>
                                </a:cubicBezTo>
                                <a:lnTo>
                                  <a:pt x="1935958" y="7025298"/>
                                </a:lnTo>
                                <a:cubicBezTo>
                                  <a:pt x="1706514" y="7023979"/>
                                  <a:pt x="1521582" y="6836909"/>
                                  <a:pt x="1522901" y="6607465"/>
                                </a:cubicBezTo>
                                <a:lnTo>
                                  <a:pt x="1528339" y="5661374"/>
                                </a:lnTo>
                                <a:lnTo>
                                  <a:pt x="1523925" y="5647182"/>
                                </a:lnTo>
                                <a:cubicBezTo>
                                  <a:pt x="1464319" y="5507137"/>
                                  <a:pt x="1323431" y="5408315"/>
                                  <a:pt x="1158553" y="5407388"/>
                                </a:cubicBezTo>
                                <a:cubicBezTo>
                                  <a:pt x="993677" y="5406462"/>
                                  <a:pt x="851636" y="5503694"/>
                                  <a:pt x="790388" y="5643060"/>
                                </a:cubicBezTo>
                                <a:lnTo>
                                  <a:pt x="787522" y="5651906"/>
                                </a:lnTo>
                                <a:lnTo>
                                  <a:pt x="778495" y="7222429"/>
                                </a:lnTo>
                                <a:cubicBezTo>
                                  <a:pt x="777260" y="7437403"/>
                                  <a:pt x="601987" y="7610672"/>
                                  <a:pt x="387014" y="7609436"/>
                                </a:cubicBezTo>
                                <a:cubicBezTo>
                                  <a:pt x="172040" y="7608201"/>
                                  <a:pt x="-1229" y="7432928"/>
                                  <a:pt x="6" y="7217954"/>
                                </a:cubicBezTo>
                                <a:lnTo>
                                  <a:pt x="10576" y="5379009"/>
                                </a:lnTo>
                                <a:close/>
                              </a:path>
                            </a:pathLst>
                          </a:cu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39" name="Freeform: Shape 39"/>
                        <wps:cNvSpPr/>
                        <wps:spPr>
                          <a:xfrm rot="2681500">
                            <a:off x="-3702" y="5655395"/>
                            <a:ext cx="3910966" cy="9425112"/>
                          </a:xfrm>
                          <a:custGeom>
                            <a:avLst/>
                            <a:gdLst>
                              <a:gd name="connsiteX0" fmla="*/ 10577 w 3910966"/>
                              <a:gd name="connsiteY0" fmla="*/ 0 h 9425112"/>
                              <a:gd name="connsiteX1" fmla="*/ 3907972 w 3910966"/>
                              <a:gd name="connsiteY1" fmla="*/ 0 h 9425112"/>
                              <a:gd name="connsiteX2" fmla="*/ 3907971 w 3910966"/>
                              <a:gd name="connsiteY2" fmla="*/ 6519231 h 9425112"/>
                              <a:gd name="connsiteX3" fmla="*/ 3910966 w 3910966"/>
                              <a:gd name="connsiteY3" fmla="*/ 6550758 h 9425112"/>
                              <a:gd name="connsiteX4" fmla="*/ 3896677 w 3910966"/>
                              <a:gd name="connsiteY4" fmla="*/ 9036691 h 9425112"/>
                              <a:gd name="connsiteX5" fmla="*/ 3503771 w 3910966"/>
                              <a:gd name="connsiteY5" fmla="*/ 9425106 h 9425112"/>
                              <a:gd name="connsiteX6" fmla="*/ 3503772 w 3910966"/>
                              <a:gd name="connsiteY6" fmla="*/ 9425105 h 9425112"/>
                              <a:gd name="connsiteX7" fmla="*/ 3115356 w 3910966"/>
                              <a:gd name="connsiteY7" fmla="*/ 9032199 h 9425112"/>
                              <a:gd name="connsiteX8" fmla="*/ 3129645 w 3910966"/>
                              <a:gd name="connsiteY8" fmla="*/ 6546267 h 9425112"/>
                              <a:gd name="connsiteX9" fmla="*/ 3132323 w 3910966"/>
                              <a:gd name="connsiteY9" fmla="*/ 6521148 h 9425112"/>
                              <a:gd name="connsiteX10" fmla="*/ 3135475 w 3910966"/>
                              <a:gd name="connsiteY10" fmla="*/ 5984968 h 9425112"/>
                              <a:gd name="connsiteX11" fmla="*/ 2739713 w 3910966"/>
                              <a:gd name="connsiteY11" fmla="*/ 5593487 h 9425112"/>
                              <a:gd name="connsiteX12" fmla="*/ 2408636 w 3910966"/>
                              <a:gd name="connsiteY12" fmla="*/ 5763246 h 9425112"/>
                              <a:gd name="connsiteX13" fmla="*/ 2376592 w 3910966"/>
                              <a:gd name="connsiteY13" fmla="*/ 5820193 h 9425112"/>
                              <a:gd name="connsiteX14" fmla="*/ 2364817 w 3910966"/>
                              <a:gd name="connsiteY14" fmla="*/ 7868661 h 9425112"/>
                              <a:gd name="connsiteX15" fmla="*/ 1946984 w 3910966"/>
                              <a:gd name="connsiteY15" fmla="*/ 8281718 h 9425112"/>
                              <a:gd name="connsiteX16" fmla="*/ 1946985 w 3910966"/>
                              <a:gd name="connsiteY16" fmla="*/ 8281717 h 9425112"/>
                              <a:gd name="connsiteX17" fmla="*/ 1533928 w 3910966"/>
                              <a:gd name="connsiteY17" fmla="*/ 7863884 h 9425112"/>
                              <a:gd name="connsiteX18" fmla="*/ 1546256 w 3910966"/>
                              <a:gd name="connsiteY18" fmla="*/ 5718983 h 9425112"/>
                              <a:gd name="connsiteX19" fmla="*/ 1523925 w 3910966"/>
                              <a:gd name="connsiteY19" fmla="*/ 5647182 h 9425112"/>
                              <a:gd name="connsiteX20" fmla="*/ 1158553 w 3910966"/>
                              <a:gd name="connsiteY20" fmla="*/ 5407388 h 9425112"/>
                              <a:gd name="connsiteX21" fmla="*/ 790388 w 3910966"/>
                              <a:gd name="connsiteY21" fmla="*/ 5643060 h 9425112"/>
                              <a:gd name="connsiteX22" fmla="*/ 787523 w 3910966"/>
                              <a:gd name="connsiteY22" fmla="*/ 5651906 h 9425112"/>
                              <a:gd name="connsiteX23" fmla="*/ 778495 w 3910966"/>
                              <a:gd name="connsiteY23" fmla="*/ 7222429 h 9425112"/>
                              <a:gd name="connsiteX24" fmla="*/ 387014 w 3910966"/>
                              <a:gd name="connsiteY24" fmla="*/ 7609436 h 9425112"/>
                              <a:gd name="connsiteX25" fmla="*/ 6 w 3910966"/>
                              <a:gd name="connsiteY25" fmla="*/ 7217954 h 9425112"/>
                              <a:gd name="connsiteX26" fmla="*/ 10576 w 3910966"/>
                              <a:gd name="connsiteY26" fmla="*/ 5379019 h 94251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910966" h="9425112">
                                <a:moveTo>
                                  <a:pt x="10577" y="0"/>
                                </a:moveTo>
                                <a:lnTo>
                                  <a:pt x="3907972" y="0"/>
                                </a:lnTo>
                                <a:lnTo>
                                  <a:pt x="3907971" y="6519231"/>
                                </a:lnTo>
                                <a:lnTo>
                                  <a:pt x="3910966" y="6550758"/>
                                </a:lnTo>
                                <a:cubicBezTo>
                                  <a:pt x="3906204" y="7379402"/>
                                  <a:pt x="3901440" y="8208046"/>
                                  <a:pt x="3896677" y="9036691"/>
                                </a:cubicBezTo>
                                <a:cubicBezTo>
                                  <a:pt x="3895437" y="9252446"/>
                                  <a:pt x="3719526" y="9426346"/>
                                  <a:pt x="3503771" y="9425106"/>
                                </a:cubicBezTo>
                                <a:lnTo>
                                  <a:pt x="3503772" y="9425105"/>
                                </a:lnTo>
                                <a:cubicBezTo>
                                  <a:pt x="3288016" y="9423865"/>
                                  <a:pt x="3114116" y="9247954"/>
                                  <a:pt x="3115356" y="9032199"/>
                                </a:cubicBezTo>
                                <a:lnTo>
                                  <a:pt x="3129645" y="6546267"/>
                                </a:lnTo>
                                <a:lnTo>
                                  <a:pt x="3132323" y="6521148"/>
                                </a:lnTo>
                                <a:lnTo>
                                  <a:pt x="3135475" y="5984968"/>
                                </a:lnTo>
                                <a:cubicBezTo>
                                  <a:pt x="3136739" y="5769995"/>
                                  <a:pt x="2959549" y="5594722"/>
                                  <a:pt x="2739713" y="5593487"/>
                                </a:cubicBezTo>
                                <a:cubicBezTo>
                                  <a:pt x="2602315" y="5592715"/>
                                  <a:pt x="2480777" y="5660108"/>
                                  <a:pt x="2408636" y="5763246"/>
                                </a:cubicBezTo>
                                <a:lnTo>
                                  <a:pt x="2376592" y="5820193"/>
                                </a:lnTo>
                                <a:lnTo>
                                  <a:pt x="2364817" y="7868661"/>
                                </a:lnTo>
                                <a:cubicBezTo>
                                  <a:pt x="2363498" y="8098105"/>
                                  <a:pt x="2176428" y="8283037"/>
                                  <a:pt x="1946984" y="8281718"/>
                                </a:cubicBezTo>
                                <a:lnTo>
                                  <a:pt x="1946985" y="8281717"/>
                                </a:lnTo>
                                <a:cubicBezTo>
                                  <a:pt x="1717541" y="8280398"/>
                                  <a:pt x="1532609" y="8093328"/>
                                  <a:pt x="1533928" y="7863884"/>
                                </a:cubicBezTo>
                                <a:lnTo>
                                  <a:pt x="1546256" y="5718983"/>
                                </a:lnTo>
                                <a:lnTo>
                                  <a:pt x="1523925" y="5647182"/>
                                </a:lnTo>
                                <a:cubicBezTo>
                                  <a:pt x="1464318" y="5507137"/>
                                  <a:pt x="1323431" y="5408315"/>
                                  <a:pt x="1158553" y="5407388"/>
                                </a:cubicBezTo>
                                <a:cubicBezTo>
                                  <a:pt x="993677" y="5406462"/>
                                  <a:pt x="851637" y="5503694"/>
                                  <a:pt x="790388" y="5643060"/>
                                </a:cubicBezTo>
                                <a:lnTo>
                                  <a:pt x="787523" y="5651906"/>
                                </a:lnTo>
                                <a:lnTo>
                                  <a:pt x="778495" y="7222429"/>
                                </a:lnTo>
                                <a:cubicBezTo>
                                  <a:pt x="777260" y="7437403"/>
                                  <a:pt x="601987" y="7610672"/>
                                  <a:pt x="387014" y="7609436"/>
                                </a:cubicBezTo>
                                <a:cubicBezTo>
                                  <a:pt x="172040" y="7608201"/>
                                  <a:pt x="-1229" y="7432928"/>
                                  <a:pt x="6" y="7217954"/>
                                </a:cubicBezTo>
                                <a:lnTo>
                                  <a:pt x="10576" y="5379019"/>
                                </a:lnTo>
                                <a:close/>
                              </a:path>
                            </a:pathLst>
                          </a:custGeom>
                          <a:solidFill>
                            <a:srgbClr val="50D0C1"/>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29A702C3" id="Group 18" o:spid="_x0000_s1026" style="position:absolute;margin-left:-291.5pt;margin-top:169.9pt;width:437.2pt;height:889.55pt;rotation:-11588085fd;z-index:251665408;mso-width-relative:margin;mso-height-relative:margin" coordorigin="-37,56553" coordsize="55526,112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">
                <v:shape id="Freeform: Shape 38" o:spid="_x0000_s1027" style="position:absolute;left:16321;top:93436;width:39168;height:76095;rotation:2928913fd;visibility:visible;mso-wrap-style:square;v-text-anchor:middle" coordsize="3916748,7609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" path="m10576,l3907972,r-1,4393314l3909257,4397542v5058,25461,7639,51809,7485,78778l3907971,6002151r,688006l3904017,6690157r-1565,272095c3901212,7178008,3725302,7351907,3509546,7350668r1,-1c3293792,7349426,3119892,7173516,3121132,6957760r6055,-1053413l3105085,5833281v-59607,-140045,-200495,-238868,-365372,-239794c2574835,5592560,2432796,5689792,2371547,5829158r-13495,41666l2353790,6612241v-1319,229445,-188389,414376,-417833,413058l1935958,7025298v-229444,-1319,-414376,-188389,-413057,-417833l1528339,5661374r-4414,-14192c1464319,5507137,1323431,5408315,1158553,5407388v-164876,-926,-306917,96306,-368165,235672l787522,5651906r-9027,1570523c777260,7437403,601987,7610672,387014,7609436,172040,7608201,-1229,7432928,6,7217954l10576,5379009,10576,xe" fillcolor="#92d050" stroked="f" strokeweight="1pt">
                  <v:stroke joinstyle="miter"/>
                  <v:path arrowok="t" o:connecttype="custom" o:connectlocs="10576,0;3907972,0;3907971,4393313;3909257,4397541;3916742,4476319;3907971,6002150;3907971,6690156;3904017,6690156;3902452,6962251;3509546,7350667;3509547,7350666;3121132,6957759;3127187,5904346;3105085,5833280;2739713,5593486;2371547,5829157;2358052,5870823;2353790,6612240;1935957,7025298;1935958,7025297;1522901,6607464;1528339,5661373;1523925,5647181;1158553,5407387;790388,5643059;787522,5651905;778495,7222428;387014,7609435;6,7217953;10576,5379008" o:connectangles="0,0,0,0,0,0,0,0,0,0,0,0,0,0,0,0,0,0,0,0,0,0,0,0,0,0,0,0,0,0"/>
                </v:shape>
                <v:shape id="Freeform: Shape 39" o:spid="_x0000_s1028" style="position:absolute;left:-37;top:56553;width:39109;height:94252;rotation:2928913fd;visibility:visible;mso-wrap-style:square;v-text-anchor:middle" coordsize="3910966,942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" path="m10577,l3907972,r-1,6519231l3910966,6550758v-4762,828644,-9526,1657288,-14289,2485933c3895437,9252446,3719526,9426346,3503771,9425106r1,-1c3288016,9423865,3114116,9247954,3115356,9032199r14289,-2485932l3132323,6521148r3152,-536180c3136739,5769995,2959549,5594722,2739713,5593487v-137398,-772,-258936,66621,-331077,169759l2376592,5820193r-11775,2048468c2363498,8098105,2176428,8283037,1946984,8281718r1,-1c1717541,8280398,1532609,8093328,1533928,7863884r12328,-2144901l1523925,5647182v-59607,-140045,-200494,-238867,-365372,-239794c993677,5406462,851637,5503694,790388,5643060r-2865,8846l778495,7222429v-1235,214974,-176508,388243,-391481,387007c172040,7608201,-1229,7432928,6,7217954l10576,5379019,10577,xe" fillcolor="#50d0c1" stroked="f" strokeweight="1pt">
                  <v:stroke joinstyle="miter"/>
                  <v:path arrowok="t" o:connecttype="custom" o:connectlocs="10577,0;3907972,0;3907971,6519231;3910966,6550758;3896677,9036691;3503771,9425106;3503772,9425105;3115356,9032199;3129645,6546267;3132323,6521148;3135475,5984968;2739713,5593487;2408636,5763246;2376592,5820193;2364817,7868661;1946984,8281718;1946985,8281717;1533928,7863884;1546256,5718983;1523925,5647182;1158553,5407388;790388,5643060;787523,5651906;778495,7222429;387014,7609436;6,7217954;10576,5379019" o:connectangles="0,0,0,0,0,0,0,0,0,0,0,0,0,0,0,0,0,0,0,0,0,0,0,0,0,0,0"/>
                </v:shape>
              </v:group>
            </w:pict>
          </mc:Fallback>
        </mc:AlternateContent>
      </w:r>
      <w:r w:rsidRPr="004E6C30">
        <w:rPr>
          <w:noProof/>
        </w:rPr>
        <mc:AlternateContent>
          <mc:Choice Requires="wps">
            <w:drawing>
              <wp:anchor distT="0" distB="0" distL="114300" distR="114300" simplePos="0" relativeHeight="251664384" behindDoc="0" locked="0" layoutInCell="1" allowOverlap="1" wp14:anchorId="7B5C01C9" wp14:editId="13BD7781">
                <wp:simplePos x="0" y="0"/>
                <wp:positionH relativeFrom="column">
                  <wp:posOffset>766588</wp:posOffset>
                </wp:positionH>
                <wp:positionV relativeFrom="paragraph">
                  <wp:posOffset>2553515</wp:posOffset>
                </wp:positionV>
                <wp:extent cx="4297971" cy="1015663"/>
                <wp:effectExtent l="0" t="0" r="0" b="0"/>
                <wp:wrapNone/>
                <wp:docPr id="36" name="TextBox 7"/>
                <wp:cNvGraphicFramePr/>
                <a:graphic xmlns:a="http://schemas.openxmlformats.org/drawingml/2006/main">
                  <a:graphicData uri="http://schemas.microsoft.com/office/word/2010/wordprocessingShape">
                    <wps:wsp>
                      <wps:cNvSpPr txBox="1"/>
                      <wps:spPr>
                        <a:xfrm>
                          <a:off x="0" y="0"/>
                          <a:ext cx="4297971" cy="1015663"/>
                        </a:xfrm>
                        <a:prstGeom prst="rect">
                          <a:avLst/>
                        </a:prstGeom>
                        <a:noFill/>
                      </wps:spPr>
                      <wps:txbx>
                        <w:txbxContent>
                          <w:p w14:paraId="772B22BE" w14:textId="77777777" w:rsidR="004E6C30" w:rsidRPr="00BA07A9" w:rsidRDefault="004E6C30" w:rsidP="004E6C30">
                            <w:pPr>
                              <w:bidi w:val="0"/>
                              <w:rPr>
                                <w:rFonts w:ascii="Ink Free" w:hAnsi="Ink Free" w:cstheme="minorBidi"/>
                                <w:b/>
                                <w:bCs/>
                                <w:color w:val="0D0D0D" w:themeColor="text1" w:themeTint="F2"/>
                                <w:spacing w:val="120"/>
                                <w:kern w:val="24"/>
                                <w:sz w:val="120"/>
                                <w:szCs w:val="120"/>
                                <w14:shadow w14:blurRad="38100" w14:dist="38100" w14:dir="2700000" w14:sx="100000" w14:sy="100000" w14:kx="0" w14:ky="0" w14:algn="tl">
                                  <w14:srgbClr w14:val="000000">
                                    <w14:alpha w14:val="57000"/>
                                  </w14:srgbClr>
                                </w14:shadow>
                              </w:rPr>
                            </w:pPr>
                            <w:r w:rsidRPr="00BA07A9">
                              <w:rPr>
                                <w:rFonts w:ascii="Ink Free" w:hAnsi="Ink Free" w:cstheme="minorBidi"/>
                                <w:b/>
                                <w:bCs/>
                                <w:color w:val="0D0D0D" w:themeColor="text1" w:themeTint="F2"/>
                                <w:spacing w:val="120"/>
                                <w:kern w:val="24"/>
                                <w:sz w:val="120"/>
                                <w:szCs w:val="120"/>
                                <w14:shadow w14:blurRad="38100" w14:dist="38100" w14:dir="2700000" w14:sx="100000" w14:sy="100000" w14:kx="0" w14:ky="0" w14:algn="tl">
                                  <w14:srgbClr w14:val="000000">
                                    <w14:alpha w14:val="57000"/>
                                  </w14:srgbClr>
                                </w14:shadow>
                              </w:rPr>
                              <w:t>Thank You</w:t>
                            </w:r>
                          </w:p>
                        </w:txbxContent>
                      </wps:txbx>
                      <wps:bodyPr wrap="none" rtlCol="0">
                        <a:spAutoFit/>
                      </wps:bodyPr>
                    </wps:wsp>
                  </a:graphicData>
                </a:graphic>
              </wp:anchor>
            </w:drawing>
          </mc:Choice>
          <mc:Fallback>
            <w:pict>
              <v:shape w14:anchorId="7B5C01C9" id="TextBox 7" o:spid="_x0000_s1036" type="#_x0000_t202" style="position:absolute;left:0;text-align:left;margin-left:60.35pt;margin-top:201.05pt;width:338.4pt;height:79.95pt;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" filled="f" stroked="f">
                <v:textbox style="mso-fit-shape-to-text:t">
                  <w:txbxContent>
                    <w:p w14:paraId="772B22BE" w14:textId="77777777" w:rsidR="004E6C30" w:rsidRPr="00BA07A9" w:rsidRDefault="004E6C30" w:rsidP="004E6C30">
                      <w:pPr>
                        <w:bidi w:val="0"/>
                        <w:rPr>
                          <w:rFonts w:ascii="Ink Free" w:hAnsi="Ink Free" w:cstheme="minorBidi"/>
                          <w:b/>
                          <w:bCs/>
                          <w:color w:val="0D0D0D" w:themeColor="text1" w:themeTint="F2"/>
                          <w:spacing w:val="120"/>
                          <w:kern w:val="24"/>
                          <w:sz w:val="120"/>
                          <w:szCs w:val="120"/>
                          <w14:shadow w14:blurRad="38100" w14:dist="38100" w14:dir="2700000" w14:sx="100000" w14:sy="100000" w14:kx="0" w14:ky="0" w14:algn="tl">
                            <w14:srgbClr w14:val="000000">
                              <w14:alpha w14:val="57000"/>
                            </w14:srgbClr>
                          </w14:shadow>
                        </w:rPr>
                      </w:pPr>
                      <w:r w:rsidRPr="00BA07A9">
                        <w:rPr>
                          <w:rFonts w:ascii="Ink Free" w:hAnsi="Ink Free" w:cstheme="minorBidi"/>
                          <w:b/>
                          <w:bCs/>
                          <w:color w:val="0D0D0D" w:themeColor="text1" w:themeTint="F2"/>
                          <w:spacing w:val="120"/>
                          <w:kern w:val="24"/>
                          <w:sz w:val="120"/>
                          <w:szCs w:val="120"/>
                          <w14:shadow w14:blurRad="38100" w14:dist="38100" w14:dir="2700000" w14:sx="100000" w14:sy="100000" w14:kx="0" w14:ky="0" w14:algn="tl">
                            <w14:srgbClr w14:val="000000">
                              <w14:alpha w14:val="57000"/>
                            </w14:srgbClr>
                          </w14:shadow>
                        </w:rPr>
                        <w:t>Thank You</w:t>
                      </w:r>
                    </w:p>
                  </w:txbxContent>
                </v:textbox>
              </v:shape>
            </w:pict>
          </mc:Fallback>
        </mc:AlternateContent>
      </w:r>
    </w:p>
    <w:sectPr w:rsidR="00504C95" w:rsidRPr="004E6C30" w:rsidSect="00AA0419">
      <w:headerReference w:type="default" r:id="rId39"/>
      <w:footerReference w:type="default" r:id="rId4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011EE" w14:textId="77777777" w:rsidR="005358E9" w:rsidRDefault="005358E9" w:rsidP="00772091">
      <w:r>
        <w:separator/>
      </w:r>
    </w:p>
  </w:endnote>
  <w:endnote w:type="continuationSeparator" w:id="0">
    <w:p w14:paraId="266B9D27" w14:textId="77777777" w:rsidR="005358E9" w:rsidRDefault="005358E9" w:rsidP="00772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con modified">
    <w:altName w:val="Sakkal Majalla"/>
    <w:panose1 w:val="020A0503020102020204"/>
    <w:charset w:val="00"/>
    <w:family w:val="roman"/>
    <w:pitch w:val="variable"/>
    <w:sig w:usb0="800020AF" w:usb1="8000004A" w:usb2="00000008"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k Free">
    <w:panose1 w:val="03080402000500000000"/>
    <w:charset w:val="00"/>
    <w:family w:val="script"/>
    <w:pitch w:val="variable"/>
    <w:sig w:usb0="2000068F" w:usb1="4000000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BCBC9" w14:textId="77777777" w:rsidR="00BB1105" w:rsidRDefault="00901595" w:rsidP="00772091">
    <w:pPr>
      <w:pStyle w:val="Footer"/>
    </w:pPr>
    <w:r w:rsidRPr="00BB1105">
      <w:rPr>
        <w:noProof/>
        <w:lang w:bidi="ar-SY"/>
      </w:rPr>
      <mc:AlternateContent>
        <mc:Choice Requires="wps">
          <w:drawing>
            <wp:anchor distT="0" distB="0" distL="114300" distR="114300" simplePos="0" relativeHeight="251667456" behindDoc="1" locked="0" layoutInCell="1" allowOverlap="1" wp14:anchorId="58E36EDC" wp14:editId="2820C703">
              <wp:simplePos x="0" y="0"/>
              <wp:positionH relativeFrom="column">
                <wp:posOffset>4121008</wp:posOffset>
              </wp:positionH>
              <wp:positionV relativeFrom="paragraph">
                <wp:posOffset>-859818</wp:posOffset>
              </wp:positionV>
              <wp:extent cx="3624250" cy="1830438"/>
              <wp:effectExtent l="0" t="0" r="14605" b="17780"/>
              <wp:wrapNone/>
              <wp:docPr id="16" name="Rectangle 4"/>
              <wp:cNvGraphicFramePr/>
              <a:graphic xmlns:a="http://schemas.openxmlformats.org/drawingml/2006/main">
                <a:graphicData uri="http://schemas.microsoft.com/office/word/2010/wordprocessingShape">
                  <wps:wsp>
                    <wps:cNvSpPr/>
                    <wps:spPr>
                      <a:xfrm>
                        <a:off x="0" y="0"/>
                        <a:ext cx="3624250" cy="1830438"/>
                      </a:xfrm>
                      <a:custGeom>
                        <a:avLst/>
                        <a:gdLst>
                          <a:gd name="connsiteX0" fmla="*/ 0 w 7304269"/>
                          <a:gd name="connsiteY0" fmla="*/ 0 h 3330166"/>
                          <a:gd name="connsiteX1" fmla="*/ 7304269 w 7304269"/>
                          <a:gd name="connsiteY1" fmla="*/ 0 h 3330166"/>
                          <a:gd name="connsiteX2" fmla="*/ 7304269 w 7304269"/>
                          <a:gd name="connsiteY2" fmla="*/ 3330166 h 3330166"/>
                          <a:gd name="connsiteX3" fmla="*/ 0 w 7304269"/>
                          <a:gd name="connsiteY3" fmla="*/ 3330166 h 3330166"/>
                          <a:gd name="connsiteX4" fmla="*/ 0 w 7304269"/>
                          <a:gd name="connsiteY4" fmla="*/ 0 h 3330166"/>
                          <a:gd name="connsiteX0" fmla="*/ 0 w 7325534"/>
                          <a:gd name="connsiteY0" fmla="*/ 978195 h 3330166"/>
                          <a:gd name="connsiteX1" fmla="*/ 7325534 w 7325534"/>
                          <a:gd name="connsiteY1" fmla="*/ 0 h 3330166"/>
                          <a:gd name="connsiteX2" fmla="*/ 7325534 w 7325534"/>
                          <a:gd name="connsiteY2" fmla="*/ 3330166 h 3330166"/>
                          <a:gd name="connsiteX3" fmla="*/ 21265 w 7325534"/>
                          <a:gd name="connsiteY3" fmla="*/ 3330166 h 3330166"/>
                          <a:gd name="connsiteX4" fmla="*/ 0 w 7325534"/>
                          <a:gd name="connsiteY4" fmla="*/ 978195 h 3330166"/>
                          <a:gd name="connsiteX0" fmla="*/ 966398 w 8291932"/>
                          <a:gd name="connsiteY0" fmla="*/ 978195 h 3330166"/>
                          <a:gd name="connsiteX1" fmla="*/ 8291932 w 8291932"/>
                          <a:gd name="connsiteY1" fmla="*/ 0 h 3330166"/>
                          <a:gd name="connsiteX2" fmla="*/ 8291932 w 8291932"/>
                          <a:gd name="connsiteY2" fmla="*/ 3330166 h 3330166"/>
                          <a:gd name="connsiteX3" fmla="*/ 987663 w 8291932"/>
                          <a:gd name="connsiteY3" fmla="*/ 3330166 h 3330166"/>
                          <a:gd name="connsiteX4" fmla="*/ 966398 w 8291932"/>
                          <a:gd name="connsiteY4" fmla="*/ 978195 h 3330166"/>
                          <a:gd name="connsiteX0" fmla="*/ 966398 w 8291932"/>
                          <a:gd name="connsiteY0" fmla="*/ 978195 h 3330166"/>
                          <a:gd name="connsiteX1" fmla="*/ 8291932 w 8291932"/>
                          <a:gd name="connsiteY1" fmla="*/ 0 h 3330166"/>
                          <a:gd name="connsiteX2" fmla="*/ 8291932 w 8291932"/>
                          <a:gd name="connsiteY2" fmla="*/ 3330166 h 3330166"/>
                          <a:gd name="connsiteX3" fmla="*/ 987663 w 8291932"/>
                          <a:gd name="connsiteY3" fmla="*/ 3330166 h 3330166"/>
                          <a:gd name="connsiteX4" fmla="*/ 966398 w 8291932"/>
                          <a:gd name="connsiteY4" fmla="*/ 978195 h 3330166"/>
                          <a:gd name="connsiteX0" fmla="*/ 966398 w 8291932"/>
                          <a:gd name="connsiteY0" fmla="*/ 978195 h 3330166"/>
                          <a:gd name="connsiteX1" fmla="*/ 8291932 w 8291932"/>
                          <a:gd name="connsiteY1" fmla="*/ 0 h 3330166"/>
                          <a:gd name="connsiteX2" fmla="*/ 8291932 w 8291932"/>
                          <a:gd name="connsiteY2" fmla="*/ 3330166 h 3330166"/>
                          <a:gd name="connsiteX3" fmla="*/ 987663 w 8291932"/>
                          <a:gd name="connsiteY3" fmla="*/ 3330166 h 3330166"/>
                          <a:gd name="connsiteX4" fmla="*/ 966398 w 8291932"/>
                          <a:gd name="connsiteY4" fmla="*/ 978195 h 3330166"/>
                          <a:gd name="connsiteX0" fmla="*/ 966398 w 8291932"/>
                          <a:gd name="connsiteY0" fmla="*/ 1137683 h 3489654"/>
                          <a:gd name="connsiteX1" fmla="*/ 7303104 w 8291932"/>
                          <a:gd name="connsiteY1" fmla="*/ 0 h 3489654"/>
                          <a:gd name="connsiteX2" fmla="*/ 8291932 w 8291932"/>
                          <a:gd name="connsiteY2" fmla="*/ 3489654 h 3489654"/>
                          <a:gd name="connsiteX3" fmla="*/ 987663 w 8291932"/>
                          <a:gd name="connsiteY3" fmla="*/ 3489654 h 3489654"/>
                          <a:gd name="connsiteX4" fmla="*/ 966398 w 8291932"/>
                          <a:gd name="connsiteY4" fmla="*/ 1137683 h 3489654"/>
                          <a:gd name="connsiteX0" fmla="*/ 966398 w 8291932"/>
                          <a:gd name="connsiteY0" fmla="*/ 1137683 h 3489654"/>
                          <a:gd name="connsiteX1" fmla="*/ 7303104 w 8291932"/>
                          <a:gd name="connsiteY1" fmla="*/ 0 h 3489654"/>
                          <a:gd name="connsiteX2" fmla="*/ 8291932 w 8291932"/>
                          <a:gd name="connsiteY2" fmla="*/ 3489654 h 3489654"/>
                          <a:gd name="connsiteX3" fmla="*/ 987663 w 8291932"/>
                          <a:gd name="connsiteY3" fmla="*/ 3489654 h 3489654"/>
                          <a:gd name="connsiteX4" fmla="*/ 966398 w 8291932"/>
                          <a:gd name="connsiteY4" fmla="*/ 1137683 h 3489654"/>
                          <a:gd name="connsiteX0" fmla="*/ 1115409 w 8440943"/>
                          <a:gd name="connsiteY0" fmla="*/ 1137683 h 3489654"/>
                          <a:gd name="connsiteX1" fmla="*/ 7452115 w 8440943"/>
                          <a:gd name="connsiteY1" fmla="*/ 0 h 3489654"/>
                          <a:gd name="connsiteX2" fmla="*/ 8440943 w 8440943"/>
                          <a:gd name="connsiteY2" fmla="*/ 3489654 h 3489654"/>
                          <a:gd name="connsiteX3" fmla="*/ 1136674 w 8440943"/>
                          <a:gd name="connsiteY3" fmla="*/ 3489654 h 3489654"/>
                          <a:gd name="connsiteX4" fmla="*/ 1115409 w 8440943"/>
                          <a:gd name="connsiteY4" fmla="*/ 1137683 h 3489654"/>
                          <a:gd name="connsiteX0" fmla="*/ 1115409 w 8440943"/>
                          <a:gd name="connsiteY0" fmla="*/ 1137683 h 3489654"/>
                          <a:gd name="connsiteX1" fmla="*/ 7452115 w 8440943"/>
                          <a:gd name="connsiteY1" fmla="*/ 0 h 3489654"/>
                          <a:gd name="connsiteX2" fmla="*/ 8440943 w 8440943"/>
                          <a:gd name="connsiteY2" fmla="*/ 3489654 h 3489654"/>
                          <a:gd name="connsiteX3" fmla="*/ 1136674 w 8440943"/>
                          <a:gd name="connsiteY3" fmla="*/ 3489654 h 3489654"/>
                          <a:gd name="connsiteX4" fmla="*/ 1115409 w 8440943"/>
                          <a:gd name="connsiteY4" fmla="*/ 1137683 h 3489654"/>
                          <a:gd name="connsiteX0" fmla="*/ 1118031 w 8433405"/>
                          <a:gd name="connsiteY0" fmla="*/ 1340883 h 3489654"/>
                          <a:gd name="connsiteX1" fmla="*/ 7444577 w 8433405"/>
                          <a:gd name="connsiteY1" fmla="*/ 0 h 3489654"/>
                          <a:gd name="connsiteX2" fmla="*/ 8433405 w 8433405"/>
                          <a:gd name="connsiteY2" fmla="*/ 3489654 h 3489654"/>
                          <a:gd name="connsiteX3" fmla="*/ 1129136 w 8433405"/>
                          <a:gd name="connsiteY3" fmla="*/ 3489654 h 3489654"/>
                          <a:gd name="connsiteX4" fmla="*/ 1118031 w 8433405"/>
                          <a:gd name="connsiteY4" fmla="*/ 1340883 h 3489654"/>
                          <a:gd name="connsiteX0" fmla="*/ 670993 w 7986367"/>
                          <a:gd name="connsiteY0" fmla="*/ 1340883 h 3489654"/>
                          <a:gd name="connsiteX1" fmla="*/ 6997539 w 7986367"/>
                          <a:gd name="connsiteY1" fmla="*/ 0 h 3489654"/>
                          <a:gd name="connsiteX2" fmla="*/ 7986367 w 7986367"/>
                          <a:gd name="connsiteY2" fmla="*/ 3489654 h 3489654"/>
                          <a:gd name="connsiteX3" fmla="*/ 682098 w 7986367"/>
                          <a:gd name="connsiteY3" fmla="*/ 3489654 h 3489654"/>
                          <a:gd name="connsiteX4" fmla="*/ 670993 w 7986367"/>
                          <a:gd name="connsiteY4" fmla="*/ 1340883 h 3489654"/>
                          <a:gd name="connsiteX0" fmla="*/ 670993 w 7986367"/>
                          <a:gd name="connsiteY0" fmla="*/ 1340883 h 3489654"/>
                          <a:gd name="connsiteX1" fmla="*/ 6997539 w 7986367"/>
                          <a:gd name="connsiteY1" fmla="*/ 0 h 3489654"/>
                          <a:gd name="connsiteX2" fmla="*/ 7986367 w 7986367"/>
                          <a:gd name="connsiteY2" fmla="*/ 3489654 h 3489654"/>
                          <a:gd name="connsiteX3" fmla="*/ 682098 w 7986367"/>
                          <a:gd name="connsiteY3" fmla="*/ 3489654 h 3489654"/>
                          <a:gd name="connsiteX4" fmla="*/ 670993 w 7986367"/>
                          <a:gd name="connsiteY4" fmla="*/ 1340883 h 3489654"/>
                          <a:gd name="connsiteX0" fmla="*/ 670993 w 7986367"/>
                          <a:gd name="connsiteY0" fmla="*/ 1340883 h 3489654"/>
                          <a:gd name="connsiteX1" fmla="*/ 6997539 w 7986367"/>
                          <a:gd name="connsiteY1" fmla="*/ 0 h 3489654"/>
                          <a:gd name="connsiteX2" fmla="*/ 7986367 w 7986367"/>
                          <a:gd name="connsiteY2" fmla="*/ 3489654 h 3489654"/>
                          <a:gd name="connsiteX3" fmla="*/ 682098 w 7986367"/>
                          <a:gd name="connsiteY3" fmla="*/ 3489654 h 3489654"/>
                          <a:gd name="connsiteX4" fmla="*/ 670993 w 7986367"/>
                          <a:gd name="connsiteY4" fmla="*/ 1340883 h 3489654"/>
                          <a:gd name="connsiteX0" fmla="*/ 640904 w 8078198"/>
                          <a:gd name="connsiteY0" fmla="*/ 1513603 h 3489654"/>
                          <a:gd name="connsiteX1" fmla="*/ 7089370 w 8078198"/>
                          <a:gd name="connsiteY1" fmla="*/ 0 h 3489654"/>
                          <a:gd name="connsiteX2" fmla="*/ 8078198 w 8078198"/>
                          <a:gd name="connsiteY2" fmla="*/ 3489654 h 3489654"/>
                          <a:gd name="connsiteX3" fmla="*/ 773929 w 8078198"/>
                          <a:gd name="connsiteY3" fmla="*/ 3489654 h 3489654"/>
                          <a:gd name="connsiteX4" fmla="*/ 640904 w 8078198"/>
                          <a:gd name="connsiteY4" fmla="*/ 1513603 h 3489654"/>
                          <a:gd name="connsiteX0" fmla="*/ 640904 w 8078198"/>
                          <a:gd name="connsiteY0" fmla="*/ 1513603 h 3489654"/>
                          <a:gd name="connsiteX1" fmla="*/ 7089370 w 8078198"/>
                          <a:gd name="connsiteY1" fmla="*/ 0 h 3489654"/>
                          <a:gd name="connsiteX2" fmla="*/ 8078198 w 8078198"/>
                          <a:gd name="connsiteY2" fmla="*/ 3489654 h 3489654"/>
                          <a:gd name="connsiteX3" fmla="*/ 773929 w 8078198"/>
                          <a:gd name="connsiteY3" fmla="*/ 3489654 h 3489654"/>
                          <a:gd name="connsiteX4" fmla="*/ 640904 w 8078198"/>
                          <a:gd name="connsiteY4" fmla="*/ 1513603 h 3489654"/>
                          <a:gd name="connsiteX0" fmla="*/ 514802 w 7952096"/>
                          <a:gd name="connsiteY0" fmla="*/ 1513603 h 3489654"/>
                          <a:gd name="connsiteX1" fmla="*/ 6963268 w 7952096"/>
                          <a:gd name="connsiteY1" fmla="*/ 0 h 3489654"/>
                          <a:gd name="connsiteX2" fmla="*/ 7952096 w 7952096"/>
                          <a:gd name="connsiteY2" fmla="*/ 3489654 h 3489654"/>
                          <a:gd name="connsiteX3" fmla="*/ 647827 w 7952096"/>
                          <a:gd name="connsiteY3" fmla="*/ 3489654 h 3489654"/>
                          <a:gd name="connsiteX4" fmla="*/ 514802 w 7952096"/>
                          <a:gd name="connsiteY4" fmla="*/ 1513603 h 3489654"/>
                          <a:gd name="connsiteX0" fmla="*/ 514802 w 7952096"/>
                          <a:gd name="connsiteY0" fmla="*/ 1513603 h 3489654"/>
                          <a:gd name="connsiteX1" fmla="*/ 6963268 w 7952096"/>
                          <a:gd name="connsiteY1" fmla="*/ 0 h 3489654"/>
                          <a:gd name="connsiteX2" fmla="*/ 7952096 w 7952096"/>
                          <a:gd name="connsiteY2" fmla="*/ 3489654 h 3489654"/>
                          <a:gd name="connsiteX3" fmla="*/ 647827 w 7952096"/>
                          <a:gd name="connsiteY3" fmla="*/ 3489654 h 3489654"/>
                          <a:gd name="connsiteX4" fmla="*/ 514802 w 7952096"/>
                          <a:gd name="connsiteY4" fmla="*/ 1513603 h 3489654"/>
                          <a:gd name="connsiteX0" fmla="*/ 514802 w 7952096"/>
                          <a:gd name="connsiteY0" fmla="*/ 1513603 h 3489654"/>
                          <a:gd name="connsiteX1" fmla="*/ 6963268 w 7952096"/>
                          <a:gd name="connsiteY1" fmla="*/ 0 h 3489654"/>
                          <a:gd name="connsiteX2" fmla="*/ 7952096 w 7952096"/>
                          <a:gd name="connsiteY2" fmla="*/ 3489654 h 3489654"/>
                          <a:gd name="connsiteX3" fmla="*/ 647827 w 7952096"/>
                          <a:gd name="connsiteY3" fmla="*/ 3489654 h 3489654"/>
                          <a:gd name="connsiteX4" fmla="*/ 514802 w 7952096"/>
                          <a:gd name="connsiteY4" fmla="*/ 1513603 h 3489654"/>
                          <a:gd name="connsiteX0" fmla="*/ 514802 w 7952096"/>
                          <a:gd name="connsiteY0" fmla="*/ 1561863 h 3489654"/>
                          <a:gd name="connsiteX1" fmla="*/ 6963268 w 7952096"/>
                          <a:gd name="connsiteY1" fmla="*/ 0 h 3489654"/>
                          <a:gd name="connsiteX2" fmla="*/ 7952096 w 7952096"/>
                          <a:gd name="connsiteY2" fmla="*/ 3489654 h 3489654"/>
                          <a:gd name="connsiteX3" fmla="*/ 647827 w 7952096"/>
                          <a:gd name="connsiteY3" fmla="*/ 3489654 h 3489654"/>
                          <a:gd name="connsiteX4" fmla="*/ 514802 w 7952096"/>
                          <a:gd name="connsiteY4" fmla="*/ 1561863 h 3489654"/>
                          <a:gd name="connsiteX0" fmla="*/ 514802 w 7952096"/>
                          <a:gd name="connsiteY0" fmla="*/ 1561863 h 3489654"/>
                          <a:gd name="connsiteX1" fmla="*/ 6963268 w 7952096"/>
                          <a:gd name="connsiteY1" fmla="*/ 0 h 3489654"/>
                          <a:gd name="connsiteX2" fmla="*/ 7952096 w 7952096"/>
                          <a:gd name="connsiteY2" fmla="*/ 3489654 h 3489654"/>
                          <a:gd name="connsiteX3" fmla="*/ 647827 w 7952096"/>
                          <a:gd name="connsiteY3" fmla="*/ 3489654 h 3489654"/>
                          <a:gd name="connsiteX4" fmla="*/ 514802 w 7952096"/>
                          <a:gd name="connsiteY4" fmla="*/ 1561863 h 3489654"/>
                          <a:gd name="connsiteX0" fmla="*/ 517052 w 7954346"/>
                          <a:gd name="connsiteY0" fmla="*/ 1561863 h 3489654"/>
                          <a:gd name="connsiteX1" fmla="*/ 6965518 w 7954346"/>
                          <a:gd name="connsiteY1" fmla="*/ 0 h 3489654"/>
                          <a:gd name="connsiteX2" fmla="*/ 7954346 w 7954346"/>
                          <a:gd name="connsiteY2" fmla="*/ 3489654 h 3489654"/>
                          <a:gd name="connsiteX3" fmla="*/ 650077 w 7954346"/>
                          <a:gd name="connsiteY3" fmla="*/ 3489654 h 3489654"/>
                          <a:gd name="connsiteX4" fmla="*/ 517052 w 7954346"/>
                          <a:gd name="connsiteY4" fmla="*/ 1561863 h 3489654"/>
                          <a:gd name="connsiteX0" fmla="*/ 523804 w 7961098"/>
                          <a:gd name="connsiteY0" fmla="*/ 1561863 h 3489654"/>
                          <a:gd name="connsiteX1" fmla="*/ 6972270 w 7961098"/>
                          <a:gd name="connsiteY1" fmla="*/ 0 h 3489654"/>
                          <a:gd name="connsiteX2" fmla="*/ 7961098 w 7961098"/>
                          <a:gd name="connsiteY2" fmla="*/ 3489654 h 3489654"/>
                          <a:gd name="connsiteX3" fmla="*/ 656829 w 7961098"/>
                          <a:gd name="connsiteY3" fmla="*/ 3489654 h 3489654"/>
                          <a:gd name="connsiteX4" fmla="*/ 523804 w 7961098"/>
                          <a:gd name="connsiteY4" fmla="*/ 1561863 h 3489654"/>
                          <a:gd name="connsiteX0" fmla="*/ 411351 w 7848645"/>
                          <a:gd name="connsiteY0" fmla="*/ 1561863 h 3489654"/>
                          <a:gd name="connsiteX1" fmla="*/ 6859817 w 7848645"/>
                          <a:gd name="connsiteY1" fmla="*/ 0 h 3489654"/>
                          <a:gd name="connsiteX2" fmla="*/ 7848645 w 7848645"/>
                          <a:gd name="connsiteY2" fmla="*/ 3489654 h 3489654"/>
                          <a:gd name="connsiteX3" fmla="*/ 544376 w 7848645"/>
                          <a:gd name="connsiteY3" fmla="*/ 3489654 h 3489654"/>
                          <a:gd name="connsiteX4" fmla="*/ 411351 w 7848645"/>
                          <a:gd name="connsiteY4" fmla="*/ 1561863 h 3489654"/>
                          <a:gd name="connsiteX0" fmla="*/ 411351 w 7848645"/>
                          <a:gd name="connsiteY0" fmla="*/ 1561863 h 3489654"/>
                          <a:gd name="connsiteX1" fmla="*/ 6859817 w 7848645"/>
                          <a:gd name="connsiteY1" fmla="*/ 0 h 3489654"/>
                          <a:gd name="connsiteX2" fmla="*/ 7848645 w 7848645"/>
                          <a:gd name="connsiteY2" fmla="*/ 3489654 h 3489654"/>
                          <a:gd name="connsiteX3" fmla="*/ 544376 w 7848645"/>
                          <a:gd name="connsiteY3" fmla="*/ 3489654 h 3489654"/>
                          <a:gd name="connsiteX4" fmla="*/ 411351 w 7848645"/>
                          <a:gd name="connsiteY4" fmla="*/ 1561863 h 3489654"/>
                          <a:gd name="connsiteX0" fmla="*/ 793289 w 8230583"/>
                          <a:gd name="connsiteY0" fmla="*/ 1612130 h 3539921"/>
                          <a:gd name="connsiteX1" fmla="*/ 7241755 w 8230583"/>
                          <a:gd name="connsiteY1" fmla="*/ 50267 h 3539921"/>
                          <a:gd name="connsiteX2" fmla="*/ 8230583 w 8230583"/>
                          <a:gd name="connsiteY2" fmla="*/ 3539921 h 3539921"/>
                          <a:gd name="connsiteX3" fmla="*/ 926314 w 8230583"/>
                          <a:gd name="connsiteY3" fmla="*/ 3539921 h 3539921"/>
                          <a:gd name="connsiteX4" fmla="*/ 793289 w 8230583"/>
                          <a:gd name="connsiteY4" fmla="*/ 1612130 h 3539921"/>
                          <a:gd name="connsiteX0" fmla="*/ 574482 w 8011776"/>
                          <a:gd name="connsiteY0" fmla="*/ 1628565 h 3556356"/>
                          <a:gd name="connsiteX1" fmla="*/ 3274799 w 8011776"/>
                          <a:gd name="connsiteY1" fmla="*/ 2115179 h 3556356"/>
                          <a:gd name="connsiteX2" fmla="*/ 7022948 w 8011776"/>
                          <a:gd name="connsiteY2" fmla="*/ 66702 h 3556356"/>
                          <a:gd name="connsiteX3" fmla="*/ 8011776 w 8011776"/>
                          <a:gd name="connsiteY3" fmla="*/ 3556356 h 3556356"/>
                          <a:gd name="connsiteX4" fmla="*/ 707507 w 8011776"/>
                          <a:gd name="connsiteY4" fmla="*/ 3556356 h 3556356"/>
                          <a:gd name="connsiteX5" fmla="*/ 574482 w 8011776"/>
                          <a:gd name="connsiteY5" fmla="*/ 1628565 h 3556356"/>
                          <a:gd name="connsiteX0" fmla="*/ 571320 w 8008614"/>
                          <a:gd name="connsiteY0" fmla="*/ 1639669 h 3567460"/>
                          <a:gd name="connsiteX1" fmla="*/ 3210677 w 8008614"/>
                          <a:gd name="connsiteY1" fmla="*/ 1752903 h 3567460"/>
                          <a:gd name="connsiteX2" fmla="*/ 7019786 w 8008614"/>
                          <a:gd name="connsiteY2" fmla="*/ 77806 h 3567460"/>
                          <a:gd name="connsiteX3" fmla="*/ 8008614 w 8008614"/>
                          <a:gd name="connsiteY3" fmla="*/ 3567460 h 3567460"/>
                          <a:gd name="connsiteX4" fmla="*/ 704345 w 8008614"/>
                          <a:gd name="connsiteY4" fmla="*/ 3567460 h 3567460"/>
                          <a:gd name="connsiteX5" fmla="*/ 571320 w 8008614"/>
                          <a:gd name="connsiteY5" fmla="*/ 1639669 h 3567460"/>
                          <a:gd name="connsiteX0" fmla="*/ 571320 w 8008614"/>
                          <a:gd name="connsiteY0" fmla="*/ 1964036 h 3891827"/>
                          <a:gd name="connsiteX1" fmla="*/ 3210677 w 8008614"/>
                          <a:gd name="connsiteY1" fmla="*/ 2077270 h 3891827"/>
                          <a:gd name="connsiteX2" fmla="*/ 6331828 w 8008614"/>
                          <a:gd name="connsiteY2" fmla="*/ 240850 h 3891827"/>
                          <a:gd name="connsiteX3" fmla="*/ 7019786 w 8008614"/>
                          <a:gd name="connsiteY3" fmla="*/ 402173 h 3891827"/>
                          <a:gd name="connsiteX4" fmla="*/ 8008614 w 8008614"/>
                          <a:gd name="connsiteY4" fmla="*/ 3891827 h 3891827"/>
                          <a:gd name="connsiteX5" fmla="*/ 704345 w 8008614"/>
                          <a:gd name="connsiteY5" fmla="*/ 3891827 h 3891827"/>
                          <a:gd name="connsiteX6" fmla="*/ 571320 w 8008614"/>
                          <a:gd name="connsiteY6" fmla="*/ 1964036 h 3891827"/>
                          <a:gd name="connsiteX0" fmla="*/ 571320 w 8008614"/>
                          <a:gd name="connsiteY0" fmla="*/ 2125862 h 4053653"/>
                          <a:gd name="connsiteX1" fmla="*/ 3210677 w 8008614"/>
                          <a:gd name="connsiteY1" fmla="*/ 2239096 h 4053653"/>
                          <a:gd name="connsiteX2" fmla="*/ 6347068 w 8008614"/>
                          <a:gd name="connsiteY2" fmla="*/ 143596 h 4053653"/>
                          <a:gd name="connsiteX3" fmla="*/ 7019786 w 8008614"/>
                          <a:gd name="connsiteY3" fmla="*/ 563999 h 4053653"/>
                          <a:gd name="connsiteX4" fmla="*/ 8008614 w 8008614"/>
                          <a:gd name="connsiteY4" fmla="*/ 4053653 h 4053653"/>
                          <a:gd name="connsiteX5" fmla="*/ 704345 w 8008614"/>
                          <a:gd name="connsiteY5" fmla="*/ 4053653 h 4053653"/>
                          <a:gd name="connsiteX6" fmla="*/ 571320 w 8008614"/>
                          <a:gd name="connsiteY6" fmla="*/ 2125862 h 4053653"/>
                          <a:gd name="connsiteX0" fmla="*/ 571320 w 8008614"/>
                          <a:gd name="connsiteY0" fmla="*/ 2070927 h 3998718"/>
                          <a:gd name="connsiteX1" fmla="*/ 3210677 w 8008614"/>
                          <a:gd name="connsiteY1" fmla="*/ 2184161 h 3998718"/>
                          <a:gd name="connsiteX2" fmla="*/ 6347068 w 8008614"/>
                          <a:gd name="connsiteY2" fmla="*/ 88661 h 3998718"/>
                          <a:gd name="connsiteX3" fmla="*/ 7073126 w 8008614"/>
                          <a:gd name="connsiteY3" fmla="*/ 806244 h 3998718"/>
                          <a:gd name="connsiteX4" fmla="*/ 8008614 w 8008614"/>
                          <a:gd name="connsiteY4" fmla="*/ 3998718 h 3998718"/>
                          <a:gd name="connsiteX5" fmla="*/ 704345 w 8008614"/>
                          <a:gd name="connsiteY5" fmla="*/ 3998718 h 3998718"/>
                          <a:gd name="connsiteX6" fmla="*/ 571320 w 8008614"/>
                          <a:gd name="connsiteY6" fmla="*/ 2070927 h 3998718"/>
                          <a:gd name="connsiteX0" fmla="*/ 571320 w 8008614"/>
                          <a:gd name="connsiteY0" fmla="*/ 1691126 h 3618917"/>
                          <a:gd name="connsiteX1" fmla="*/ 3210677 w 8008614"/>
                          <a:gd name="connsiteY1" fmla="*/ 1804360 h 3618917"/>
                          <a:gd name="connsiteX2" fmla="*/ 6408028 w 8008614"/>
                          <a:gd name="connsiteY2" fmla="*/ 219400 h 3618917"/>
                          <a:gd name="connsiteX3" fmla="*/ 7073126 w 8008614"/>
                          <a:gd name="connsiteY3" fmla="*/ 426443 h 3618917"/>
                          <a:gd name="connsiteX4" fmla="*/ 8008614 w 8008614"/>
                          <a:gd name="connsiteY4" fmla="*/ 3618917 h 3618917"/>
                          <a:gd name="connsiteX5" fmla="*/ 704345 w 8008614"/>
                          <a:gd name="connsiteY5" fmla="*/ 3618917 h 3618917"/>
                          <a:gd name="connsiteX6" fmla="*/ 571320 w 8008614"/>
                          <a:gd name="connsiteY6" fmla="*/ 1691126 h 3618917"/>
                          <a:gd name="connsiteX0" fmla="*/ 571320 w 8008614"/>
                          <a:gd name="connsiteY0" fmla="*/ 1584572 h 3512363"/>
                          <a:gd name="connsiteX1" fmla="*/ 3210677 w 8008614"/>
                          <a:gd name="connsiteY1" fmla="*/ 1697806 h 3512363"/>
                          <a:gd name="connsiteX2" fmla="*/ 6408028 w 8008614"/>
                          <a:gd name="connsiteY2" fmla="*/ 349066 h 3512363"/>
                          <a:gd name="connsiteX3" fmla="*/ 7073126 w 8008614"/>
                          <a:gd name="connsiteY3" fmla="*/ 319889 h 3512363"/>
                          <a:gd name="connsiteX4" fmla="*/ 8008614 w 8008614"/>
                          <a:gd name="connsiteY4" fmla="*/ 3512363 h 3512363"/>
                          <a:gd name="connsiteX5" fmla="*/ 704345 w 8008614"/>
                          <a:gd name="connsiteY5" fmla="*/ 3512363 h 3512363"/>
                          <a:gd name="connsiteX6" fmla="*/ 571320 w 8008614"/>
                          <a:gd name="connsiteY6" fmla="*/ 1584572 h 3512363"/>
                          <a:gd name="connsiteX0" fmla="*/ 571320 w 8008614"/>
                          <a:gd name="connsiteY0" fmla="*/ 1721885 h 3649676"/>
                          <a:gd name="connsiteX1" fmla="*/ 3210677 w 8008614"/>
                          <a:gd name="connsiteY1" fmla="*/ 1835119 h 3649676"/>
                          <a:gd name="connsiteX2" fmla="*/ 6453748 w 8008614"/>
                          <a:gd name="connsiteY2" fmla="*/ 44419 h 3649676"/>
                          <a:gd name="connsiteX3" fmla="*/ 6408028 w 8008614"/>
                          <a:gd name="connsiteY3" fmla="*/ 486379 h 3649676"/>
                          <a:gd name="connsiteX4" fmla="*/ 7073126 w 8008614"/>
                          <a:gd name="connsiteY4" fmla="*/ 457202 h 3649676"/>
                          <a:gd name="connsiteX5" fmla="*/ 8008614 w 8008614"/>
                          <a:gd name="connsiteY5" fmla="*/ 3649676 h 3649676"/>
                          <a:gd name="connsiteX6" fmla="*/ 704345 w 8008614"/>
                          <a:gd name="connsiteY6" fmla="*/ 3649676 h 3649676"/>
                          <a:gd name="connsiteX7" fmla="*/ 571320 w 8008614"/>
                          <a:gd name="connsiteY7" fmla="*/ 1721885 h 3649676"/>
                          <a:gd name="connsiteX0" fmla="*/ 571320 w 8008614"/>
                          <a:gd name="connsiteY0" fmla="*/ 2031841 h 3959632"/>
                          <a:gd name="connsiteX1" fmla="*/ 3210677 w 8008614"/>
                          <a:gd name="connsiteY1" fmla="*/ 2145075 h 3959632"/>
                          <a:gd name="connsiteX2" fmla="*/ 6453748 w 8008614"/>
                          <a:gd name="connsiteY2" fmla="*/ 354375 h 3959632"/>
                          <a:gd name="connsiteX3" fmla="*/ 7032868 w 8008614"/>
                          <a:gd name="connsiteY3" fmla="*/ 3855 h 3959632"/>
                          <a:gd name="connsiteX4" fmla="*/ 7073126 w 8008614"/>
                          <a:gd name="connsiteY4" fmla="*/ 767158 h 3959632"/>
                          <a:gd name="connsiteX5" fmla="*/ 8008614 w 8008614"/>
                          <a:gd name="connsiteY5" fmla="*/ 3959632 h 3959632"/>
                          <a:gd name="connsiteX6" fmla="*/ 704345 w 8008614"/>
                          <a:gd name="connsiteY6" fmla="*/ 3959632 h 3959632"/>
                          <a:gd name="connsiteX7" fmla="*/ 571320 w 8008614"/>
                          <a:gd name="connsiteY7" fmla="*/ 2031841 h 3959632"/>
                          <a:gd name="connsiteX0" fmla="*/ 571320 w 8008614"/>
                          <a:gd name="connsiteY0" fmla="*/ 2031841 h 3959632"/>
                          <a:gd name="connsiteX1" fmla="*/ 3210677 w 8008614"/>
                          <a:gd name="connsiteY1" fmla="*/ 2145075 h 3959632"/>
                          <a:gd name="connsiteX2" fmla="*/ 5889868 w 8008614"/>
                          <a:gd name="connsiteY2" fmla="*/ 941115 h 3959632"/>
                          <a:gd name="connsiteX3" fmla="*/ 6453748 w 8008614"/>
                          <a:gd name="connsiteY3" fmla="*/ 354375 h 3959632"/>
                          <a:gd name="connsiteX4" fmla="*/ 7032868 w 8008614"/>
                          <a:gd name="connsiteY4" fmla="*/ 3855 h 3959632"/>
                          <a:gd name="connsiteX5" fmla="*/ 7073126 w 8008614"/>
                          <a:gd name="connsiteY5" fmla="*/ 767158 h 3959632"/>
                          <a:gd name="connsiteX6" fmla="*/ 8008614 w 8008614"/>
                          <a:gd name="connsiteY6" fmla="*/ 3959632 h 3959632"/>
                          <a:gd name="connsiteX7" fmla="*/ 704345 w 8008614"/>
                          <a:gd name="connsiteY7" fmla="*/ 3959632 h 3959632"/>
                          <a:gd name="connsiteX8" fmla="*/ 571320 w 8008614"/>
                          <a:gd name="connsiteY8" fmla="*/ 2031841 h 3959632"/>
                          <a:gd name="connsiteX0" fmla="*/ 571320 w 8008614"/>
                          <a:gd name="connsiteY0" fmla="*/ 2031841 h 3959632"/>
                          <a:gd name="connsiteX1" fmla="*/ 3210677 w 8008614"/>
                          <a:gd name="connsiteY1" fmla="*/ 2145075 h 3959632"/>
                          <a:gd name="connsiteX2" fmla="*/ 5889868 w 8008614"/>
                          <a:gd name="connsiteY2" fmla="*/ 941115 h 3959632"/>
                          <a:gd name="connsiteX3" fmla="*/ 6590908 w 8008614"/>
                          <a:gd name="connsiteY3" fmla="*/ 361995 h 3959632"/>
                          <a:gd name="connsiteX4" fmla="*/ 7032868 w 8008614"/>
                          <a:gd name="connsiteY4" fmla="*/ 3855 h 3959632"/>
                          <a:gd name="connsiteX5" fmla="*/ 7073126 w 8008614"/>
                          <a:gd name="connsiteY5" fmla="*/ 767158 h 3959632"/>
                          <a:gd name="connsiteX6" fmla="*/ 8008614 w 8008614"/>
                          <a:gd name="connsiteY6" fmla="*/ 3959632 h 3959632"/>
                          <a:gd name="connsiteX7" fmla="*/ 704345 w 8008614"/>
                          <a:gd name="connsiteY7" fmla="*/ 3959632 h 3959632"/>
                          <a:gd name="connsiteX8" fmla="*/ 571320 w 8008614"/>
                          <a:gd name="connsiteY8" fmla="*/ 2031841 h 3959632"/>
                          <a:gd name="connsiteX0" fmla="*/ 571320 w 8008614"/>
                          <a:gd name="connsiteY0" fmla="*/ 2031841 h 3959632"/>
                          <a:gd name="connsiteX1" fmla="*/ 3210677 w 8008614"/>
                          <a:gd name="connsiteY1" fmla="*/ 2145075 h 3959632"/>
                          <a:gd name="connsiteX2" fmla="*/ 5889868 w 8008614"/>
                          <a:gd name="connsiteY2" fmla="*/ 941115 h 3959632"/>
                          <a:gd name="connsiteX3" fmla="*/ 7032868 w 8008614"/>
                          <a:gd name="connsiteY3" fmla="*/ 3855 h 3959632"/>
                          <a:gd name="connsiteX4" fmla="*/ 7073126 w 8008614"/>
                          <a:gd name="connsiteY4" fmla="*/ 767158 h 3959632"/>
                          <a:gd name="connsiteX5" fmla="*/ 8008614 w 8008614"/>
                          <a:gd name="connsiteY5" fmla="*/ 3959632 h 3959632"/>
                          <a:gd name="connsiteX6" fmla="*/ 704345 w 8008614"/>
                          <a:gd name="connsiteY6" fmla="*/ 3959632 h 3959632"/>
                          <a:gd name="connsiteX7" fmla="*/ 571320 w 8008614"/>
                          <a:gd name="connsiteY7" fmla="*/ 2031841 h 3959632"/>
                          <a:gd name="connsiteX0" fmla="*/ 571320 w 8008614"/>
                          <a:gd name="connsiteY0" fmla="*/ 1494212 h 3422003"/>
                          <a:gd name="connsiteX1" fmla="*/ 3210677 w 8008614"/>
                          <a:gd name="connsiteY1" fmla="*/ 1607446 h 3422003"/>
                          <a:gd name="connsiteX2" fmla="*/ 5889868 w 8008614"/>
                          <a:gd name="connsiteY2" fmla="*/ 403486 h 3422003"/>
                          <a:gd name="connsiteX3" fmla="*/ 7073126 w 8008614"/>
                          <a:gd name="connsiteY3" fmla="*/ 229529 h 3422003"/>
                          <a:gd name="connsiteX4" fmla="*/ 8008614 w 8008614"/>
                          <a:gd name="connsiteY4" fmla="*/ 3422003 h 3422003"/>
                          <a:gd name="connsiteX5" fmla="*/ 704345 w 8008614"/>
                          <a:gd name="connsiteY5" fmla="*/ 3422003 h 3422003"/>
                          <a:gd name="connsiteX6" fmla="*/ 571320 w 8008614"/>
                          <a:gd name="connsiteY6" fmla="*/ 1494212 h 3422003"/>
                          <a:gd name="connsiteX0" fmla="*/ 571320 w 8207552"/>
                          <a:gd name="connsiteY0" fmla="*/ 1136329 h 3064120"/>
                          <a:gd name="connsiteX1" fmla="*/ 3210677 w 8207552"/>
                          <a:gd name="connsiteY1" fmla="*/ 1249563 h 3064120"/>
                          <a:gd name="connsiteX2" fmla="*/ 5889868 w 8207552"/>
                          <a:gd name="connsiteY2" fmla="*/ 45603 h 3064120"/>
                          <a:gd name="connsiteX3" fmla="*/ 8008614 w 8207552"/>
                          <a:gd name="connsiteY3" fmla="*/ 3064120 h 3064120"/>
                          <a:gd name="connsiteX4" fmla="*/ 704345 w 8207552"/>
                          <a:gd name="connsiteY4" fmla="*/ 3064120 h 3064120"/>
                          <a:gd name="connsiteX5" fmla="*/ 571320 w 8207552"/>
                          <a:gd name="connsiteY5" fmla="*/ 1136329 h 3064120"/>
                          <a:gd name="connsiteX0" fmla="*/ 571320 w 8364895"/>
                          <a:gd name="connsiteY0" fmla="*/ 1165908 h 3093699"/>
                          <a:gd name="connsiteX1" fmla="*/ 3210677 w 8364895"/>
                          <a:gd name="connsiteY1" fmla="*/ 1279142 h 3093699"/>
                          <a:gd name="connsiteX2" fmla="*/ 7192888 w 8364895"/>
                          <a:gd name="connsiteY2" fmla="*/ 44702 h 3093699"/>
                          <a:gd name="connsiteX3" fmla="*/ 8008614 w 8364895"/>
                          <a:gd name="connsiteY3" fmla="*/ 3093699 h 3093699"/>
                          <a:gd name="connsiteX4" fmla="*/ 704345 w 8364895"/>
                          <a:gd name="connsiteY4" fmla="*/ 3093699 h 3093699"/>
                          <a:gd name="connsiteX5" fmla="*/ 571320 w 8364895"/>
                          <a:gd name="connsiteY5" fmla="*/ 1165908 h 3093699"/>
                          <a:gd name="connsiteX0" fmla="*/ 571320 w 8277170"/>
                          <a:gd name="connsiteY0" fmla="*/ 1240006 h 3167797"/>
                          <a:gd name="connsiteX1" fmla="*/ 3210677 w 8277170"/>
                          <a:gd name="connsiteY1" fmla="*/ 1353240 h 3167797"/>
                          <a:gd name="connsiteX2" fmla="*/ 6644248 w 8277170"/>
                          <a:gd name="connsiteY2" fmla="*/ 42600 h 3167797"/>
                          <a:gd name="connsiteX3" fmla="*/ 8008614 w 8277170"/>
                          <a:gd name="connsiteY3" fmla="*/ 3167797 h 3167797"/>
                          <a:gd name="connsiteX4" fmla="*/ 704345 w 8277170"/>
                          <a:gd name="connsiteY4" fmla="*/ 3167797 h 3167797"/>
                          <a:gd name="connsiteX5" fmla="*/ 571320 w 8277170"/>
                          <a:gd name="connsiteY5" fmla="*/ 1240006 h 3167797"/>
                          <a:gd name="connsiteX0" fmla="*/ 571320 w 8238574"/>
                          <a:gd name="connsiteY0" fmla="*/ 1328614 h 3256405"/>
                          <a:gd name="connsiteX1" fmla="*/ 3210677 w 8238574"/>
                          <a:gd name="connsiteY1" fmla="*/ 1441848 h 3256405"/>
                          <a:gd name="connsiteX2" fmla="*/ 5927968 w 8238574"/>
                          <a:gd name="connsiteY2" fmla="*/ 900828 h 3256405"/>
                          <a:gd name="connsiteX3" fmla="*/ 6644248 w 8238574"/>
                          <a:gd name="connsiteY3" fmla="*/ 131208 h 3256405"/>
                          <a:gd name="connsiteX4" fmla="*/ 8008614 w 8238574"/>
                          <a:gd name="connsiteY4" fmla="*/ 3256405 h 3256405"/>
                          <a:gd name="connsiteX5" fmla="*/ 704345 w 8238574"/>
                          <a:gd name="connsiteY5" fmla="*/ 3256405 h 3256405"/>
                          <a:gd name="connsiteX6" fmla="*/ 571320 w 8238574"/>
                          <a:gd name="connsiteY6" fmla="*/ 1328614 h 3256405"/>
                          <a:gd name="connsiteX0" fmla="*/ 571320 w 8238574"/>
                          <a:gd name="connsiteY0" fmla="*/ 1341739 h 3269530"/>
                          <a:gd name="connsiteX1" fmla="*/ 3210677 w 8238574"/>
                          <a:gd name="connsiteY1" fmla="*/ 1454973 h 3269530"/>
                          <a:gd name="connsiteX2" fmla="*/ 5813668 w 8238574"/>
                          <a:gd name="connsiteY2" fmla="*/ 784413 h 3269530"/>
                          <a:gd name="connsiteX3" fmla="*/ 6644248 w 8238574"/>
                          <a:gd name="connsiteY3" fmla="*/ 144333 h 3269530"/>
                          <a:gd name="connsiteX4" fmla="*/ 8008614 w 8238574"/>
                          <a:gd name="connsiteY4" fmla="*/ 3269530 h 3269530"/>
                          <a:gd name="connsiteX5" fmla="*/ 704345 w 8238574"/>
                          <a:gd name="connsiteY5" fmla="*/ 3269530 h 3269530"/>
                          <a:gd name="connsiteX6" fmla="*/ 571320 w 8238574"/>
                          <a:gd name="connsiteY6" fmla="*/ 1341739 h 3269530"/>
                          <a:gd name="connsiteX0" fmla="*/ 571320 w 8273395"/>
                          <a:gd name="connsiteY0" fmla="*/ 1423665 h 3351456"/>
                          <a:gd name="connsiteX1" fmla="*/ 3210677 w 8273395"/>
                          <a:gd name="connsiteY1" fmla="*/ 1536899 h 3351456"/>
                          <a:gd name="connsiteX2" fmla="*/ 5813668 w 8273395"/>
                          <a:gd name="connsiteY2" fmla="*/ 866339 h 3351456"/>
                          <a:gd name="connsiteX3" fmla="*/ 6971908 w 8273395"/>
                          <a:gd name="connsiteY3" fmla="*/ 134819 h 3351456"/>
                          <a:gd name="connsiteX4" fmla="*/ 8008614 w 8273395"/>
                          <a:gd name="connsiteY4" fmla="*/ 3351456 h 3351456"/>
                          <a:gd name="connsiteX5" fmla="*/ 704345 w 8273395"/>
                          <a:gd name="connsiteY5" fmla="*/ 3351456 h 3351456"/>
                          <a:gd name="connsiteX6" fmla="*/ 571320 w 8273395"/>
                          <a:gd name="connsiteY6" fmla="*/ 1423665 h 3351456"/>
                          <a:gd name="connsiteX0" fmla="*/ 571320 w 8273395"/>
                          <a:gd name="connsiteY0" fmla="*/ 1329200 h 3256991"/>
                          <a:gd name="connsiteX1" fmla="*/ 3210677 w 8273395"/>
                          <a:gd name="connsiteY1" fmla="*/ 1442434 h 3256991"/>
                          <a:gd name="connsiteX2" fmla="*/ 6971908 w 8273395"/>
                          <a:gd name="connsiteY2" fmla="*/ 40354 h 3256991"/>
                          <a:gd name="connsiteX3" fmla="*/ 8008614 w 8273395"/>
                          <a:gd name="connsiteY3" fmla="*/ 3256991 h 3256991"/>
                          <a:gd name="connsiteX4" fmla="*/ 704345 w 8273395"/>
                          <a:gd name="connsiteY4" fmla="*/ 3256991 h 3256991"/>
                          <a:gd name="connsiteX5" fmla="*/ 571320 w 8273395"/>
                          <a:gd name="connsiteY5" fmla="*/ 1329200 h 3256991"/>
                          <a:gd name="connsiteX0" fmla="*/ 571320 w 8273395"/>
                          <a:gd name="connsiteY0" fmla="*/ 1347707 h 3275498"/>
                          <a:gd name="connsiteX1" fmla="*/ 6971908 w 8273395"/>
                          <a:gd name="connsiteY1" fmla="*/ 58861 h 3275498"/>
                          <a:gd name="connsiteX2" fmla="*/ 8008614 w 8273395"/>
                          <a:gd name="connsiteY2" fmla="*/ 3275498 h 3275498"/>
                          <a:gd name="connsiteX3" fmla="*/ 704345 w 8273395"/>
                          <a:gd name="connsiteY3" fmla="*/ 3275498 h 3275498"/>
                          <a:gd name="connsiteX4" fmla="*/ 571320 w 8273395"/>
                          <a:gd name="connsiteY4" fmla="*/ 1347707 h 3275498"/>
                          <a:gd name="connsiteX0" fmla="*/ 611303 w 8313378"/>
                          <a:gd name="connsiteY0" fmla="*/ 1378184 h 3305975"/>
                          <a:gd name="connsiteX1" fmla="*/ 4001991 w 8313378"/>
                          <a:gd name="connsiteY1" fmla="*/ 1483798 h 3305975"/>
                          <a:gd name="connsiteX2" fmla="*/ 7011891 w 8313378"/>
                          <a:gd name="connsiteY2" fmla="*/ 89338 h 3305975"/>
                          <a:gd name="connsiteX3" fmla="*/ 8048597 w 8313378"/>
                          <a:gd name="connsiteY3" fmla="*/ 3305975 h 3305975"/>
                          <a:gd name="connsiteX4" fmla="*/ 744328 w 8313378"/>
                          <a:gd name="connsiteY4" fmla="*/ 3305975 h 3305975"/>
                          <a:gd name="connsiteX5" fmla="*/ 611303 w 8313378"/>
                          <a:gd name="connsiteY5" fmla="*/ 1378184 h 3305975"/>
                          <a:gd name="connsiteX0" fmla="*/ 611303 w 8252240"/>
                          <a:gd name="connsiteY0" fmla="*/ 1327263 h 3255054"/>
                          <a:gd name="connsiteX1" fmla="*/ 4001991 w 8252240"/>
                          <a:gd name="connsiteY1" fmla="*/ 1432877 h 3255054"/>
                          <a:gd name="connsiteX2" fmla="*/ 6364191 w 8252240"/>
                          <a:gd name="connsiteY2" fmla="*/ 91757 h 3255054"/>
                          <a:gd name="connsiteX3" fmla="*/ 8048597 w 8252240"/>
                          <a:gd name="connsiteY3" fmla="*/ 3255054 h 3255054"/>
                          <a:gd name="connsiteX4" fmla="*/ 744328 w 8252240"/>
                          <a:gd name="connsiteY4" fmla="*/ 3255054 h 3255054"/>
                          <a:gd name="connsiteX5" fmla="*/ 611303 w 8252240"/>
                          <a:gd name="connsiteY5" fmla="*/ 1327263 h 3255054"/>
                          <a:gd name="connsiteX0" fmla="*/ 611303 w 8256787"/>
                          <a:gd name="connsiteY0" fmla="*/ 1312738 h 3240529"/>
                          <a:gd name="connsiteX1" fmla="*/ 4001991 w 8256787"/>
                          <a:gd name="connsiteY1" fmla="*/ 1418352 h 3240529"/>
                          <a:gd name="connsiteX2" fmla="*/ 6425151 w 8256787"/>
                          <a:gd name="connsiteY2" fmla="*/ 92472 h 3240529"/>
                          <a:gd name="connsiteX3" fmla="*/ 8048597 w 8256787"/>
                          <a:gd name="connsiteY3" fmla="*/ 3240529 h 3240529"/>
                          <a:gd name="connsiteX4" fmla="*/ 744328 w 8256787"/>
                          <a:gd name="connsiteY4" fmla="*/ 3240529 h 3240529"/>
                          <a:gd name="connsiteX5" fmla="*/ 611303 w 8256787"/>
                          <a:gd name="connsiteY5" fmla="*/ 1312738 h 3240529"/>
                          <a:gd name="connsiteX0" fmla="*/ 611303 w 8256787"/>
                          <a:gd name="connsiteY0" fmla="*/ 1407696 h 3335487"/>
                          <a:gd name="connsiteX1" fmla="*/ 4001991 w 8256787"/>
                          <a:gd name="connsiteY1" fmla="*/ 1513310 h 3335487"/>
                          <a:gd name="connsiteX2" fmla="*/ 5559484 w 8256787"/>
                          <a:gd name="connsiteY2" fmla="*/ 535009 h 3335487"/>
                          <a:gd name="connsiteX3" fmla="*/ 6425151 w 8256787"/>
                          <a:gd name="connsiteY3" fmla="*/ 187430 h 3335487"/>
                          <a:gd name="connsiteX4" fmla="*/ 8048597 w 8256787"/>
                          <a:gd name="connsiteY4" fmla="*/ 3335487 h 3335487"/>
                          <a:gd name="connsiteX5" fmla="*/ 744328 w 8256787"/>
                          <a:gd name="connsiteY5" fmla="*/ 3335487 h 3335487"/>
                          <a:gd name="connsiteX6" fmla="*/ 611303 w 8256787"/>
                          <a:gd name="connsiteY6" fmla="*/ 1407696 h 3335487"/>
                          <a:gd name="connsiteX0" fmla="*/ 611303 w 8238242"/>
                          <a:gd name="connsiteY0" fmla="*/ 1582031 h 3509822"/>
                          <a:gd name="connsiteX1" fmla="*/ 4001991 w 8238242"/>
                          <a:gd name="connsiteY1" fmla="*/ 1687645 h 3509822"/>
                          <a:gd name="connsiteX2" fmla="*/ 5559484 w 8238242"/>
                          <a:gd name="connsiteY2" fmla="*/ 709344 h 3509822"/>
                          <a:gd name="connsiteX3" fmla="*/ 6158451 w 8238242"/>
                          <a:gd name="connsiteY3" fmla="*/ 156025 h 3509822"/>
                          <a:gd name="connsiteX4" fmla="*/ 8048597 w 8238242"/>
                          <a:gd name="connsiteY4" fmla="*/ 3509822 h 3509822"/>
                          <a:gd name="connsiteX5" fmla="*/ 744328 w 8238242"/>
                          <a:gd name="connsiteY5" fmla="*/ 3509822 h 3509822"/>
                          <a:gd name="connsiteX6" fmla="*/ 611303 w 8238242"/>
                          <a:gd name="connsiteY6" fmla="*/ 1582031 h 3509822"/>
                          <a:gd name="connsiteX0" fmla="*/ 611303 w 8238242"/>
                          <a:gd name="connsiteY0" fmla="*/ 1585011 h 3512802"/>
                          <a:gd name="connsiteX1" fmla="*/ 4001991 w 8238242"/>
                          <a:gd name="connsiteY1" fmla="*/ 1690625 h 3512802"/>
                          <a:gd name="connsiteX2" fmla="*/ 5513764 w 8238242"/>
                          <a:gd name="connsiteY2" fmla="*/ 689464 h 3512802"/>
                          <a:gd name="connsiteX3" fmla="*/ 6158451 w 8238242"/>
                          <a:gd name="connsiteY3" fmla="*/ 159005 h 3512802"/>
                          <a:gd name="connsiteX4" fmla="*/ 8048597 w 8238242"/>
                          <a:gd name="connsiteY4" fmla="*/ 3512802 h 3512802"/>
                          <a:gd name="connsiteX5" fmla="*/ 744328 w 8238242"/>
                          <a:gd name="connsiteY5" fmla="*/ 3512802 h 3512802"/>
                          <a:gd name="connsiteX6" fmla="*/ 611303 w 8238242"/>
                          <a:gd name="connsiteY6" fmla="*/ 1585011 h 3512802"/>
                          <a:gd name="connsiteX0" fmla="*/ 611303 w 8238242"/>
                          <a:gd name="connsiteY0" fmla="*/ 1464248 h 3392039"/>
                          <a:gd name="connsiteX1" fmla="*/ 4001991 w 8238242"/>
                          <a:gd name="connsiteY1" fmla="*/ 1569862 h 3392039"/>
                          <a:gd name="connsiteX2" fmla="*/ 6158451 w 8238242"/>
                          <a:gd name="connsiteY2" fmla="*/ 38242 h 3392039"/>
                          <a:gd name="connsiteX3" fmla="*/ 8048597 w 8238242"/>
                          <a:gd name="connsiteY3" fmla="*/ 3392039 h 3392039"/>
                          <a:gd name="connsiteX4" fmla="*/ 744328 w 8238242"/>
                          <a:gd name="connsiteY4" fmla="*/ 3392039 h 3392039"/>
                          <a:gd name="connsiteX5" fmla="*/ 611303 w 8238242"/>
                          <a:gd name="connsiteY5" fmla="*/ 1464248 h 3392039"/>
                          <a:gd name="connsiteX0" fmla="*/ 611303 w 8267782"/>
                          <a:gd name="connsiteY0" fmla="*/ 1412063 h 3339854"/>
                          <a:gd name="connsiteX1" fmla="*/ 4001991 w 8267782"/>
                          <a:gd name="connsiteY1" fmla="*/ 1517677 h 3339854"/>
                          <a:gd name="connsiteX2" fmla="*/ 6562311 w 8267782"/>
                          <a:gd name="connsiteY2" fmla="*/ 39397 h 3339854"/>
                          <a:gd name="connsiteX3" fmla="*/ 8048597 w 8267782"/>
                          <a:gd name="connsiteY3" fmla="*/ 3339854 h 3339854"/>
                          <a:gd name="connsiteX4" fmla="*/ 744328 w 8267782"/>
                          <a:gd name="connsiteY4" fmla="*/ 3339854 h 3339854"/>
                          <a:gd name="connsiteX5" fmla="*/ 611303 w 8267782"/>
                          <a:gd name="connsiteY5" fmla="*/ 1412063 h 3339854"/>
                          <a:gd name="connsiteX0" fmla="*/ 611303 w 8239703"/>
                          <a:gd name="connsiteY0" fmla="*/ 1568807 h 3496598"/>
                          <a:gd name="connsiteX1" fmla="*/ 4001991 w 8239703"/>
                          <a:gd name="connsiteY1" fmla="*/ 1674421 h 3496598"/>
                          <a:gd name="connsiteX2" fmla="*/ 6181311 w 8239703"/>
                          <a:gd name="connsiteY2" fmla="*/ 36121 h 3496598"/>
                          <a:gd name="connsiteX3" fmla="*/ 8048597 w 8239703"/>
                          <a:gd name="connsiteY3" fmla="*/ 3496598 h 3496598"/>
                          <a:gd name="connsiteX4" fmla="*/ 744328 w 8239703"/>
                          <a:gd name="connsiteY4" fmla="*/ 3496598 h 3496598"/>
                          <a:gd name="connsiteX5" fmla="*/ 611303 w 8239703"/>
                          <a:gd name="connsiteY5" fmla="*/ 1568807 h 3496598"/>
                          <a:gd name="connsiteX0" fmla="*/ 611303 w 8239703"/>
                          <a:gd name="connsiteY0" fmla="*/ 1762742 h 3690533"/>
                          <a:gd name="connsiteX1" fmla="*/ 4001991 w 8239703"/>
                          <a:gd name="connsiteY1" fmla="*/ 1868356 h 3690533"/>
                          <a:gd name="connsiteX2" fmla="*/ 5800312 w 8239703"/>
                          <a:gd name="connsiteY2" fmla="*/ 538648 h 3690533"/>
                          <a:gd name="connsiteX3" fmla="*/ 6181311 w 8239703"/>
                          <a:gd name="connsiteY3" fmla="*/ 230056 h 3690533"/>
                          <a:gd name="connsiteX4" fmla="*/ 8048597 w 8239703"/>
                          <a:gd name="connsiteY4" fmla="*/ 3690533 h 3690533"/>
                          <a:gd name="connsiteX5" fmla="*/ 744328 w 8239703"/>
                          <a:gd name="connsiteY5" fmla="*/ 3690533 h 3690533"/>
                          <a:gd name="connsiteX6" fmla="*/ 611303 w 8239703"/>
                          <a:gd name="connsiteY6" fmla="*/ 1762742 h 3690533"/>
                          <a:gd name="connsiteX0" fmla="*/ 611303 w 8256015"/>
                          <a:gd name="connsiteY0" fmla="*/ 2186303 h 4114094"/>
                          <a:gd name="connsiteX1" fmla="*/ 4001991 w 8256015"/>
                          <a:gd name="connsiteY1" fmla="*/ 2291917 h 4114094"/>
                          <a:gd name="connsiteX2" fmla="*/ 5800312 w 8256015"/>
                          <a:gd name="connsiteY2" fmla="*/ 962209 h 4114094"/>
                          <a:gd name="connsiteX3" fmla="*/ 6414991 w 8256015"/>
                          <a:gd name="connsiteY3" fmla="*/ 155777 h 4114094"/>
                          <a:gd name="connsiteX4" fmla="*/ 8048597 w 8256015"/>
                          <a:gd name="connsiteY4" fmla="*/ 4114094 h 4114094"/>
                          <a:gd name="connsiteX5" fmla="*/ 744328 w 8256015"/>
                          <a:gd name="connsiteY5" fmla="*/ 4114094 h 4114094"/>
                          <a:gd name="connsiteX6" fmla="*/ 611303 w 8256015"/>
                          <a:gd name="connsiteY6" fmla="*/ 2186303 h 4114094"/>
                          <a:gd name="connsiteX0" fmla="*/ 611303 w 8256015"/>
                          <a:gd name="connsiteY0" fmla="*/ 2214425 h 4142216"/>
                          <a:gd name="connsiteX1" fmla="*/ 4001991 w 8256015"/>
                          <a:gd name="connsiteY1" fmla="*/ 2320039 h 4142216"/>
                          <a:gd name="connsiteX2" fmla="*/ 5932392 w 8256015"/>
                          <a:gd name="connsiteY2" fmla="*/ 756651 h 4142216"/>
                          <a:gd name="connsiteX3" fmla="*/ 6414991 w 8256015"/>
                          <a:gd name="connsiteY3" fmla="*/ 183899 h 4142216"/>
                          <a:gd name="connsiteX4" fmla="*/ 8048597 w 8256015"/>
                          <a:gd name="connsiteY4" fmla="*/ 4142216 h 4142216"/>
                          <a:gd name="connsiteX5" fmla="*/ 744328 w 8256015"/>
                          <a:gd name="connsiteY5" fmla="*/ 4142216 h 4142216"/>
                          <a:gd name="connsiteX6" fmla="*/ 611303 w 8256015"/>
                          <a:gd name="connsiteY6" fmla="*/ 2214425 h 4142216"/>
                          <a:gd name="connsiteX0" fmla="*/ 611303 w 8256015"/>
                          <a:gd name="connsiteY0" fmla="*/ 2238643 h 4166434"/>
                          <a:gd name="connsiteX1" fmla="*/ 4001991 w 8256015"/>
                          <a:gd name="connsiteY1" fmla="*/ 2344257 h 4166434"/>
                          <a:gd name="connsiteX2" fmla="*/ 5922232 w 8256015"/>
                          <a:gd name="connsiteY2" fmla="*/ 628469 h 4166434"/>
                          <a:gd name="connsiteX3" fmla="*/ 6414991 w 8256015"/>
                          <a:gd name="connsiteY3" fmla="*/ 208117 h 4166434"/>
                          <a:gd name="connsiteX4" fmla="*/ 8048597 w 8256015"/>
                          <a:gd name="connsiteY4" fmla="*/ 4166434 h 4166434"/>
                          <a:gd name="connsiteX5" fmla="*/ 744328 w 8256015"/>
                          <a:gd name="connsiteY5" fmla="*/ 4166434 h 4166434"/>
                          <a:gd name="connsiteX6" fmla="*/ 611303 w 8256015"/>
                          <a:gd name="connsiteY6" fmla="*/ 2238643 h 4166434"/>
                          <a:gd name="connsiteX0" fmla="*/ 611303 w 8256015"/>
                          <a:gd name="connsiteY0" fmla="*/ 2267327 h 4195118"/>
                          <a:gd name="connsiteX1" fmla="*/ 4001991 w 8256015"/>
                          <a:gd name="connsiteY1" fmla="*/ 2372941 h 4195118"/>
                          <a:gd name="connsiteX2" fmla="*/ 5973032 w 8256015"/>
                          <a:gd name="connsiteY2" fmla="*/ 514913 h 4195118"/>
                          <a:gd name="connsiteX3" fmla="*/ 6414991 w 8256015"/>
                          <a:gd name="connsiteY3" fmla="*/ 236801 h 4195118"/>
                          <a:gd name="connsiteX4" fmla="*/ 8048597 w 8256015"/>
                          <a:gd name="connsiteY4" fmla="*/ 4195118 h 4195118"/>
                          <a:gd name="connsiteX5" fmla="*/ 744328 w 8256015"/>
                          <a:gd name="connsiteY5" fmla="*/ 4195118 h 4195118"/>
                          <a:gd name="connsiteX6" fmla="*/ 611303 w 8256015"/>
                          <a:gd name="connsiteY6" fmla="*/ 2267327 h 4195118"/>
                          <a:gd name="connsiteX0" fmla="*/ 611303 w 8256015"/>
                          <a:gd name="connsiteY0" fmla="*/ 2242059 h 4169850"/>
                          <a:gd name="connsiteX1" fmla="*/ 4001991 w 8256015"/>
                          <a:gd name="connsiteY1" fmla="*/ 2347673 h 4169850"/>
                          <a:gd name="connsiteX2" fmla="*/ 5589492 w 8256015"/>
                          <a:gd name="connsiteY2" fmla="*/ 1137346 h 4169850"/>
                          <a:gd name="connsiteX3" fmla="*/ 5973032 w 8256015"/>
                          <a:gd name="connsiteY3" fmla="*/ 489645 h 4169850"/>
                          <a:gd name="connsiteX4" fmla="*/ 6414991 w 8256015"/>
                          <a:gd name="connsiteY4" fmla="*/ 211533 h 4169850"/>
                          <a:gd name="connsiteX5" fmla="*/ 8048597 w 8256015"/>
                          <a:gd name="connsiteY5" fmla="*/ 4169850 h 4169850"/>
                          <a:gd name="connsiteX6" fmla="*/ 744328 w 8256015"/>
                          <a:gd name="connsiteY6" fmla="*/ 4169850 h 4169850"/>
                          <a:gd name="connsiteX7" fmla="*/ 611303 w 8256015"/>
                          <a:gd name="connsiteY7" fmla="*/ 2242059 h 4169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256015" h="4169850">
                            <a:moveTo>
                              <a:pt x="611303" y="2242059"/>
                            </a:moveTo>
                            <a:cubicBezTo>
                              <a:pt x="1154247" y="1938363"/>
                              <a:pt x="2935226" y="2562481"/>
                              <a:pt x="4001991" y="2347673"/>
                            </a:cubicBezTo>
                            <a:cubicBezTo>
                              <a:pt x="4814756" y="2143234"/>
                              <a:pt x="5260985" y="1447017"/>
                              <a:pt x="5589492" y="1137346"/>
                            </a:cubicBezTo>
                            <a:cubicBezTo>
                              <a:pt x="5917999" y="827675"/>
                              <a:pt x="5818516" y="623627"/>
                              <a:pt x="5973032" y="489645"/>
                            </a:cubicBezTo>
                            <a:cubicBezTo>
                              <a:pt x="6127549" y="355663"/>
                              <a:pt x="6012337" y="-344261"/>
                              <a:pt x="6414991" y="211533"/>
                            </a:cubicBezTo>
                            <a:cubicBezTo>
                              <a:pt x="6822725" y="705729"/>
                              <a:pt x="8912851" y="3666764"/>
                              <a:pt x="8048597" y="4169850"/>
                            </a:cubicBezTo>
                            <a:lnTo>
                              <a:pt x="744328" y="4169850"/>
                            </a:lnTo>
                            <a:cubicBezTo>
                              <a:pt x="-495221" y="3848552"/>
                              <a:pt x="68359" y="2545755"/>
                              <a:pt x="611303" y="2242059"/>
                            </a:cubicBezTo>
                            <a:close/>
                          </a:path>
                        </a:pathLst>
                      </a:custGeom>
                      <a:solidFill>
                        <a:srgbClr val="013236"/>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43590734" id="Rectangle 4" o:spid="_x0000_s1026" style="position:absolute;margin-left:324.5pt;margin-top:-67.7pt;width:285.35pt;height:144.1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256015,4169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" path="m611303,2242059v542944,-303696,2323923,320422,3390688,105614c4814756,2143234,5260985,1447017,5589492,1137346,5917999,827675,5818516,623627,5973032,489645v154517,-133982,39305,-833906,441959,-278112c6822725,705729,8912851,3666764,8048597,4169850r-7304269,c-495221,3848552,68359,2545755,611303,2242059xe" fillcolor="#013236" strokecolor="#030e13 [484]" strokeweight="1pt">
              <v:stroke joinstyle="miter"/>
              <v:path arrowok="t" o:connecttype="custom" o:connectlocs="268352,984196;1756806,1030557;2453692,499260;2622059,214939;2816072,92857;3533197,1830438;326747,1830438;268352,984196" o:connectangles="0,0,0,0,0,0,0,0"/>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69917" w14:textId="77777777" w:rsidR="005358E9" w:rsidRDefault="005358E9" w:rsidP="00772091">
      <w:r>
        <w:separator/>
      </w:r>
    </w:p>
  </w:footnote>
  <w:footnote w:type="continuationSeparator" w:id="0">
    <w:p w14:paraId="43B78B3A" w14:textId="77777777" w:rsidR="005358E9" w:rsidRDefault="005358E9" w:rsidP="00772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111FF" w14:textId="77777777" w:rsidR="00BB1105" w:rsidRDefault="00901595" w:rsidP="00772091">
    <w:pPr>
      <w:pStyle w:val="Header"/>
    </w:pPr>
    <w:r w:rsidRPr="001B5774">
      <w:rPr>
        <w:noProof/>
      </w:rPr>
      <mc:AlternateContent>
        <mc:Choice Requires="wps">
          <w:drawing>
            <wp:anchor distT="0" distB="0" distL="114300" distR="114300" simplePos="0" relativeHeight="251665408" behindDoc="1" locked="0" layoutInCell="1" allowOverlap="1" wp14:anchorId="52584014" wp14:editId="03162537">
              <wp:simplePos x="0" y="0"/>
              <wp:positionH relativeFrom="column">
                <wp:posOffset>-1670335</wp:posOffset>
              </wp:positionH>
              <wp:positionV relativeFrom="paragraph">
                <wp:posOffset>-449892</wp:posOffset>
              </wp:positionV>
              <wp:extent cx="1991376" cy="2683898"/>
              <wp:effectExtent l="0" t="0" r="8890" b="2540"/>
              <wp:wrapNone/>
              <wp:docPr id="15" name="Rectangle 3"/>
              <wp:cNvGraphicFramePr/>
              <a:graphic xmlns:a="http://schemas.openxmlformats.org/drawingml/2006/main">
                <a:graphicData uri="http://schemas.microsoft.com/office/word/2010/wordprocessingShape">
                  <wps:wsp>
                    <wps:cNvSpPr/>
                    <wps:spPr>
                      <a:xfrm>
                        <a:off x="0" y="0"/>
                        <a:ext cx="1991376" cy="2683898"/>
                      </a:xfrm>
                      <a:custGeom>
                        <a:avLst/>
                        <a:gdLst>
                          <a:gd name="connsiteX0" fmla="*/ 0 w 4695463"/>
                          <a:gd name="connsiteY0" fmla="*/ 0 h 4094480"/>
                          <a:gd name="connsiteX1" fmla="*/ 4695463 w 4695463"/>
                          <a:gd name="connsiteY1" fmla="*/ 0 h 4094480"/>
                          <a:gd name="connsiteX2" fmla="*/ 4695463 w 4695463"/>
                          <a:gd name="connsiteY2" fmla="*/ 4094480 h 4094480"/>
                          <a:gd name="connsiteX3" fmla="*/ 0 w 4695463"/>
                          <a:gd name="connsiteY3" fmla="*/ 4094480 h 4094480"/>
                          <a:gd name="connsiteX4" fmla="*/ 0 w 4695463"/>
                          <a:gd name="connsiteY4" fmla="*/ 0 h 4094480"/>
                          <a:gd name="connsiteX0" fmla="*/ 0 w 4695463"/>
                          <a:gd name="connsiteY0" fmla="*/ 0 h 4094480"/>
                          <a:gd name="connsiteX1" fmla="*/ 4695463 w 4695463"/>
                          <a:gd name="connsiteY1" fmla="*/ 0 h 4094480"/>
                          <a:gd name="connsiteX2" fmla="*/ 3977832 w 4695463"/>
                          <a:gd name="connsiteY2" fmla="*/ 3133782 h 4094480"/>
                          <a:gd name="connsiteX3" fmla="*/ 0 w 4695463"/>
                          <a:gd name="connsiteY3" fmla="*/ 4094480 h 4094480"/>
                          <a:gd name="connsiteX4" fmla="*/ 0 w 4695463"/>
                          <a:gd name="connsiteY4" fmla="*/ 0 h 4094480"/>
                          <a:gd name="connsiteX0" fmla="*/ 0 w 4695463"/>
                          <a:gd name="connsiteY0" fmla="*/ 0 h 4094480"/>
                          <a:gd name="connsiteX1" fmla="*/ 4695463 w 4695463"/>
                          <a:gd name="connsiteY1" fmla="*/ 0 h 4094480"/>
                          <a:gd name="connsiteX2" fmla="*/ 3584293 w 4695463"/>
                          <a:gd name="connsiteY2" fmla="*/ 1953164 h 4094480"/>
                          <a:gd name="connsiteX3" fmla="*/ 0 w 4695463"/>
                          <a:gd name="connsiteY3" fmla="*/ 4094480 h 4094480"/>
                          <a:gd name="connsiteX4" fmla="*/ 0 w 4695463"/>
                          <a:gd name="connsiteY4" fmla="*/ 0 h 4094480"/>
                          <a:gd name="connsiteX0" fmla="*/ 0 w 4695463"/>
                          <a:gd name="connsiteY0" fmla="*/ 0 h 4094480"/>
                          <a:gd name="connsiteX1" fmla="*/ 4695463 w 4695463"/>
                          <a:gd name="connsiteY1" fmla="*/ 0 h 4094480"/>
                          <a:gd name="connsiteX2" fmla="*/ 3584293 w 4695463"/>
                          <a:gd name="connsiteY2" fmla="*/ 1953164 h 4094480"/>
                          <a:gd name="connsiteX3" fmla="*/ 0 w 4695463"/>
                          <a:gd name="connsiteY3" fmla="*/ 4094480 h 4094480"/>
                          <a:gd name="connsiteX4" fmla="*/ 0 w 4695463"/>
                          <a:gd name="connsiteY4" fmla="*/ 0 h 4094480"/>
                          <a:gd name="connsiteX0" fmla="*/ 0 w 4695463"/>
                          <a:gd name="connsiteY0" fmla="*/ 0 h 4094480"/>
                          <a:gd name="connsiteX1" fmla="*/ 4695463 w 4695463"/>
                          <a:gd name="connsiteY1" fmla="*/ 0 h 4094480"/>
                          <a:gd name="connsiteX2" fmla="*/ 3480121 w 4695463"/>
                          <a:gd name="connsiteY2" fmla="*/ 1918440 h 4094480"/>
                          <a:gd name="connsiteX3" fmla="*/ 0 w 4695463"/>
                          <a:gd name="connsiteY3" fmla="*/ 4094480 h 4094480"/>
                          <a:gd name="connsiteX4" fmla="*/ 0 w 4695463"/>
                          <a:gd name="connsiteY4" fmla="*/ 0 h 4094480"/>
                          <a:gd name="connsiteX0" fmla="*/ 0 w 4695463"/>
                          <a:gd name="connsiteY0" fmla="*/ 0 h 4094480"/>
                          <a:gd name="connsiteX1" fmla="*/ 4695463 w 4695463"/>
                          <a:gd name="connsiteY1" fmla="*/ 0 h 4094480"/>
                          <a:gd name="connsiteX2" fmla="*/ 3480121 w 4695463"/>
                          <a:gd name="connsiteY2" fmla="*/ 1918440 h 4094480"/>
                          <a:gd name="connsiteX3" fmla="*/ 0 w 4695463"/>
                          <a:gd name="connsiteY3" fmla="*/ 4094480 h 4094480"/>
                          <a:gd name="connsiteX4" fmla="*/ 0 w 4695463"/>
                          <a:gd name="connsiteY4" fmla="*/ 0 h 4094480"/>
                          <a:gd name="connsiteX0" fmla="*/ 0 w 4695463"/>
                          <a:gd name="connsiteY0" fmla="*/ 0 h 4094480"/>
                          <a:gd name="connsiteX1" fmla="*/ 4695463 w 4695463"/>
                          <a:gd name="connsiteY1" fmla="*/ 0 h 4094480"/>
                          <a:gd name="connsiteX2" fmla="*/ 3457261 w 4695463"/>
                          <a:gd name="connsiteY2" fmla="*/ 1915900 h 4094480"/>
                          <a:gd name="connsiteX3" fmla="*/ 0 w 4695463"/>
                          <a:gd name="connsiteY3" fmla="*/ 4094480 h 4094480"/>
                          <a:gd name="connsiteX4" fmla="*/ 0 w 4695463"/>
                          <a:gd name="connsiteY4" fmla="*/ 0 h 4094480"/>
                          <a:gd name="connsiteX0" fmla="*/ 0 w 4695463"/>
                          <a:gd name="connsiteY0" fmla="*/ 0 h 4094480"/>
                          <a:gd name="connsiteX1" fmla="*/ 4695463 w 4695463"/>
                          <a:gd name="connsiteY1" fmla="*/ 0 h 4094480"/>
                          <a:gd name="connsiteX2" fmla="*/ 3457261 w 4695463"/>
                          <a:gd name="connsiteY2" fmla="*/ 1915900 h 4094480"/>
                          <a:gd name="connsiteX3" fmla="*/ 0 w 4695463"/>
                          <a:gd name="connsiteY3" fmla="*/ 4094480 h 4094480"/>
                          <a:gd name="connsiteX4" fmla="*/ 0 w 4695463"/>
                          <a:gd name="connsiteY4" fmla="*/ 0 h 4094480"/>
                          <a:gd name="connsiteX0" fmla="*/ 0 w 4695463"/>
                          <a:gd name="connsiteY0" fmla="*/ 0 h 4094480"/>
                          <a:gd name="connsiteX1" fmla="*/ 4695463 w 4695463"/>
                          <a:gd name="connsiteY1" fmla="*/ 0 h 4094480"/>
                          <a:gd name="connsiteX2" fmla="*/ 3457261 w 4695463"/>
                          <a:gd name="connsiteY2" fmla="*/ 1915900 h 4094480"/>
                          <a:gd name="connsiteX3" fmla="*/ 0 w 4695463"/>
                          <a:gd name="connsiteY3" fmla="*/ 4094480 h 4094480"/>
                          <a:gd name="connsiteX4" fmla="*/ 0 w 4695463"/>
                          <a:gd name="connsiteY4" fmla="*/ 0 h 4094480"/>
                          <a:gd name="connsiteX0" fmla="*/ 0 w 4695463"/>
                          <a:gd name="connsiteY0" fmla="*/ 0 h 4094480"/>
                          <a:gd name="connsiteX1" fmla="*/ 4695463 w 4695463"/>
                          <a:gd name="connsiteY1" fmla="*/ 0 h 4094480"/>
                          <a:gd name="connsiteX2" fmla="*/ 3457261 w 4695463"/>
                          <a:gd name="connsiteY2" fmla="*/ 1915900 h 4094480"/>
                          <a:gd name="connsiteX3" fmla="*/ 0 w 4695463"/>
                          <a:gd name="connsiteY3" fmla="*/ 4094480 h 4094480"/>
                          <a:gd name="connsiteX4" fmla="*/ 0 w 4695463"/>
                          <a:gd name="connsiteY4" fmla="*/ 0 h 4094480"/>
                          <a:gd name="connsiteX0" fmla="*/ 0 w 4695463"/>
                          <a:gd name="connsiteY0" fmla="*/ 0 h 6327317"/>
                          <a:gd name="connsiteX1" fmla="*/ 4695463 w 4695463"/>
                          <a:gd name="connsiteY1" fmla="*/ 0 h 6327317"/>
                          <a:gd name="connsiteX2" fmla="*/ 3457261 w 4695463"/>
                          <a:gd name="connsiteY2" fmla="*/ 1915900 h 6327317"/>
                          <a:gd name="connsiteX3" fmla="*/ 510362 w 4695463"/>
                          <a:gd name="connsiteY3" fmla="*/ 6327317 h 6327317"/>
                          <a:gd name="connsiteX4" fmla="*/ 0 w 4695463"/>
                          <a:gd name="connsiteY4" fmla="*/ 0 h 6327317"/>
                          <a:gd name="connsiteX0" fmla="*/ 0 w 4695463"/>
                          <a:gd name="connsiteY0" fmla="*/ 0 h 6327317"/>
                          <a:gd name="connsiteX1" fmla="*/ 4695463 w 4695463"/>
                          <a:gd name="connsiteY1" fmla="*/ 0 h 6327317"/>
                          <a:gd name="connsiteX2" fmla="*/ 3495361 w 4695463"/>
                          <a:gd name="connsiteY2" fmla="*/ 1917805 h 6327317"/>
                          <a:gd name="connsiteX3" fmla="*/ 510362 w 4695463"/>
                          <a:gd name="connsiteY3" fmla="*/ 6327317 h 6327317"/>
                          <a:gd name="connsiteX4" fmla="*/ 0 w 4695463"/>
                          <a:gd name="connsiteY4" fmla="*/ 0 h 6327317"/>
                          <a:gd name="connsiteX0" fmla="*/ 0 w 4695463"/>
                          <a:gd name="connsiteY0" fmla="*/ 0 h 6327317"/>
                          <a:gd name="connsiteX1" fmla="*/ 4695463 w 4695463"/>
                          <a:gd name="connsiteY1" fmla="*/ 0 h 6327317"/>
                          <a:gd name="connsiteX2" fmla="*/ 3495361 w 4695463"/>
                          <a:gd name="connsiteY2" fmla="*/ 1917805 h 6327317"/>
                          <a:gd name="connsiteX3" fmla="*/ 510362 w 4695463"/>
                          <a:gd name="connsiteY3" fmla="*/ 6327317 h 6327317"/>
                          <a:gd name="connsiteX4" fmla="*/ 0 w 4695463"/>
                          <a:gd name="connsiteY4" fmla="*/ 0 h 6327317"/>
                          <a:gd name="connsiteX0" fmla="*/ 0 w 4695463"/>
                          <a:gd name="connsiteY0" fmla="*/ 0 h 6327317"/>
                          <a:gd name="connsiteX1" fmla="*/ 4695463 w 4695463"/>
                          <a:gd name="connsiteY1" fmla="*/ 0 h 6327317"/>
                          <a:gd name="connsiteX2" fmla="*/ 3495361 w 4695463"/>
                          <a:gd name="connsiteY2" fmla="*/ 1917805 h 6327317"/>
                          <a:gd name="connsiteX3" fmla="*/ 510362 w 4695463"/>
                          <a:gd name="connsiteY3" fmla="*/ 6327317 h 6327317"/>
                          <a:gd name="connsiteX4" fmla="*/ 0 w 4695463"/>
                          <a:gd name="connsiteY4" fmla="*/ 0 h 6327317"/>
                          <a:gd name="connsiteX0" fmla="*/ 0 w 4695463"/>
                          <a:gd name="connsiteY0" fmla="*/ 0 h 6327317"/>
                          <a:gd name="connsiteX1" fmla="*/ 4695463 w 4695463"/>
                          <a:gd name="connsiteY1" fmla="*/ 0 h 6327317"/>
                          <a:gd name="connsiteX2" fmla="*/ 3495361 w 4695463"/>
                          <a:gd name="connsiteY2" fmla="*/ 1917805 h 6327317"/>
                          <a:gd name="connsiteX3" fmla="*/ 510362 w 4695463"/>
                          <a:gd name="connsiteY3" fmla="*/ 6327317 h 6327317"/>
                          <a:gd name="connsiteX4" fmla="*/ 0 w 4695463"/>
                          <a:gd name="connsiteY4" fmla="*/ 0 h 632731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695463" h="6327317">
                            <a:moveTo>
                              <a:pt x="0" y="0"/>
                            </a:moveTo>
                            <a:lnTo>
                              <a:pt x="4695463" y="0"/>
                            </a:lnTo>
                            <a:cubicBezTo>
                              <a:pt x="4325073" y="651055"/>
                              <a:pt x="3552039" y="979119"/>
                              <a:pt x="3495361" y="1917805"/>
                            </a:cubicBezTo>
                            <a:cubicBezTo>
                              <a:pt x="3221247" y="3650304"/>
                              <a:pt x="1670402" y="5601970"/>
                              <a:pt x="510362" y="6327317"/>
                            </a:cubicBezTo>
                            <a:lnTo>
                              <a:pt x="0" y="0"/>
                            </a:lnTo>
                            <a:close/>
                          </a:path>
                        </a:pathLst>
                      </a:custGeom>
                      <a:solidFill>
                        <a:srgbClr val="39BEA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73EE64F" w14:textId="039E7185" w:rsidR="00B519E8" w:rsidRDefault="00B519E8" w:rsidP="00B519E8">
                          <w:pPr>
                            <w:jc w:val="center"/>
                            <w:rPr>
                              <w:rFonts w:hint="cs"/>
                              <w:lang w:bidi="ar-SY"/>
                            </w:rPr>
                          </w:pPr>
                          <w:r>
                            <w:rPr>
                              <w:rFonts w:hint="cs"/>
                              <w:rtl/>
                              <w:lang w:bidi="ar-SY"/>
                            </w:rPr>
                            <w:t>}</w:t>
                          </w:r>
                        </w:p>
                      </w:txbxContent>
                    </wps:txbx>
                    <wps:bodyPr rtlCol="0" anchor="ctr"/>
                  </wps:wsp>
                </a:graphicData>
              </a:graphic>
              <wp14:sizeRelH relativeFrom="margin">
                <wp14:pctWidth>0</wp14:pctWidth>
              </wp14:sizeRelH>
              <wp14:sizeRelV relativeFrom="margin">
                <wp14:pctHeight>0</wp14:pctHeight>
              </wp14:sizeRelV>
            </wp:anchor>
          </w:drawing>
        </mc:Choice>
        <mc:Fallback>
          <w:pict>
            <v:shape w14:anchorId="52584014" id="Rectangle 3" o:spid="_x0000_s1037" style="position:absolute;left:0;text-align:left;margin-left:-131.5pt;margin-top:-35.4pt;width:156.8pt;height:211.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695463,632731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" adj="-11796480,,5400" path="m,l4695463,c4325073,651055,3552039,979119,3495361,1917805,3221247,3650304,1670402,5601970,510362,6327317l,xe" fillcolor="#39bea6" stroked="f" strokeweight="1pt">
              <v:stroke joinstyle="miter"/>
              <v:formulas/>
              <v:path arrowok="t" o:connecttype="custom" o:connectlocs="0,0;1991376,0;1482405,813487;216448,2683898;0,0" o:connectangles="0,0,0,0,0" textboxrect="0,0,4695463,6327317"/>
              <v:textbox>
                <w:txbxContent>
                  <w:p w14:paraId="373EE64F" w14:textId="039E7185" w:rsidR="00B519E8" w:rsidRDefault="00B519E8" w:rsidP="00B519E8">
                    <w:pPr>
                      <w:jc w:val="center"/>
                      <w:rPr>
                        <w:rFonts w:hint="cs"/>
                        <w:lang w:bidi="ar-SY"/>
                      </w:rPr>
                    </w:pPr>
                    <w:r>
                      <w:rPr>
                        <w:rFonts w:hint="cs"/>
                        <w:rtl/>
                        <w:lang w:bidi="ar-SY"/>
                      </w:rPr>
                      <w:t>}</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B1C6C"/>
    <w:multiLevelType w:val="hybridMultilevel"/>
    <w:tmpl w:val="FE0EEDAA"/>
    <w:lvl w:ilvl="0" w:tplc="4E9C30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510AC"/>
    <w:multiLevelType w:val="hybridMultilevel"/>
    <w:tmpl w:val="7DC2E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691320"/>
    <w:multiLevelType w:val="hybridMultilevel"/>
    <w:tmpl w:val="AC28E59A"/>
    <w:lvl w:ilvl="0" w:tplc="06D681E8">
      <w:start w:val="1"/>
      <w:numFmt w:val="decimal"/>
      <w:lvlText w:val="%1."/>
      <w:lvlJc w:val="left"/>
      <w:pPr>
        <w:ind w:left="360" w:hanging="360"/>
      </w:pPr>
      <w:rPr>
        <w:i/>
        <w:iCs w:val="0"/>
      </w:rPr>
    </w:lvl>
    <w:lvl w:ilvl="1" w:tplc="FFFFFFFF">
      <w:start w:val="1"/>
      <w:numFmt w:val="lowerLetter"/>
      <w:lvlText w:val="%2."/>
      <w:lvlJc w:val="left"/>
      <w:pPr>
        <w:ind w:left="720" w:hanging="360"/>
      </w:pPr>
      <w:rPr>
        <w:b/>
        <w:bCs/>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start w:val="1"/>
      <w:numFmt w:val="arabicAlpha"/>
      <w:lvlText w:val="%5."/>
      <w:lvlJc w:val="left"/>
      <w:pPr>
        <w:ind w:left="3240" w:hanging="360"/>
      </w:pPr>
      <w:rPr>
        <w:rFonts w:hint="default"/>
      </w:rPr>
    </w:lvl>
    <w:lvl w:ilvl="5" w:tplc="FFFFFFFF">
      <w:start w:val="1"/>
      <w:numFmt w:val="decimal"/>
      <w:lvlText w:val="%6-"/>
      <w:lvlJc w:val="left"/>
      <w:pPr>
        <w:ind w:left="4140" w:hanging="360"/>
      </w:pPr>
      <w:rPr>
        <w:rFonts w:hint="default"/>
        <w:b/>
      </w:r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3994101"/>
    <w:multiLevelType w:val="multilevel"/>
    <w:tmpl w:val="11E0324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670264"/>
    <w:multiLevelType w:val="multilevel"/>
    <w:tmpl w:val="D780F0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F423B"/>
    <w:multiLevelType w:val="hybridMultilevel"/>
    <w:tmpl w:val="9F3C280E"/>
    <w:lvl w:ilvl="0" w:tplc="53348C38">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670" w:hanging="360"/>
      </w:pPr>
      <w:rPr>
        <w:rFonts w:ascii="Courier New" w:hAnsi="Courier New" w:cs="Courier New" w:hint="default"/>
      </w:rPr>
    </w:lvl>
    <w:lvl w:ilvl="2" w:tplc="08090005" w:tentative="1">
      <w:start w:val="1"/>
      <w:numFmt w:val="bullet"/>
      <w:lvlText w:val=""/>
      <w:lvlJc w:val="left"/>
      <w:pPr>
        <w:ind w:left="2390" w:hanging="360"/>
      </w:pPr>
      <w:rPr>
        <w:rFonts w:ascii="Wingdings" w:hAnsi="Wingdings" w:hint="default"/>
      </w:rPr>
    </w:lvl>
    <w:lvl w:ilvl="3" w:tplc="08090001" w:tentative="1">
      <w:start w:val="1"/>
      <w:numFmt w:val="bullet"/>
      <w:lvlText w:val=""/>
      <w:lvlJc w:val="left"/>
      <w:pPr>
        <w:ind w:left="3110" w:hanging="360"/>
      </w:pPr>
      <w:rPr>
        <w:rFonts w:ascii="Symbol" w:hAnsi="Symbol" w:hint="default"/>
      </w:rPr>
    </w:lvl>
    <w:lvl w:ilvl="4" w:tplc="08090003" w:tentative="1">
      <w:start w:val="1"/>
      <w:numFmt w:val="bullet"/>
      <w:lvlText w:val="o"/>
      <w:lvlJc w:val="left"/>
      <w:pPr>
        <w:ind w:left="3830" w:hanging="360"/>
      </w:pPr>
      <w:rPr>
        <w:rFonts w:ascii="Courier New" w:hAnsi="Courier New" w:cs="Courier New" w:hint="default"/>
      </w:rPr>
    </w:lvl>
    <w:lvl w:ilvl="5" w:tplc="08090005" w:tentative="1">
      <w:start w:val="1"/>
      <w:numFmt w:val="bullet"/>
      <w:lvlText w:val=""/>
      <w:lvlJc w:val="left"/>
      <w:pPr>
        <w:ind w:left="4550" w:hanging="360"/>
      </w:pPr>
      <w:rPr>
        <w:rFonts w:ascii="Wingdings" w:hAnsi="Wingdings" w:hint="default"/>
      </w:rPr>
    </w:lvl>
    <w:lvl w:ilvl="6" w:tplc="08090001" w:tentative="1">
      <w:start w:val="1"/>
      <w:numFmt w:val="bullet"/>
      <w:lvlText w:val=""/>
      <w:lvlJc w:val="left"/>
      <w:pPr>
        <w:ind w:left="5270" w:hanging="360"/>
      </w:pPr>
      <w:rPr>
        <w:rFonts w:ascii="Symbol" w:hAnsi="Symbol" w:hint="default"/>
      </w:rPr>
    </w:lvl>
    <w:lvl w:ilvl="7" w:tplc="08090003" w:tentative="1">
      <w:start w:val="1"/>
      <w:numFmt w:val="bullet"/>
      <w:lvlText w:val="o"/>
      <w:lvlJc w:val="left"/>
      <w:pPr>
        <w:ind w:left="5990" w:hanging="360"/>
      </w:pPr>
      <w:rPr>
        <w:rFonts w:ascii="Courier New" w:hAnsi="Courier New" w:cs="Courier New" w:hint="default"/>
      </w:rPr>
    </w:lvl>
    <w:lvl w:ilvl="8" w:tplc="08090005" w:tentative="1">
      <w:start w:val="1"/>
      <w:numFmt w:val="bullet"/>
      <w:lvlText w:val=""/>
      <w:lvlJc w:val="left"/>
      <w:pPr>
        <w:ind w:left="6710" w:hanging="360"/>
      </w:pPr>
      <w:rPr>
        <w:rFonts w:ascii="Wingdings" w:hAnsi="Wingdings" w:hint="default"/>
      </w:rPr>
    </w:lvl>
  </w:abstractNum>
  <w:abstractNum w:abstractNumId="6" w15:restartNumberingAfterBreak="0">
    <w:nsid w:val="06B576CC"/>
    <w:multiLevelType w:val="hybridMultilevel"/>
    <w:tmpl w:val="81A2B73A"/>
    <w:lvl w:ilvl="0" w:tplc="0809000F">
      <w:start w:val="1"/>
      <w:numFmt w:val="decimal"/>
      <w:lvlText w:val="%1."/>
      <w:lvlJc w:val="left"/>
      <w:pPr>
        <w:ind w:left="360" w:hanging="360"/>
      </w:pPr>
    </w:lvl>
    <w:lvl w:ilvl="1" w:tplc="6A36F56A">
      <w:start w:val="1"/>
      <w:numFmt w:val="lowerLetter"/>
      <w:lvlText w:val="%2."/>
      <w:lvlJc w:val="left"/>
      <w:pPr>
        <w:ind w:left="720" w:hanging="360"/>
      </w:pPr>
      <w:rPr>
        <w:b/>
        <w:bCs/>
      </w:rPr>
    </w:lvl>
    <w:lvl w:ilvl="2" w:tplc="0809001B">
      <w:start w:val="1"/>
      <w:numFmt w:val="lowerRoman"/>
      <w:lvlText w:val="%3."/>
      <w:lvlJc w:val="right"/>
      <w:pPr>
        <w:ind w:left="1800" w:hanging="180"/>
      </w:pPr>
    </w:lvl>
    <w:lvl w:ilvl="3" w:tplc="08090001">
      <w:start w:val="1"/>
      <w:numFmt w:val="bullet"/>
      <w:lvlText w:val=""/>
      <w:lvlJc w:val="left"/>
      <w:pPr>
        <w:ind w:left="2520" w:hanging="360"/>
      </w:pPr>
      <w:rPr>
        <w:rFonts w:ascii="Symbol" w:hAnsi="Symbol" w:hint="default"/>
      </w:rPr>
    </w:lvl>
    <w:lvl w:ilvl="4" w:tplc="3EB64828">
      <w:start w:val="1"/>
      <w:numFmt w:val="arabicAlpha"/>
      <w:lvlText w:val="%5."/>
      <w:lvlJc w:val="left"/>
      <w:pPr>
        <w:ind w:left="3240" w:hanging="360"/>
      </w:pPr>
      <w:rPr>
        <w:rFonts w:hint="default"/>
      </w:rPr>
    </w:lvl>
    <w:lvl w:ilvl="5" w:tplc="D26866D0">
      <w:start w:val="1"/>
      <w:numFmt w:val="decimal"/>
      <w:lvlText w:val="%6-"/>
      <w:lvlJc w:val="left"/>
      <w:pPr>
        <w:ind w:left="4140" w:hanging="360"/>
      </w:pPr>
      <w:rPr>
        <w:rFonts w:hint="default"/>
        <w:b/>
      </w:r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076679AF"/>
    <w:multiLevelType w:val="multilevel"/>
    <w:tmpl w:val="DD7A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A69FC"/>
    <w:multiLevelType w:val="hybridMultilevel"/>
    <w:tmpl w:val="374E2E8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A33E33C8">
      <w:numFmt w:val="bullet"/>
      <w:lvlText w:val="•"/>
      <w:lvlJc w:val="left"/>
      <w:pPr>
        <w:ind w:left="1800" w:hanging="360"/>
      </w:pPr>
      <w:rPr>
        <w:rFonts w:ascii="Cocon modified" w:eastAsiaTheme="minorHAnsi" w:hAnsi="Cocon modified" w:cs="Cocon modified"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09E707BC"/>
    <w:multiLevelType w:val="multilevel"/>
    <w:tmpl w:val="D22E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42EDA"/>
    <w:multiLevelType w:val="multilevel"/>
    <w:tmpl w:val="AC56FE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3447A"/>
    <w:multiLevelType w:val="multilevel"/>
    <w:tmpl w:val="700C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A42E1"/>
    <w:multiLevelType w:val="hybridMultilevel"/>
    <w:tmpl w:val="6CD20C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EE7436"/>
    <w:multiLevelType w:val="hybridMultilevel"/>
    <w:tmpl w:val="2342028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76230E2"/>
    <w:multiLevelType w:val="multilevel"/>
    <w:tmpl w:val="F8208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336A0F"/>
    <w:multiLevelType w:val="hybridMultilevel"/>
    <w:tmpl w:val="0636A248"/>
    <w:lvl w:ilvl="0" w:tplc="08090001">
      <w:start w:val="1"/>
      <w:numFmt w:val="bullet"/>
      <w:lvlText w:val=""/>
      <w:lvlJc w:val="left"/>
      <w:pPr>
        <w:ind w:left="1350" w:hanging="360"/>
      </w:pPr>
      <w:rPr>
        <w:rFonts w:ascii="Symbol" w:hAnsi="Symbol" w:hint="default"/>
      </w:rPr>
    </w:lvl>
    <w:lvl w:ilvl="1" w:tplc="08090003" w:tentative="1">
      <w:start w:val="1"/>
      <w:numFmt w:val="bullet"/>
      <w:lvlText w:val="o"/>
      <w:lvlJc w:val="left"/>
      <w:pPr>
        <w:ind w:left="2070" w:hanging="360"/>
      </w:pPr>
      <w:rPr>
        <w:rFonts w:ascii="Courier New" w:hAnsi="Courier New" w:cs="Courier New" w:hint="default"/>
      </w:rPr>
    </w:lvl>
    <w:lvl w:ilvl="2" w:tplc="08090005" w:tentative="1">
      <w:start w:val="1"/>
      <w:numFmt w:val="bullet"/>
      <w:lvlText w:val=""/>
      <w:lvlJc w:val="left"/>
      <w:pPr>
        <w:ind w:left="2790" w:hanging="360"/>
      </w:pPr>
      <w:rPr>
        <w:rFonts w:ascii="Wingdings" w:hAnsi="Wingdings" w:hint="default"/>
      </w:rPr>
    </w:lvl>
    <w:lvl w:ilvl="3" w:tplc="08090001" w:tentative="1">
      <w:start w:val="1"/>
      <w:numFmt w:val="bullet"/>
      <w:lvlText w:val=""/>
      <w:lvlJc w:val="left"/>
      <w:pPr>
        <w:ind w:left="3510" w:hanging="360"/>
      </w:pPr>
      <w:rPr>
        <w:rFonts w:ascii="Symbol" w:hAnsi="Symbol" w:hint="default"/>
      </w:rPr>
    </w:lvl>
    <w:lvl w:ilvl="4" w:tplc="08090003" w:tentative="1">
      <w:start w:val="1"/>
      <w:numFmt w:val="bullet"/>
      <w:lvlText w:val="o"/>
      <w:lvlJc w:val="left"/>
      <w:pPr>
        <w:ind w:left="4230" w:hanging="360"/>
      </w:pPr>
      <w:rPr>
        <w:rFonts w:ascii="Courier New" w:hAnsi="Courier New" w:cs="Courier New" w:hint="default"/>
      </w:rPr>
    </w:lvl>
    <w:lvl w:ilvl="5" w:tplc="08090005" w:tentative="1">
      <w:start w:val="1"/>
      <w:numFmt w:val="bullet"/>
      <w:lvlText w:val=""/>
      <w:lvlJc w:val="left"/>
      <w:pPr>
        <w:ind w:left="4950" w:hanging="360"/>
      </w:pPr>
      <w:rPr>
        <w:rFonts w:ascii="Wingdings" w:hAnsi="Wingdings" w:hint="default"/>
      </w:rPr>
    </w:lvl>
    <w:lvl w:ilvl="6" w:tplc="08090001" w:tentative="1">
      <w:start w:val="1"/>
      <w:numFmt w:val="bullet"/>
      <w:lvlText w:val=""/>
      <w:lvlJc w:val="left"/>
      <w:pPr>
        <w:ind w:left="5670" w:hanging="360"/>
      </w:pPr>
      <w:rPr>
        <w:rFonts w:ascii="Symbol" w:hAnsi="Symbol" w:hint="default"/>
      </w:rPr>
    </w:lvl>
    <w:lvl w:ilvl="7" w:tplc="08090003" w:tentative="1">
      <w:start w:val="1"/>
      <w:numFmt w:val="bullet"/>
      <w:lvlText w:val="o"/>
      <w:lvlJc w:val="left"/>
      <w:pPr>
        <w:ind w:left="6390" w:hanging="360"/>
      </w:pPr>
      <w:rPr>
        <w:rFonts w:ascii="Courier New" w:hAnsi="Courier New" w:cs="Courier New" w:hint="default"/>
      </w:rPr>
    </w:lvl>
    <w:lvl w:ilvl="8" w:tplc="08090005" w:tentative="1">
      <w:start w:val="1"/>
      <w:numFmt w:val="bullet"/>
      <w:lvlText w:val=""/>
      <w:lvlJc w:val="left"/>
      <w:pPr>
        <w:ind w:left="7110" w:hanging="360"/>
      </w:pPr>
      <w:rPr>
        <w:rFonts w:ascii="Wingdings" w:hAnsi="Wingdings" w:hint="default"/>
      </w:rPr>
    </w:lvl>
  </w:abstractNum>
  <w:abstractNum w:abstractNumId="16" w15:restartNumberingAfterBreak="0">
    <w:nsid w:val="1A112933"/>
    <w:multiLevelType w:val="multilevel"/>
    <w:tmpl w:val="635A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20C44"/>
    <w:multiLevelType w:val="hybridMultilevel"/>
    <w:tmpl w:val="D4F07DE4"/>
    <w:lvl w:ilvl="0" w:tplc="208622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411F93"/>
    <w:multiLevelType w:val="hybridMultilevel"/>
    <w:tmpl w:val="B9EE4E14"/>
    <w:lvl w:ilvl="0" w:tplc="9FFAE992">
      <w:numFmt w:val="bullet"/>
      <w:lvlText w:val="•"/>
      <w:lvlJc w:val="left"/>
      <w:pPr>
        <w:ind w:left="720" w:hanging="360"/>
      </w:pPr>
      <w:rPr>
        <w:rFonts w:ascii="Cocon modified" w:eastAsiaTheme="minorHAnsi" w:hAnsi="Cocon modified" w:cs="Cocon modified"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CAC1C3E"/>
    <w:multiLevelType w:val="multilevel"/>
    <w:tmpl w:val="6600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552392"/>
    <w:multiLevelType w:val="multilevel"/>
    <w:tmpl w:val="BDE8FE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B34444"/>
    <w:multiLevelType w:val="multilevel"/>
    <w:tmpl w:val="5E740CA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60311F"/>
    <w:multiLevelType w:val="multilevel"/>
    <w:tmpl w:val="5E740CA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164C63"/>
    <w:multiLevelType w:val="multilevel"/>
    <w:tmpl w:val="928C76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9691F"/>
    <w:multiLevelType w:val="hybridMultilevel"/>
    <w:tmpl w:val="500060D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2F2B39FA"/>
    <w:multiLevelType w:val="multilevel"/>
    <w:tmpl w:val="E7F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5E47E9"/>
    <w:multiLevelType w:val="multilevel"/>
    <w:tmpl w:val="CDA6EF92"/>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08926FD"/>
    <w:multiLevelType w:val="hybridMultilevel"/>
    <w:tmpl w:val="261E99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09043F6"/>
    <w:multiLevelType w:val="multilevel"/>
    <w:tmpl w:val="BB9A8E40"/>
    <w:lvl w:ilvl="0">
      <w:start w:val="1"/>
      <w:numFmt w:val="bullet"/>
      <w:lvlText w:val=""/>
      <w:lvlJc w:val="left"/>
      <w:pPr>
        <w:ind w:left="1440" w:hanging="360"/>
      </w:pPr>
      <w:rPr>
        <w:rFonts w:ascii="Symbol" w:hAnsi="Symbol" w:hint="default"/>
        <w:u w:val="none"/>
        <w:lang w:val="en-US" w:bidi="ar-SY"/>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31C51581"/>
    <w:multiLevelType w:val="hybridMultilevel"/>
    <w:tmpl w:val="F26A5EBE"/>
    <w:lvl w:ilvl="0" w:tplc="3460972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22F026E"/>
    <w:multiLevelType w:val="multilevel"/>
    <w:tmpl w:val="AB464A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753215"/>
    <w:multiLevelType w:val="hybridMultilevel"/>
    <w:tmpl w:val="282689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3491582F"/>
    <w:multiLevelType w:val="hybridMultilevel"/>
    <w:tmpl w:val="AF54B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4AC5C4E"/>
    <w:multiLevelType w:val="multilevel"/>
    <w:tmpl w:val="E2E4FB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B44677"/>
    <w:multiLevelType w:val="hybridMultilevel"/>
    <w:tmpl w:val="FF6A145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386E1625"/>
    <w:multiLevelType w:val="hybridMultilevel"/>
    <w:tmpl w:val="9FEC87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8BC5692"/>
    <w:multiLevelType w:val="multilevel"/>
    <w:tmpl w:val="5E740CA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6432C4"/>
    <w:multiLevelType w:val="multilevel"/>
    <w:tmpl w:val="9A54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7D39F4"/>
    <w:multiLevelType w:val="multilevel"/>
    <w:tmpl w:val="006464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B75675"/>
    <w:multiLevelType w:val="hybridMultilevel"/>
    <w:tmpl w:val="31D652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E8960EB"/>
    <w:multiLevelType w:val="multilevel"/>
    <w:tmpl w:val="C8AE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DC3793"/>
    <w:multiLevelType w:val="multilevel"/>
    <w:tmpl w:val="9376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8205AB"/>
    <w:multiLevelType w:val="multilevel"/>
    <w:tmpl w:val="45BA788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11F7C9E"/>
    <w:multiLevelType w:val="hybridMultilevel"/>
    <w:tmpl w:val="F82C4BF8"/>
    <w:lvl w:ilvl="0" w:tplc="08090001">
      <w:start w:val="1"/>
      <w:numFmt w:val="bullet"/>
      <w:lvlText w:val=""/>
      <w:lvlJc w:val="left"/>
      <w:pPr>
        <w:ind w:left="1350" w:hanging="360"/>
      </w:pPr>
      <w:rPr>
        <w:rFonts w:ascii="Symbol" w:hAnsi="Symbol" w:hint="default"/>
      </w:rPr>
    </w:lvl>
    <w:lvl w:ilvl="1" w:tplc="08090003" w:tentative="1">
      <w:start w:val="1"/>
      <w:numFmt w:val="bullet"/>
      <w:lvlText w:val="o"/>
      <w:lvlJc w:val="left"/>
      <w:pPr>
        <w:ind w:left="2070" w:hanging="360"/>
      </w:pPr>
      <w:rPr>
        <w:rFonts w:ascii="Courier New" w:hAnsi="Courier New" w:cs="Courier New" w:hint="default"/>
      </w:rPr>
    </w:lvl>
    <w:lvl w:ilvl="2" w:tplc="08090005" w:tentative="1">
      <w:start w:val="1"/>
      <w:numFmt w:val="bullet"/>
      <w:lvlText w:val=""/>
      <w:lvlJc w:val="left"/>
      <w:pPr>
        <w:ind w:left="2790" w:hanging="360"/>
      </w:pPr>
      <w:rPr>
        <w:rFonts w:ascii="Wingdings" w:hAnsi="Wingdings" w:hint="default"/>
      </w:rPr>
    </w:lvl>
    <w:lvl w:ilvl="3" w:tplc="08090001" w:tentative="1">
      <w:start w:val="1"/>
      <w:numFmt w:val="bullet"/>
      <w:lvlText w:val=""/>
      <w:lvlJc w:val="left"/>
      <w:pPr>
        <w:ind w:left="3510" w:hanging="360"/>
      </w:pPr>
      <w:rPr>
        <w:rFonts w:ascii="Symbol" w:hAnsi="Symbol" w:hint="default"/>
      </w:rPr>
    </w:lvl>
    <w:lvl w:ilvl="4" w:tplc="08090003" w:tentative="1">
      <w:start w:val="1"/>
      <w:numFmt w:val="bullet"/>
      <w:lvlText w:val="o"/>
      <w:lvlJc w:val="left"/>
      <w:pPr>
        <w:ind w:left="4230" w:hanging="360"/>
      </w:pPr>
      <w:rPr>
        <w:rFonts w:ascii="Courier New" w:hAnsi="Courier New" w:cs="Courier New" w:hint="default"/>
      </w:rPr>
    </w:lvl>
    <w:lvl w:ilvl="5" w:tplc="08090005" w:tentative="1">
      <w:start w:val="1"/>
      <w:numFmt w:val="bullet"/>
      <w:lvlText w:val=""/>
      <w:lvlJc w:val="left"/>
      <w:pPr>
        <w:ind w:left="4950" w:hanging="360"/>
      </w:pPr>
      <w:rPr>
        <w:rFonts w:ascii="Wingdings" w:hAnsi="Wingdings" w:hint="default"/>
      </w:rPr>
    </w:lvl>
    <w:lvl w:ilvl="6" w:tplc="08090001" w:tentative="1">
      <w:start w:val="1"/>
      <w:numFmt w:val="bullet"/>
      <w:lvlText w:val=""/>
      <w:lvlJc w:val="left"/>
      <w:pPr>
        <w:ind w:left="5670" w:hanging="360"/>
      </w:pPr>
      <w:rPr>
        <w:rFonts w:ascii="Symbol" w:hAnsi="Symbol" w:hint="default"/>
      </w:rPr>
    </w:lvl>
    <w:lvl w:ilvl="7" w:tplc="08090003" w:tentative="1">
      <w:start w:val="1"/>
      <w:numFmt w:val="bullet"/>
      <w:lvlText w:val="o"/>
      <w:lvlJc w:val="left"/>
      <w:pPr>
        <w:ind w:left="6390" w:hanging="360"/>
      </w:pPr>
      <w:rPr>
        <w:rFonts w:ascii="Courier New" w:hAnsi="Courier New" w:cs="Courier New" w:hint="default"/>
      </w:rPr>
    </w:lvl>
    <w:lvl w:ilvl="8" w:tplc="08090005" w:tentative="1">
      <w:start w:val="1"/>
      <w:numFmt w:val="bullet"/>
      <w:lvlText w:val=""/>
      <w:lvlJc w:val="left"/>
      <w:pPr>
        <w:ind w:left="7110" w:hanging="360"/>
      </w:pPr>
      <w:rPr>
        <w:rFonts w:ascii="Wingdings" w:hAnsi="Wingdings" w:hint="default"/>
      </w:rPr>
    </w:lvl>
  </w:abstractNum>
  <w:abstractNum w:abstractNumId="44" w15:restartNumberingAfterBreak="0">
    <w:nsid w:val="41AB01AA"/>
    <w:multiLevelType w:val="multilevel"/>
    <w:tmpl w:val="E868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DF147F"/>
    <w:multiLevelType w:val="multilevel"/>
    <w:tmpl w:val="0228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761F1E"/>
    <w:multiLevelType w:val="multilevel"/>
    <w:tmpl w:val="3564A8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EA296E"/>
    <w:multiLevelType w:val="hybridMultilevel"/>
    <w:tmpl w:val="5AFE192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84C5BA3"/>
    <w:multiLevelType w:val="multilevel"/>
    <w:tmpl w:val="889E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B33D78"/>
    <w:multiLevelType w:val="hybridMultilevel"/>
    <w:tmpl w:val="026AE3D0"/>
    <w:lvl w:ilvl="0" w:tplc="41CC8A1E">
      <w:start w:val="1"/>
      <w:numFmt w:val="decimal"/>
      <w:lvlText w:val="%1."/>
      <w:lvlJc w:val="left"/>
      <w:pPr>
        <w:ind w:left="720" w:hanging="360"/>
      </w:pPr>
      <w:rPr>
        <w:rFonts w:hint="default"/>
        <w:i/>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93F39E5"/>
    <w:multiLevelType w:val="multilevel"/>
    <w:tmpl w:val="B000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403424"/>
    <w:multiLevelType w:val="hybridMultilevel"/>
    <w:tmpl w:val="E8189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A52705D"/>
    <w:multiLevelType w:val="hybridMultilevel"/>
    <w:tmpl w:val="CB0AFA00"/>
    <w:lvl w:ilvl="0" w:tplc="616E1B32">
      <w:start w:val="1"/>
      <w:numFmt w:val="bullet"/>
      <w:lvlText w:val="•"/>
      <w:lvlJc w:val="left"/>
      <w:pPr>
        <w:ind w:left="720" w:hanging="360"/>
      </w:pPr>
    </w:lvl>
    <w:lvl w:ilvl="1" w:tplc="93C67698">
      <w:numFmt w:val="decimal"/>
      <w:lvlText w:val=""/>
      <w:lvlJc w:val="left"/>
    </w:lvl>
    <w:lvl w:ilvl="2" w:tplc="0FDA8830">
      <w:numFmt w:val="decimal"/>
      <w:lvlText w:val=""/>
      <w:lvlJc w:val="left"/>
    </w:lvl>
    <w:lvl w:ilvl="3" w:tplc="0764D418">
      <w:numFmt w:val="decimal"/>
      <w:lvlText w:val=""/>
      <w:lvlJc w:val="left"/>
    </w:lvl>
    <w:lvl w:ilvl="4" w:tplc="4C9A0D3E">
      <w:numFmt w:val="decimal"/>
      <w:lvlText w:val=""/>
      <w:lvlJc w:val="left"/>
    </w:lvl>
    <w:lvl w:ilvl="5" w:tplc="4FF4DCDA">
      <w:numFmt w:val="decimal"/>
      <w:lvlText w:val=""/>
      <w:lvlJc w:val="left"/>
    </w:lvl>
    <w:lvl w:ilvl="6" w:tplc="49165B98">
      <w:numFmt w:val="decimal"/>
      <w:lvlText w:val=""/>
      <w:lvlJc w:val="left"/>
    </w:lvl>
    <w:lvl w:ilvl="7" w:tplc="67B2A934">
      <w:numFmt w:val="decimal"/>
      <w:lvlText w:val=""/>
      <w:lvlJc w:val="left"/>
    </w:lvl>
    <w:lvl w:ilvl="8" w:tplc="AE14A074">
      <w:numFmt w:val="decimal"/>
      <w:lvlText w:val=""/>
      <w:lvlJc w:val="left"/>
    </w:lvl>
  </w:abstractNum>
  <w:abstractNum w:abstractNumId="53" w15:restartNumberingAfterBreak="0">
    <w:nsid w:val="4BFE13EC"/>
    <w:multiLevelType w:val="hybridMultilevel"/>
    <w:tmpl w:val="F9B672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4" w15:restartNumberingAfterBreak="0">
    <w:nsid w:val="4C213FE2"/>
    <w:multiLevelType w:val="multilevel"/>
    <w:tmpl w:val="FE5A8BD0"/>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4D3F2F51"/>
    <w:multiLevelType w:val="multilevel"/>
    <w:tmpl w:val="03B4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B85E35"/>
    <w:multiLevelType w:val="multilevel"/>
    <w:tmpl w:val="CC16186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56A1263"/>
    <w:multiLevelType w:val="hybridMultilevel"/>
    <w:tmpl w:val="6518DCCA"/>
    <w:lvl w:ilvl="0" w:tplc="AFAA9AAE">
      <w:start w:val="1"/>
      <w:numFmt w:val="decimal"/>
      <w:lvlText w:val="%1."/>
      <w:lvlJc w:val="left"/>
      <w:pPr>
        <w:ind w:left="360" w:hanging="360"/>
      </w:pPr>
      <w:rPr>
        <w:i/>
        <w:iCs w:val="0"/>
      </w:rPr>
    </w:lvl>
    <w:lvl w:ilvl="1" w:tplc="FFFFFFFF">
      <w:start w:val="1"/>
      <w:numFmt w:val="lowerLetter"/>
      <w:lvlText w:val="%2."/>
      <w:lvlJc w:val="left"/>
      <w:pPr>
        <w:ind w:left="720" w:hanging="360"/>
      </w:pPr>
      <w:rPr>
        <w:b/>
        <w:bCs/>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start w:val="1"/>
      <w:numFmt w:val="arabicAlpha"/>
      <w:lvlText w:val="%5."/>
      <w:lvlJc w:val="left"/>
      <w:pPr>
        <w:ind w:left="3240" w:hanging="360"/>
      </w:pPr>
      <w:rPr>
        <w:rFonts w:hint="default"/>
      </w:rPr>
    </w:lvl>
    <w:lvl w:ilvl="5" w:tplc="FFFFFFFF">
      <w:start w:val="1"/>
      <w:numFmt w:val="decimal"/>
      <w:lvlText w:val="%6-"/>
      <w:lvlJc w:val="left"/>
      <w:pPr>
        <w:ind w:left="4140" w:hanging="360"/>
      </w:pPr>
      <w:rPr>
        <w:rFonts w:hint="default"/>
        <w:b/>
      </w:r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55851097"/>
    <w:multiLevelType w:val="hybridMultilevel"/>
    <w:tmpl w:val="4738A35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5697F5F4"/>
    <w:multiLevelType w:val="hybridMultilevel"/>
    <w:tmpl w:val="CE2E66C4"/>
    <w:lvl w:ilvl="0" w:tplc="0809000F">
      <w:start w:val="1"/>
      <w:numFmt w:val="decimal"/>
      <w:lvlText w:val="%1."/>
      <w:lvlJc w:val="left"/>
      <w:pPr>
        <w:ind w:left="720" w:hanging="360"/>
      </w:pPr>
    </w:lvl>
    <w:lvl w:ilvl="1" w:tplc="A3E6484A">
      <w:start w:val="1"/>
      <w:numFmt w:val="lowerLetter"/>
      <w:lvlText w:val="%2."/>
      <w:lvlJc w:val="left"/>
      <w:pPr>
        <w:ind w:left="1440" w:hanging="360"/>
      </w:pPr>
    </w:lvl>
    <w:lvl w:ilvl="2" w:tplc="A4C6CFBE">
      <w:start w:val="1"/>
      <w:numFmt w:val="lowerRoman"/>
      <w:lvlText w:val="%3."/>
      <w:lvlJc w:val="right"/>
      <w:pPr>
        <w:ind w:left="2160" w:hanging="180"/>
      </w:pPr>
    </w:lvl>
    <w:lvl w:ilvl="3" w:tplc="5984B888">
      <w:start w:val="1"/>
      <w:numFmt w:val="decimal"/>
      <w:lvlText w:val="%4."/>
      <w:lvlJc w:val="left"/>
      <w:pPr>
        <w:ind w:left="2880" w:hanging="360"/>
      </w:pPr>
    </w:lvl>
    <w:lvl w:ilvl="4" w:tplc="D2D25292">
      <w:start w:val="1"/>
      <w:numFmt w:val="lowerLetter"/>
      <w:lvlText w:val="%5."/>
      <w:lvlJc w:val="left"/>
      <w:pPr>
        <w:ind w:left="3600" w:hanging="360"/>
      </w:pPr>
    </w:lvl>
    <w:lvl w:ilvl="5" w:tplc="360AA370">
      <w:start w:val="1"/>
      <w:numFmt w:val="lowerRoman"/>
      <w:lvlText w:val="%6."/>
      <w:lvlJc w:val="right"/>
      <w:pPr>
        <w:ind w:left="4320" w:hanging="180"/>
      </w:pPr>
    </w:lvl>
    <w:lvl w:ilvl="6" w:tplc="ACFAA1EE">
      <w:start w:val="1"/>
      <w:numFmt w:val="decimal"/>
      <w:lvlText w:val="%7."/>
      <w:lvlJc w:val="left"/>
      <w:pPr>
        <w:ind w:left="5040" w:hanging="360"/>
      </w:pPr>
    </w:lvl>
    <w:lvl w:ilvl="7" w:tplc="A8D44E2A">
      <w:start w:val="1"/>
      <w:numFmt w:val="lowerLetter"/>
      <w:lvlText w:val="%8."/>
      <w:lvlJc w:val="left"/>
      <w:pPr>
        <w:ind w:left="5760" w:hanging="360"/>
      </w:pPr>
    </w:lvl>
    <w:lvl w:ilvl="8" w:tplc="EF30CD80">
      <w:start w:val="1"/>
      <w:numFmt w:val="lowerRoman"/>
      <w:lvlText w:val="%9."/>
      <w:lvlJc w:val="right"/>
      <w:pPr>
        <w:ind w:left="6480" w:hanging="180"/>
      </w:pPr>
    </w:lvl>
  </w:abstractNum>
  <w:abstractNum w:abstractNumId="60" w15:restartNumberingAfterBreak="0">
    <w:nsid w:val="597404E4"/>
    <w:multiLevelType w:val="multilevel"/>
    <w:tmpl w:val="9B406FF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B174AF0"/>
    <w:multiLevelType w:val="hybridMultilevel"/>
    <w:tmpl w:val="43CA0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B2602C5"/>
    <w:multiLevelType w:val="multilevel"/>
    <w:tmpl w:val="C80C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875913"/>
    <w:multiLevelType w:val="multilevel"/>
    <w:tmpl w:val="D290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007B4A"/>
    <w:multiLevelType w:val="multilevel"/>
    <w:tmpl w:val="39608ED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61891AEF"/>
    <w:multiLevelType w:val="multilevel"/>
    <w:tmpl w:val="D932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A34669"/>
    <w:multiLevelType w:val="hybridMultilevel"/>
    <w:tmpl w:val="A5F4F63C"/>
    <w:lvl w:ilvl="0" w:tplc="C9C41CD0">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5507286"/>
    <w:multiLevelType w:val="multilevel"/>
    <w:tmpl w:val="A546F34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71612B1"/>
    <w:multiLevelType w:val="hybridMultilevel"/>
    <w:tmpl w:val="F7B0A4B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A993916"/>
    <w:multiLevelType w:val="hybridMultilevel"/>
    <w:tmpl w:val="7EE48592"/>
    <w:lvl w:ilvl="0" w:tplc="53348C38">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B5B4583"/>
    <w:multiLevelType w:val="multilevel"/>
    <w:tmpl w:val="CA3847A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DE12603"/>
    <w:multiLevelType w:val="multilevel"/>
    <w:tmpl w:val="C01C9B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C63F35"/>
    <w:multiLevelType w:val="multilevel"/>
    <w:tmpl w:val="5084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C366BC"/>
    <w:multiLevelType w:val="multilevel"/>
    <w:tmpl w:val="298A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393362"/>
    <w:multiLevelType w:val="hybridMultilevel"/>
    <w:tmpl w:val="7B0857F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4634A4A"/>
    <w:multiLevelType w:val="multilevel"/>
    <w:tmpl w:val="99D4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7E2AA7"/>
    <w:multiLevelType w:val="hybridMultilevel"/>
    <w:tmpl w:val="873EBBD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79A04445"/>
    <w:multiLevelType w:val="multilevel"/>
    <w:tmpl w:val="7788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B43E29"/>
    <w:multiLevelType w:val="hybridMultilevel"/>
    <w:tmpl w:val="CCBE47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9FB6FCF"/>
    <w:multiLevelType w:val="multilevel"/>
    <w:tmpl w:val="692C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717EF1"/>
    <w:multiLevelType w:val="multilevel"/>
    <w:tmpl w:val="79FE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E36DFB"/>
    <w:multiLevelType w:val="multilevel"/>
    <w:tmpl w:val="020A7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DA90FED"/>
    <w:multiLevelType w:val="hybridMultilevel"/>
    <w:tmpl w:val="4F028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6043213">
    <w:abstractNumId w:val="56"/>
  </w:num>
  <w:num w:numId="2" w16cid:durableId="390080288">
    <w:abstractNumId w:val="42"/>
  </w:num>
  <w:num w:numId="3" w16cid:durableId="248541965">
    <w:abstractNumId w:val="54"/>
  </w:num>
  <w:num w:numId="4" w16cid:durableId="2056657514">
    <w:abstractNumId w:val="64"/>
  </w:num>
  <w:num w:numId="5" w16cid:durableId="1693844432">
    <w:abstractNumId w:val="67"/>
  </w:num>
  <w:num w:numId="6" w16cid:durableId="1546791546">
    <w:abstractNumId w:val="26"/>
  </w:num>
  <w:num w:numId="7" w16cid:durableId="1797597501">
    <w:abstractNumId w:val="32"/>
  </w:num>
  <w:num w:numId="8" w16cid:durableId="848757544">
    <w:abstractNumId w:val="51"/>
  </w:num>
  <w:num w:numId="9" w16cid:durableId="370568592">
    <w:abstractNumId w:val="8"/>
  </w:num>
  <w:num w:numId="10" w16cid:durableId="1201816789">
    <w:abstractNumId w:val="18"/>
  </w:num>
  <w:num w:numId="11" w16cid:durableId="312804634">
    <w:abstractNumId w:val="58"/>
  </w:num>
  <w:num w:numId="12" w16cid:durableId="820775230">
    <w:abstractNumId w:val="34"/>
  </w:num>
  <w:num w:numId="13" w16cid:durableId="1772704329">
    <w:abstractNumId w:val="82"/>
  </w:num>
  <w:num w:numId="14" w16cid:durableId="2113545825">
    <w:abstractNumId w:val="1"/>
  </w:num>
  <w:num w:numId="15" w16cid:durableId="1590262918">
    <w:abstractNumId w:val="74"/>
  </w:num>
  <w:num w:numId="16" w16cid:durableId="1853259380">
    <w:abstractNumId w:val="59"/>
  </w:num>
  <w:num w:numId="17" w16cid:durableId="1510364719">
    <w:abstractNumId w:val="52"/>
    <w:lvlOverride w:ilvl="0">
      <w:startOverride w:val="1"/>
    </w:lvlOverride>
  </w:num>
  <w:num w:numId="18" w16cid:durableId="1795169371">
    <w:abstractNumId w:val="28"/>
  </w:num>
  <w:num w:numId="19" w16cid:durableId="1027020862">
    <w:abstractNumId w:val="35"/>
  </w:num>
  <w:num w:numId="20" w16cid:durableId="1715345934">
    <w:abstractNumId w:val="47"/>
  </w:num>
  <w:num w:numId="21" w16cid:durableId="1341666513">
    <w:abstractNumId w:val="5"/>
  </w:num>
  <w:num w:numId="22" w16cid:durableId="1731027796">
    <w:abstractNumId w:val="69"/>
  </w:num>
  <w:num w:numId="23" w16cid:durableId="566261493">
    <w:abstractNumId w:val="66"/>
  </w:num>
  <w:num w:numId="24" w16cid:durableId="684748385">
    <w:abstractNumId w:val="3"/>
  </w:num>
  <w:num w:numId="25" w16cid:durableId="379288577">
    <w:abstractNumId w:val="70"/>
  </w:num>
  <w:num w:numId="26" w16cid:durableId="401293766">
    <w:abstractNumId w:val="6"/>
  </w:num>
  <w:num w:numId="27" w16cid:durableId="226839632">
    <w:abstractNumId w:val="68"/>
  </w:num>
  <w:num w:numId="28" w16cid:durableId="1447239728">
    <w:abstractNumId w:val="13"/>
  </w:num>
  <w:num w:numId="29" w16cid:durableId="1834031588">
    <w:abstractNumId w:val="76"/>
  </w:num>
  <w:num w:numId="30" w16cid:durableId="934361501">
    <w:abstractNumId w:val="78"/>
  </w:num>
  <w:num w:numId="31" w16cid:durableId="1592426125">
    <w:abstractNumId w:val="53"/>
  </w:num>
  <w:num w:numId="32" w16cid:durableId="773482233">
    <w:abstractNumId w:val="31"/>
  </w:num>
  <w:num w:numId="33" w16cid:durableId="1839224782">
    <w:abstractNumId w:val="43"/>
  </w:num>
  <w:num w:numId="34" w16cid:durableId="1548950853">
    <w:abstractNumId w:val="15"/>
  </w:num>
  <w:num w:numId="35" w16cid:durableId="453526649">
    <w:abstractNumId w:val="29"/>
  </w:num>
  <w:num w:numId="36" w16cid:durableId="579484033">
    <w:abstractNumId w:val="61"/>
  </w:num>
  <w:num w:numId="37" w16cid:durableId="1536964595">
    <w:abstractNumId w:val="62"/>
  </w:num>
  <w:num w:numId="38" w16cid:durableId="1577396018">
    <w:abstractNumId w:val="79"/>
  </w:num>
  <w:num w:numId="39" w16cid:durableId="1369253781">
    <w:abstractNumId w:val="24"/>
  </w:num>
  <w:num w:numId="40" w16cid:durableId="1816144998">
    <w:abstractNumId w:val="27"/>
  </w:num>
  <w:num w:numId="41" w16cid:durableId="410350788">
    <w:abstractNumId w:val="57"/>
  </w:num>
  <w:num w:numId="42" w16cid:durableId="1759206923">
    <w:abstractNumId w:val="2"/>
  </w:num>
  <w:num w:numId="43" w16cid:durableId="1304651303">
    <w:abstractNumId w:val="0"/>
  </w:num>
  <w:num w:numId="44" w16cid:durableId="892734007">
    <w:abstractNumId w:val="30"/>
  </w:num>
  <w:num w:numId="45" w16cid:durableId="278538356">
    <w:abstractNumId w:val="21"/>
  </w:num>
  <w:num w:numId="46" w16cid:durableId="1472600716">
    <w:abstractNumId w:val="17"/>
  </w:num>
  <w:num w:numId="47" w16cid:durableId="669257061">
    <w:abstractNumId w:val="22"/>
  </w:num>
  <w:num w:numId="48" w16cid:durableId="1611235273">
    <w:abstractNumId w:val="41"/>
  </w:num>
  <w:num w:numId="49" w16cid:durableId="1616794656">
    <w:abstractNumId w:val="36"/>
  </w:num>
  <w:num w:numId="50" w16cid:durableId="675964179">
    <w:abstractNumId w:val="80"/>
  </w:num>
  <w:num w:numId="51" w16cid:durableId="2044743925">
    <w:abstractNumId w:val="81"/>
  </w:num>
  <w:num w:numId="52" w16cid:durableId="1380084187">
    <w:abstractNumId w:val="39"/>
  </w:num>
  <w:num w:numId="53" w16cid:durableId="1437753012">
    <w:abstractNumId w:val="49"/>
  </w:num>
  <w:num w:numId="54" w16cid:durableId="1039939718">
    <w:abstractNumId w:val="23"/>
  </w:num>
  <w:num w:numId="55" w16cid:durableId="1755515315">
    <w:abstractNumId w:val="73"/>
  </w:num>
  <w:num w:numId="56" w16cid:durableId="1154368165">
    <w:abstractNumId w:val="33"/>
  </w:num>
  <w:num w:numId="57" w16cid:durableId="1163546158">
    <w:abstractNumId w:val="60"/>
  </w:num>
  <w:num w:numId="58" w16cid:durableId="2133550317">
    <w:abstractNumId w:val="77"/>
  </w:num>
  <w:num w:numId="59" w16cid:durableId="1620453703">
    <w:abstractNumId w:val="12"/>
  </w:num>
  <w:num w:numId="60" w16cid:durableId="2131507364">
    <w:abstractNumId w:val="45"/>
  </w:num>
  <w:num w:numId="61" w16cid:durableId="1757550547">
    <w:abstractNumId w:val="48"/>
  </w:num>
  <w:num w:numId="62" w16cid:durableId="262107226">
    <w:abstractNumId w:val="75"/>
  </w:num>
  <w:num w:numId="63" w16cid:durableId="519507508">
    <w:abstractNumId w:val="38"/>
  </w:num>
  <w:num w:numId="64" w16cid:durableId="1660887807">
    <w:abstractNumId w:val="20"/>
  </w:num>
  <w:num w:numId="65" w16cid:durableId="66464344">
    <w:abstractNumId w:val="46"/>
  </w:num>
  <w:num w:numId="66" w16cid:durableId="1232615018">
    <w:abstractNumId w:val="71"/>
  </w:num>
  <w:num w:numId="67" w16cid:durableId="544755950">
    <w:abstractNumId w:val="55"/>
  </w:num>
  <w:num w:numId="68" w16cid:durableId="452023269">
    <w:abstractNumId w:val="19"/>
  </w:num>
  <w:num w:numId="69" w16cid:durableId="407314869">
    <w:abstractNumId w:val="7"/>
  </w:num>
  <w:num w:numId="70" w16cid:durableId="987394472">
    <w:abstractNumId w:val="16"/>
  </w:num>
  <w:num w:numId="71" w16cid:durableId="216549503">
    <w:abstractNumId w:val="11"/>
  </w:num>
  <w:num w:numId="72" w16cid:durableId="1307398917">
    <w:abstractNumId w:val="4"/>
  </w:num>
  <w:num w:numId="73" w16cid:durableId="343636330">
    <w:abstractNumId w:val="9"/>
  </w:num>
  <w:num w:numId="74" w16cid:durableId="350105136">
    <w:abstractNumId w:val="10"/>
  </w:num>
  <w:num w:numId="75" w16cid:durableId="2053267902">
    <w:abstractNumId w:val="37"/>
  </w:num>
  <w:num w:numId="76" w16cid:durableId="1947928331">
    <w:abstractNumId w:val="40"/>
  </w:num>
  <w:num w:numId="77" w16cid:durableId="1086422290">
    <w:abstractNumId w:val="72"/>
  </w:num>
  <w:num w:numId="78" w16cid:durableId="316301623">
    <w:abstractNumId w:val="44"/>
  </w:num>
  <w:num w:numId="79" w16cid:durableId="1906842603">
    <w:abstractNumId w:val="14"/>
  </w:num>
  <w:num w:numId="80" w16cid:durableId="1691222086">
    <w:abstractNumId w:val="25"/>
  </w:num>
  <w:num w:numId="81" w16cid:durableId="1460420801">
    <w:abstractNumId w:val="63"/>
  </w:num>
  <w:num w:numId="82" w16cid:durableId="297417804">
    <w:abstractNumId w:val="65"/>
  </w:num>
  <w:num w:numId="83" w16cid:durableId="392892089">
    <w:abstractNumId w:val="5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attachedTemplate r:id="rId1"/>
  <w:defaultTabStop w:val="720"/>
  <w:characterSpacingControl w:val="doNotCompress"/>
  <w:hdrShapeDefaults>
    <o:shapedefaults v:ext="edit" spidmax="2050">
      <o:colormru v:ext="edit" colors="#f4f2e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F35"/>
    <w:rsid w:val="0002267D"/>
    <w:rsid w:val="00030B3D"/>
    <w:rsid w:val="000322E1"/>
    <w:rsid w:val="000326F6"/>
    <w:rsid w:val="000560FA"/>
    <w:rsid w:val="00056128"/>
    <w:rsid w:val="0006129C"/>
    <w:rsid w:val="000661D5"/>
    <w:rsid w:val="000A3E79"/>
    <w:rsid w:val="000E38B4"/>
    <w:rsid w:val="000E6FBD"/>
    <w:rsid w:val="00100270"/>
    <w:rsid w:val="00107E2E"/>
    <w:rsid w:val="0011159F"/>
    <w:rsid w:val="00113361"/>
    <w:rsid w:val="00174F4E"/>
    <w:rsid w:val="001768A1"/>
    <w:rsid w:val="001C5BE5"/>
    <w:rsid w:val="001F1666"/>
    <w:rsid w:val="00201F39"/>
    <w:rsid w:val="002272B0"/>
    <w:rsid w:val="002504D9"/>
    <w:rsid w:val="002557AA"/>
    <w:rsid w:val="002B71B5"/>
    <w:rsid w:val="002E676C"/>
    <w:rsid w:val="002F5F59"/>
    <w:rsid w:val="002F7885"/>
    <w:rsid w:val="00306C59"/>
    <w:rsid w:val="00315BD7"/>
    <w:rsid w:val="00347974"/>
    <w:rsid w:val="00357647"/>
    <w:rsid w:val="003704A8"/>
    <w:rsid w:val="00377578"/>
    <w:rsid w:val="00380E38"/>
    <w:rsid w:val="003850A9"/>
    <w:rsid w:val="003D234B"/>
    <w:rsid w:val="003F062F"/>
    <w:rsid w:val="0040285C"/>
    <w:rsid w:val="0040774B"/>
    <w:rsid w:val="004302B0"/>
    <w:rsid w:val="00461F2D"/>
    <w:rsid w:val="004E6C30"/>
    <w:rsid w:val="004F6BB2"/>
    <w:rsid w:val="004F7BA6"/>
    <w:rsid w:val="00503E5D"/>
    <w:rsid w:val="00504C95"/>
    <w:rsid w:val="00512187"/>
    <w:rsid w:val="00521BB7"/>
    <w:rsid w:val="005358E9"/>
    <w:rsid w:val="00540BD1"/>
    <w:rsid w:val="00545552"/>
    <w:rsid w:val="00556FC1"/>
    <w:rsid w:val="00571B94"/>
    <w:rsid w:val="00590F8E"/>
    <w:rsid w:val="005C60F8"/>
    <w:rsid w:val="005D3972"/>
    <w:rsid w:val="006226EB"/>
    <w:rsid w:val="0062672B"/>
    <w:rsid w:val="006267F5"/>
    <w:rsid w:val="00633AC2"/>
    <w:rsid w:val="00636257"/>
    <w:rsid w:val="0064148C"/>
    <w:rsid w:val="00645CC5"/>
    <w:rsid w:val="00681186"/>
    <w:rsid w:val="006A19B1"/>
    <w:rsid w:val="006A426B"/>
    <w:rsid w:val="006C1CDC"/>
    <w:rsid w:val="006C40D3"/>
    <w:rsid w:val="006D40F9"/>
    <w:rsid w:val="006E1B5F"/>
    <w:rsid w:val="006F2971"/>
    <w:rsid w:val="007076CE"/>
    <w:rsid w:val="0074464F"/>
    <w:rsid w:val="00745138"/>
    <w:rsid w:val="007527C6"/>
    <w:rsid w:val="00753523"/>
    <w:rsid w:val="00770046"/>
    <w:rsid w:val="00772091"/>
    <w:rsid w:val="00785DBA"/>
    <w:rsid w:val="007A6E98"/>
    <w:rsid w:val="007F4F44"/>
    <w:rsid w:val="00843683"/>
    <w:rsid w:val="00843E81"/>
    <w:rsid w:val="00861305"/>
    <w:rsid w:val="008B384D"/>
    <w:rsid w:val="00901595"/>
    <w:rsid w:val="00911CCA"/>
    <w:rsid w:val="009246D9"/>
    <w:rsid w:val="00940E7F"/>
    <w:rsid w:val="00957F35"/>
    <w:rsid w:val="00960DDA"/>
    <w:rsid w:val="00972064"/>
    <w:rsid w:val="00980C92"/>
    <w:rsid w:val="009847F2"/>
    <w:rsid w:val="00991F67"/>
    <w:rsid w:val="009B6561"/>
    <w:rsid w:val="009C3AC7"/>
    <w:rsid w:val="009C46DD"/>
    <w:rsid w:val="009E2874"/>
    <w:rsid w:val="009F1229"/>
    <w:rsid w:val="00A116F8"/>
    <w:rsid w:val="00A131A3"/>
    <w:rsid w:val="00A54537"/>
    <w:rsid w:val="00A7621F"/>
    <w:rsid w:val="00AA0419"/>
    <w:rsid w:val="00AC1C54"/>
    <w:rsid w:val="00AC5D76"/>
    <w:rsid w:val="00AD2DD6"/>
    <w:rsid w:val="00B107B9"/>
    <w:rsid w:val="00B12DAF"/>
    <w:rsid w:val="00B265DC"/>
    <w:rsid w:val="00B33EA7"/>
    <w:rsid w:val="00B36D81"/>
    <w:rsid w:val="00B519E8"/>
    <w:rsid w:val="00B90164"/>
    <w:rsid w:val="00BA07A9"/>
    <w:rsid w:val="00BB1105"/>
    <w:rsid w:val="00BB3EC7"/>
    <w:rsid w:val="00BC1BB1"/>
    <w:rsid w:val="00BD40DE"/>
    <w:rsid w:val="00BE764C"/>
    <w:rsid w:val="00C06FAD"/>
    <w:rsid w:val="00C23CFA"/>
    <w:rsid w:val="00C37678"/>
    <w:rsid w:val="00C51C7F"/>
    <w:rsid w:val="00C520BC"/>
    <w:rsid w:val="00C54023"/>
    <w:rsid w:val="00C6707B"/>
    <w:rsid w:val="00C744BC"/>
    <w:rsid w:val="00C779A4"/>
    <w:rsid w:val="00C86A77"/>
    <w:rsid w:val="00CC2FE6"/>
    <w:rsid w:val="00CC69FB"/>
    <w:rsid w:val="00CD1107"/>
    <w:rsid w:val="00CF081E"/>
    <w:rsid w:val="00D37A22"/>
    <w:rsid w:val="00D813E7"/>
    <w:rsid w:val="00D81A28"/>
    <w:rsid w:val="00D873DB"/>
    <w:rsid w:val="00DF7083"/>
    <w:rsid w:val="00E158D4"/>
    <w:rsid w:val="00E76286"/>
    <w:rsid w:val="00EB110F"/>
    <w:rsid w:val="00EC788E"/>
    <w:rsid w:val="00ED73E7"/>
    <w:rsid w:val="00EE1C70"/>
    <w:rsid w:val="00EE4F16"/>
    <w:rsid w:val="00EF5CAD"/>
    <w:rsid w:val="00F04A0F"/>
    <w:rsid w:val="00F154A9"/>
    <w:rsid w:val="00F16926"/>
    <w:rsid w:val="00F201EF"/>
    <w:rsid w:val="00F217E6"/>
    <w:rsid w:val="00F40A57"/>
    <w:rsid w:val="00F47120"/>
    <w:rsid w:val="00FB58BF"/>
    <w:rsid w:val="00FD2344"/>
    <w:rsid w:val="00FF266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4f2e6"/>
    </o:shapedefaults>
    <o:shapelayout v:ext="edit">
      <o:idmap v:ext="edit" data="2"/>
    </o:shapelayout>
  </w:shapeDefaults>
  <w:decimalSymbol w:val="."/>
  <w:listSeparator w:val=","/>
  <w14:docId w14:val="28C6AA37"/>
  <w15:chartTrackingRefBased/>
  <w15:docId w15:val="{9141AE97-B438-473E-8269-4B53BF93F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C30"/>
    <w:pPr>
      <w:bidi/>
      <w:spacing w:after="240" w:line="259" w:lineRule="auto"/>
    </w:pPr>
    <w:rPr>
      <w:rFonts w:ascii="Cocon modified" w:hAnsi="Cocon modified" w:cs="Cocon modified"/>
      <w:kern w:val="0"/>
      <w:sz w:val="22"/>
      <w:szCs w:val="22"/>
      <w:lang w:val="en-US"/>
      <w14:ligatures w14:val="none"/>
    </w:rPr>
  </w:style>
  <w:style w:type="paragraph" w:styleId="Heading1">
    <w:name w:val="heading 1"/>
    <w:basedOn w:val="Normal"/>
    <w:next w:val="Normal"/>
    <w:link w:val="Heading1Char"/>
    <w:uiPriority w:val="9"/>
    <w:qFormat/>
    <w:rsid w:val="00633AC2"/>
    <w:pPr>
      <w:keepNext/>
      <w:keepLines/>
      <w:spacing w:before="360" w:after="80"/>
      <w:outlineLvl w:val="0"/>
    </w:pPr>
    <w:rPr>
      <w:rFonts w:eastAsiaTheme="majorEastAsia"/>
      <w:b/>
      <w:bCs/>
      <w:color w:val="0F4761" w:themeColor="accent1" w:themeShade="BF"/>
      <w:sz w:val="32"/>
      <w:szCs w:val="32"/>
    </w:rPr>
  </w:style>
  <w:style w:type="paragraph" w:styleId="Heading2">
    <w:name w:val="heading 2"/>
    <w:basedOn w:val="Normal"/>
    <w:next w:val="Normal"/>
    <w:link w:val="Heading2Char"/>
    <w:uiPriority w:val="9"/>
    <w:unhideWhenUsed/>
    <w:qFormat/>
    <w:rsid w:val="00991F67"/>
    <w:pPr>
      <w:spacing w:after="80"/>
      <w:outlineLvl w:val="1"/>
    </w:pPr>
    <w:rPr>
      <w:rFonts w:eastAsiaTheme="majorEastAsia"/>
      <w:b/>
      <w:bCs/>
      <w:color w:val="0F4761" w:themeColor="accent1" w:themeShade="BF"/>
      <w:sz w:val="28"/>
      <w:szCs w:val="28"/>
    </w:rPr>
  </w:style>
  <w:style w:type="paragraph" w:styleId="Heading3">
    <w:name w:val="heading 3"/>
    <w:basedOn w:val="Normal"/>
    <w:next w:val="Normal"/>
    <w:link w:val="Heading3Char"/>
    <w:uiPriority w:val="9"/>
    <w:unhideWhenUsed/>
    <w:qFormat/>
    <w:rsid w:val="008B384D"/>
    <w:pPr>
      <w:keepNext/>
      <w:keepLines/>
      <w:spacing w:before="160" w:after="80"/>
      <w:outlineLvl w:val="2"/>
    </w:pPr>
    <w:rPr>
      <w:rFonts w:eastAsiaTheme="majorEastAsia"/>
      <w:b/>
      <w:bCs/>
      <w:color w:val="0F4761" w:themeColor="accent1" w:themeShade="BF"/>
      <w:sz w:val="24"/>
      <w:szCs w:val="24"/>
    </w:rPr>
  </w:style>
  <w:style w:type="paragraph" w:styleId="Heading4">
    <w:name w:val="heading 4"/>
    <w:basedOn w:val="Normal"/>
    <w:next w:val="Normal"/>
    <w:link w:val="Heading4Char"/>
    <w:uiPriority w:val="9"/>
    <w:unhideWhenUsed/>
    <w:qFormat/>
    <w:rsid w:val="00030B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B384D"/>
    <w:pPr>
      <w:keepNext/>
      <w:keepLines/>
      <w:spacing w:before="80" w:after="40"/>
      <w:outlineLvl w:val="4"/>
    </w:pPr>
    <w:rPr>
      <w:rFonts w:eastAsiaTheme="majorEastAsia"/>
      <w:bCs/>
      <w:color w:val="0F4761" w:themeColor="accent1" w:themeShade="BF"/>
    </w:rPr>
  </w:style>
  <w:style w:type="paragraph" w:styleId="Heading6">
    <w:name w:val="heading 6"/>
    <w:basedOn w:val="Normal"/>
    <w:next w:val="Normal"/>
    <w:link w:val="Heading6Char"/>
    <w:uiPriority w:val="9"/>
    <w:unhideWhenUsed/>
    <w:qFormat/>
    <w:rsid w:val="00030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30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AC2"/>
    <w:rPr>
      <w:rFonts w:ascii="Cocon modified" w:eastAsiaTheme="majorEastAsia" w:hAnsi="Cocon modified" w:cs="Cocon modified"/>
      <w:b/>
      <w:bCs/>
      <w:color w:val="0F4761" w:themeColor="accent1" w:themeShade="BF"/>
      <w:kern w:val="0"/>
      <w:sz w:val="32"/>
      <w:szCs w:val="32"/>
      <w:lang w:val="en-US"/>
      <w14:ligatures w14:val="none"/>
    </w:rPr>
  </w:style>
  <w:style w:type="character" w:customStyle="1" w:styleId="Heading2Char">
    <w:name w:val="Heading 2 Char"/>
    <w:basedOn w:val="DefaultParagraphFont"/>
    <w:link w:val="Heading2"/>
    <w:uiPriority w:val="9"/>
    <w:rsid w:val="00991F67"/>
    <w:rPr>
      <w:rFonts w:ascii="Cocon modified" w:eastAsiaTheme="majorEastAsia" w:hAnsi="Cocon modified" w:cs="Cocon modified"/>
      <w:b/>
      <w:bCs/>
      <w:color w:val="0F4761" w:themeColor="accent1" w:themeShade="BF"/>
      <w:kern w:val="0"/>
      <w:sz w:val="28"/>
      <w:szCs w:val="28"/>
      <w:lang w:val="en-US"/>
      <w14:ligatures w14:val="none"/>
    </w:rPr>
  </w:style>
  <w:style w:type="character" w:customStyle="1" w:styleId="Heading3Char">
    <w:name w:val="Heading 3 Char"/>
    <w:basedOn w:val="DefaultParagraphFont"/>
    <w:link w:val="Heading3"/>
    <w:uiPriority w:val="9"/>
    <w:rsid w:val="008B384D"/>
    <w:rPr>
      <w:rFonts w:ascii="Cocon modified" w:eastAsiaTheme="majorEastAsia" w:hAnsi="Cocon modified" w:cs="Cocon modified"/>
      <w:b/>
      <w:bCs/>
      <w:color w:val="0F4761" w:themeColor="accent1" w:themeShade="BF"/>
      <w:kern w:val="0"/>
      <w:lang w:val="en-US"/>
      <w14:ligatures w14:val="none"/>
    </w:rPr>
  </w:style>
  <w:style w:type="character" w:customStyle="1" w:styleId="Heading4Char">
    <w:name w:val="Heading 4 Char"/>
    <w:basedOn w:val="DefaultParagraphFont"/>
    <w:link w:val="Heading4"/>
    <w:uiPriority w:val="9"/>
    <w:rsid w:val="00030B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B384D"/>
    <w:rPr>
      <w:rFonts w:ascii="Cocon modified" w:eastAsiaTheme="majorEastAsia" w:hAnsi="Cocon modified" w:cs="Cocon modified"/>
      <w:bCs/>
      <w:color w:val="0F4761" w:themeColor="accent1" w:themeShade="BF"/>
      <w:kern w:val="0"/>
      <w:sz w:val="22"/>
      <w:szCs w:val="22"/>
      <w:lang w:val="en-US"/>
      <w14:ligatures w14:val="none"/>
    </w:rPr>
  </w:style>
  <w:style w:type="character" w:customStyle="1" w:styleId="Heading6Char">
    <w:name w:val="Heading 6 Char"/>
    <w:basedOn w:val="DefaultParagraphFont"/>
    <w:link w:val="Heading6"/>
    <w:uiPriority w:val="9"/>
    <w:rsid w:val="00030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30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B3D"/>
    <w:rPr>
      <w:rFonts w:eastAsiaTheme="majorEastAsia" w:cstheme="majorBidi"/>
      <w:color w:val="272727" w:themeColor="text1" w:themeTint="D8"/>
    </w:rPr>
  </w:style>
  <w:style w:type="paragraph" w:styleId="Title">
    <w:name w:val="Title"/>
    <w:basedOn w:val="Normal"/>
    <w:next w:val="Normal"/>
    <w:link w:val="TitleChar"/>
    <w:uiPriority w:val="10"/>
    <w:qFormat/>
    <w:rsid w:val="00030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B3D"/>
    <w:pPr>
      <w:spacing w:before="160"/>
      <w:jc w:val="center"/>
    </w:pPr>
    <w:rPr>
      <w:i/>
      <w:iCs/>
      <w:color w:val="404040" w:themeColor="text1" w:themeTint="BF"/>
    </w:rPr>
  </w:style>
  <w:style w:type="character" w:customStyle="1" w:styleId="QuoteChar">
    <w:name w:val="Quote Char"/>
    <w:basedOn w:val="DefaultParagraphFont"/>
    <w:link w:val="Quote"/>
    <w:uiPriority w:val="29"/>
    <w:rsid w:val="00030B3D"/>
    <w:rPr>
      <w:i/>
      <w:iCs/>
      <w:color w:val="404040" w:themeColor="text1" w:themeTint="BF"/>
    </w:rPr>
  </w:style>
  <w:style w:type="paragraph" w:styleId="ListParagraph">
    <w:name w:val="List Paragraph"/>
    <w:basedOn w:val="Normal"/>
    <w:uiPriority w:val="34"/>
    <w:qFormat/>
    <w:rsid w:val="00030B3D"/>
    <w:pPr>
      <w:ind w:left="720"/>
      <w:contextualSpacing/>
    </w:pPr>
  </w:style>
  <w:style w:type="character" w:styleId="IntenseEmphasis">
    <w:name w:val="Intense Emphasis"/>
    <w:basedOn w:val="DefaultParagraphFont"/>
    <w:uiPriority w:val="21"/>
    <w:qFormat/>
    <w:rsid w:val="00030B3D"/>
    <w:rPr>
      <w:i/>
      <w:iCs/>
      <w:color w:val="0F4761" w:themeColor="accent1" w:themeShade="BF"/>
    </w:rPr>
  </w:style>
  <w:style w:type="paragraph" w:styleId="IntenseQuote">
    <w:name w:val="Intense Quote"/>
    <w:basedOn w:val="Normal"/>
    <w:next w:val="Normal"/>
    <w:link w:val="IntenseQuoteChar"/>
    <w:uiPriority w:val="30"/>
    <w:qFormat/>
    <w:rsid w:val="00030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B3D"/>
    <w:rPr>
      <w:i/>
      <w:iCs/>
      <w:color w:val="0F4761" w:themeColor="accent1" w:themeShade="BF"/>
    </w:rPr>
  </w:style>
  <w:style w:type="character" w:styleId="IntenseReference">
    <w:name w:val="Intense Reference"/>
    <w:basedOn w:val="DefaultParagraphFont"/>
    <w:uiPriority w:val="32"/>
    <w:qFormat/>
    <w:rsid w:val="00030B3D"/>
    <w:rPr>
      <w:b/>
      <w:bCs/>
      <w:smallCaps/>
      <w:color w:val="0F4761" w:themeColor="accent1" w:themeShade="BF"/>
      <w:spacing w:val="5"/>
    </w:rPr>
  </w:style>
  <w:style w:type="paragraph" w:styleId="NormalWeb">
    <w:name w:val="Normal (Web)"/>
    <w:basedOn w:val="Normal"/>
    <w:uiPriority w:val="99"/>
    <w:unhideWhenUsed/>
    <w:rsid w:val="00633A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AC2"/>
    <w:rPr>
      <w:b/>
      <w:bCs/>
    </w:rPr>
  </w:style>
  <w:style w:type="paragraph" w:customStyle="1" w:styleId="msonormal0">
    <w:name w:val="msonormal"/>
    <w:basedOn w:val="Normal"/>
    <w:rsid w:val="00633A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TMLPreformattedChar">
    <w:name w:val="HTML Preformatted Char"/>
    <w:basedOn w:val="DefaultParagraphFont"/>
    <w:link w:val="HTMLPreformatted"/>
    <w:uiPriority w:val="99"/>
    <w:semiHidden/>
    <w:rsid w:val="00633AC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33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2"/>
      <w:sz w:val="20"/>
      <w:szCs w:val="20"/>
      <w:lang w:val="en-GB"/>
      <w14:ligatures w14:val="standardContextual"/>
    </w:rPr>
  </w:style>
  <w:style w:type="character" w:customStyle="1" w:styleId="HTMLPreformattedChar1">
    <w:name w:val="HTML Preformatted Char1"/>
    <w:basedOn w:val="DefaultParagraphFont"/>
    <w:uiPriority w:val="99"/>
    <w:semiHidden/>
    <w:rsid w:val="00633AC2"/>
    <w:rPr>
      <w:rFonts w:ascii="Consolas" w:hAnsi="Consolas"/>
      <w:kern w:val="0"/>
      <w:sz w:val="20"/>
      <w:szCs w:val="20"/>
      <w:lang w:val="en-US"/>
      <w14:ligatures w14:val="none"/>
    </w:rPr>
  </w:style>
  <w:style w:type="table" w:styleId="TableGrid">
    <w:name w:val="Table Grid"/>
    <w:basedOn w:val="TableNormal"/>
    <w:uiPriority w:val="59"/>
    <w:rsid w:val="00633A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5B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5BE5"/>
    <w:rPr>
      <w:kern w:val="0"/>
      <w:sz w:val="22"/>
      <w:szCs w:val="22"/>
      <w:lang w:val="en-US"/>
      <w14:ligatures w14:val="none"/>
    </w:rPr>
  </w:style>
  <w:style w:type="paragraph" w:styleId="Footer">
    <w:name w:val="footer"/>
    <w:basedOn w:val="Normal"/>
    <w:link w:val="FooterChar"/>
    <w:uiPriority w:val="99"/>
    <w:unhideWhenUsed/>
    <w:rsid w:val="001C5B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5BE5"/>
    <w:rPr>
      <w:kern w:val="0"/>
      <w:sz w:val="22"/>
      <w:szCs w:val="22"/>
      <w:lang w:val="en-US"/>
      <w14:ligatures w14:val="none"/>
    </w:rPr>
  </w:style>
  <w:style w:type="table" w:styleId="PlainTable1">
    <w:name w:val="Plain Table 1"/>
    <w:basedOn w:val="TableNormal"/>
    <w:uiPriority w:val="41"/>
    <w:rsid w:val="000326F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5C60F8"/>
    <w:pPr>
      <w:spacing w:after="0" w:line="240" w:lineRule="auto"/>
    </w:pPr>
    <w:rPr>
      <w:rFonts w:eastAsiaTheme="minorEastAsia"/>
      <w:kern w:val="0"/>
      <w:sz w:val="22"/>
      <w:szCs w:val="22"/>
      <w:lang w:val="en-US"/>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B36D81"/>
    <w:rPr>
      <w:sz w:val="16"/>
      <w:szCs w:val="16"/>
    </w:rPr>
  </w:style>
  <w:style w:type="paragraph" w:styleId="CommentText">
    <w:name w:val="annotation text"/>
    <w:basedOn w:val="Normal"/>
    <w:link w:val="CommentTextChar"/>
    <w:uiPriority w:val="99"/>
    <w:semiHidden/>
    <w:unhideWhenUsed/>
    <w:rsid w:val="00B36D81"/>
    <w:pPr>
      <w:spacing w:line="240" w:lineRule="auto"/>
    </w:pPr>
    <w:rPr>
      <w:sz w:val="20"/>
      <w:szCs w:val="20"/>
    </w:rPr>
  </w:style>
  <w:style w:type="character" w:customStyle="1" w:styleId="CommentTextChar">
    <w:name w:val="Comment Text Char"/>
    <w:basedOn w:val="DefaultParagraphFont"/>
    <w:link w:val="CommentText"/>
    <w:uiPriority w:val="99"/>
    <w:semiHidden/>
    <w:rsid w:val="00B36D81"/>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B36D81"/>
    <w:rPr>
      <w:b/>
      <w:bCs/>
    </w:rPr>
  </w:style>
  <w:style w:type="character" w:customStyle="1" w:styleId="CommentSubjectChar">
    <w:name w:val="Comment Subject Char"/>
    <w:basedOn w:val="CommentTextChar"/>
    <w:link w:val="CommentSubject"/>
    <w:uiPriority w:val="99"/>
    <w:semiHidden/>
    <w:rsid w:val="00B36D81"/>
    <w:rPr>
      <w:b/>
      <w:bCs/>
      <w:kern w:val="0"/>
      <w:sz w:val="20"/>
      <w:szCs w:val="20"/>
      <w:lang w:val="en-US"/>
      <w14:ligatures w14:val="none"/>
    </w:rPr>
  </w:style>
  <w:style w:type="paragraph" w:styleId="ListBullet">
    <w:name w:val="List Bullet"/>
    <w:basedOn w:val="Normal"/>
    <w:uiPriority w:val="99"/>
    <w:unhideWhenUsed/>
    <w:rsid w:val="002F5F59"/>
    <w:pPr>
      <w:spacing w:line="276" w:lineRule="auto"/>
      <w:contextualSpacing/>
      <w:jc w:val="right"/>
    </w:pPr>
    <w:rPr>
      <w:rFonts w:ascii="Arial" w:eastAsiaTheme="minorEastAsia" w:hAnsi="Arial"/>
    </w:rPr>
  </w:style>
  <w:style w:type="paragraph" w:styleId="TOCHeading">
    <w:name w:val="TOC Heading"/>
    <w:basedOn w:val="Heading1"/>
    <w:next w:val="Normal"/>
    <w:uiPriority w:val="39"/>
    <w:unhideWhenUsed/>
    <w:qFormat/>
    <w:rsid w:val="00B90164"/>
    <w:pPr>
      <w:bidi w:val="0"/>
      <w:spacing w:before="240" w:after="0"/>
      <w:outlineLvl w:val="9"/>
    </w:pPr>
    <w:rPr>
      <w:rFonts w:asciiTheme="majorHAnsi" w:hAnsiTheme="majorHAnsi" w:cstheme="majorBidi"/>
      <w:b w:val="0"/>
      <w:bCs w:val="0"/>
    </w:rPr>
  </w:style>
  <w:style w:type="paragraph" w:styleId="TOC1">
    <w:name w:val="toc 1"/>
    <w:basedOn w:val="Normal"/>
    <w:next w:val="Normal"/>
    <w:autoRedefine/>
    <w:uiPriority w:val="39"/>
    <w:unhideWhenUsed/>
    <w:rsid w:val="00306C59"/>
    <w:pPr>
      <w:tabs>
        <w:tab w:val="right" w:leader="dot" w:pos="9350"/>
      </w:tabs>
      <w:spacing w:after="100"/>
    </w:pPr>
  </w:style>
  <w:style w:type="paragraph" w:styleId="TOC2">
    <w:name w:val="toc 2"/>
    <w:basedOn w:val="Normal"/>
    <w:next w:val="Normal"/>
    <w:autoRedefine/>
    <w:uiPriority w:val="39"/>
    <w:unhideWhenUsed/>
    <w:rsid w:val="00980C92"/>
    <w:pPr>
      <w:tabs>
        <w:tab w:val="right" w:leader="dot" w:pos="9350"/>
      </w:tabs>
      <w:spacing w:after="100"/>
      <w:ind w:left="720"/>
    </w:pPr>
  </w:style>
  <w:style w:type="paragraph" w:styleId="TOC3">
    <w:name w:val="toc 3"/>
    <w:basedOn w:val="Normal"/>
    <w:next w:val="Normal"/>
    <w:autoRedefine/>
    <w:uiPriority w:val="39"/>
    <w:unhideWhenUsed/>
    <w:rsid w:val="00B90164"/>
    <w:pPr>
      <w:spacing w:after="100"/>
      <w:ind w:left="440"/>
    </w:pPr>
  </w:style>
  <w:style w:type="character" w:styleId="Hyperlink">
    <w:name w:val="Hyperlink"/>
    <w:basedOn w:val="DefaultParagraphFont"/>
    <w:uiPriority w:val="99"/>
    <w:unhideWhenUsed/>
    <w:rsid w:val="00B90164"/>
    <w:rPr>
      <w:color w:val="467886" w:themeColor="hyperlink"/>
      <w:u w:val="single"/>
    </w:rPr>
  </w:style>
  <w:style w:type="character" w:styleId="PlaceholderText">
    <w:name w:val="Placeholder Text"/>
    <w:basedOn w:val="DefaultParagraphFont"/>
    <w:uiPriority w:val="99"/>
    <w:semiHidden/>
    <w:rsid w:val="001768A1"/>
    <w:rPr>
      <w:color w:val="666666"/>
    </w:rPr>
  </w:style>
  <w:style w:type="paragraph" w:styleId="NoSpacing">
    <w:name w:val="No Spacing"/>
    <w:uiPriority w:val="1"/>
    <w:qFormat/>
    <w:rsid w:val="004302B0"/>
    <w:pPr>
      <w:bidi/>
      <w:spacing w:after="0" w:line="240" w:lineRule="auto"/>
    </w:pPr>
    <w:rPr>
      <w:rFonts w:ascii="Cocon modified" w:hAnsi="Cocon modified" w:cs="Cocon modified"/>
      <w:kern w:val="0"/>
      <w:sz w:val="22"/>
      <w:szCs w:val="22"/>
      <w:lang w:val="en-US"/>
      <w14:ligatures w14:val="none"/>
    </w:rPr>
  </w:style>
  <w:style w:type="paragraph" w:styleId="Revision">
    <w:name w:val="Revision"/>
    <w:hidden/>
    <w:uiPriority w:val="99"/>
    <w:semiHidden/>
    <w:rsid w:val="00BD40DE"/>
    <w:pPr>
      <w:spacing w:after="0" w:line="240" w:lineRule="auto"/>
    </w:pPr>
    <w:rPr>
      <w:rFonts w:ascii="Cocon modified" w:hAnsi="Cocon modified" w:cs="Cocon modified"/>
      <w:kern w:val="0"/>
      <w:sz w:val="22"/>
      <w:szCs w:val="22"/>
      <w:lang w:val="en-US"/>
      <w14:ligatures w14:val="none"/>
    </w:rPr>
  </w:style>
  <w:style w:type="paragraph" w:customStyle="1" w:styleId="heading20">
    <w:name w:val="heading 20"/>
    <w:basedOn w:val="Normal"/>
    <w:next w:val="Normal"/>
    <w:qFormat/>
    <w:rsid w:val="004E6C30"/>
    <w:pPr>
      <w:bidi w:val="0"/>
      <w:spacing w:before="240" w:after="120" w:line="240" w:lineRule="auto"/>
      <w:outlineLvl w:val="1"/>
    </w:pPr>
    <w:rPr>
      <w:rFonts w:ascii="Arial" w:eastAsia="Arial" w:hAnsi="Arial" w:cs="Arial"/>
      <w:b/>
      <w:bCs/>
      <w:color w:val="2E74B5"/>
      <w:sz w:val="26"/>
      <w:szCs w:val="26"/>
    </w:rPr>
  </w:style>
  <w:style w:type="character" w:customStyle="1" w:styleId="HTMLChar1">
    <w:name w:val="بتنسيق HTML مسبق Char1"/>
    <w:basedOn w:val="DefaultParagraphFont"/>
    <w:uiPriority w:val="99"/>
    <w:semiHidden/>
    <w:rsid w:val="004E6C30"/>
    <w:rPr>
      <w:rFonts w:ascii="Consolas" w:hAnsi="Consolas" w:cs="Cocon modified"/>
      <w:kern w:val="0"/>
      <w:sz w:val="20"/>
      <w:szCs w:val="20"/>
      <w:lang w:val="en-US"/>
      <w14:ligatures w14:val="none"/>
    </w:rPr>
  </w:style>
  <w:style w:type="table" w:styleId="GridTable4-Accent2">
    <w:name w:val="Grid Table 4 Accent 2"/>
    <w:basedOn w:val="TableNormal"/>
    <w:uiPriority w:val="49"/>
    <w:rsid w:val="004E6C3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UnresolvedMention">
    <w:name w:val="Unresolved Mention"/>
    <w:basedOn w:val="DefaultParagraphFont"/>
    <w:uiPriority w:val="99"/>
    <w:semiHidden/>
    <w:unhideWhenUsed/>
    <w:rsid w:val="004E6C30"/>
    <w:rPr>
      <w:color w:val="605E5C"/>
      <w:shd w:val="clear" w:color="auto" w:fill="E1DFDD"/>
    </w:rPr>
  </w:style>
  <w:style w:type="character" w:styleId="FollowedHyperlink">
    <w:name w:val="FollowedHyperlink"/>
    <w:basedOn w:val="DefaultParagraphFont"/>
    <w:uiPriority w:val="99"/>
    <w:semiHidden/>
    <w:unhideWhenUsed/>
    <w:rsid w:val="004E6C30"/>
    <w:rPr>
      <w:color w:val="96607D" w:themeColor="followedHyperlink"/>
      <w:u w:val="single"/>
    </w:rPr>
  </w:style>
  <w:style w:type="character" w:customStyle="1" w:styleId="citation-83">
    <w:name w:val="citation-83"/>
    <w:basedOn w:val="DefaultParagraphFont"/>
    <w:rsid w:val="004E6C30"/>
  </w:style>
  <w:style w:type="character" w:styleId="HTMLCode">
    <w:name w:val="HTML Code"/>
    <w:basedOn w:val="DefaultParagraphFont"/>
    <w:uiPriority w:val="99"/>
    <w:semiHidden/>
    <w:unhideWhenUsed/>
    <w:rsid w:val="004E6C30"/>
    <w:rPr>
      <w:rFonts w:ascii="Courier New" w:eastAsia="Times New Roman" w:hAnsi="Courier New" w:cs="Courier New"/>
      <w:sz w:val="20"/>
      <w:szCs w:val="20"/>
    </w:rPr>
  </w:style>
  <w:style w:type="character" w:customStyle="1" w:styleId="g">
    <w:name w:val="ͼg"/>
    <w:basedOn w:val="DefaultParagraphFont"/>
    <w:rsid w:val="004E6C30"/>
  </w:style>
  <w:style w:type="character" w:customStyle="1" w:styleId="j">
    <w:name w:val="ͼj"/>
    <w:basedOn w:val="DefaultParagraphFont"/>
    <w:rsid w:val="004E6C30"/>
  </w:style>
  <w:style w:type="character" w:customStyle="1" w:styleId="k">
    <w:name w:val="ͼk"/>
    <w:basedOn w:val="DefaultParagraphFont"/>
    <w:rsid w:val="004E6C30"/>
  </w:style>
  <w:style w:type="character" w:customStyle="1" w:styleId="citation-70">
    <w:name w:val="citation-70"/>
    <w:basedOn w:val="DefaultParagraphFont"/>
    <w:rsid w:val="004E6C30"/>
  </w:style>
  <w:style w:type="character" w:customStyle="1" w:styleId="citation-69">
    <w:name w:val="citation-69"/>
    <w:basedOn w:val="DefaultParagraphFont"/>
    <w:rsid w:val="004E6C30"/>
  </w:style>
  <w:style w:type="character" w:customStyle="1" w:styleId="citation-68">
    <w:name w:val="citation-68"/>
    <w:basedOn w:val="DefaultParagraphFont"/>
    <w:rsid w:val="004E6C30"/>
  </w:style>
  <w:style w:type="character" w:customStyle="1" w:styleId="citation-67">
    <w:name w:val="citation-67"/>
    <w:basedOn w:val="DefaultParagraphFont"/>
    <w:rsid w:val="004E6C30"/>
  </w:style>
  <w:style w:type="character" w:customStyle="1" w:styleId="citation-66">
    <w:name w:val="citation-66"/>
    <w:basedOn w:val="DefaultParagraphFont"/>
    <w:rsid w:val="004E6C30"/>
  </w:style>
  <w:style w:type="character" w:customStyle="1" w:styleId="citation-65">
    <w:name w:val="citation-65"/>
    <w:basedOn w:val="DefaultParagraphFont"/>
    <w:rsid w:val="004E6C30"/>
  </w:style>
  <w:style w:type="character" w:customStyle="1" w:styleId="citation-64">
    <w:name w:val="citation-64"/>
    <w:basedOn w:val="DefaultParagraphFont"/>
    <w:rsid w:val="004E6C30"/>
  </w:style>
  <w:style w:type="character" w:customStyle="1" w:styleId="citation-63">
    <w:name w:val="citation-63"/>
    <w:basedOn w:val="DefaultParagraphFont"/>
    <w:rsid w:val="004E6C30"/>
  </w:style>
  <w:style w:type="paragraph" w:styleId="TOC4">
    <w:name w:val="toc 4"/>
    <w:basedOn w:val="Normal"/>
    <w:next w:val="Normal"/>
    <w:autoRedefine/>
    <w:uiPriority w:val="39"/>
    <w:unhideWhenUsed/>
    <w:rsid w:val="009E2874"/>
    <w:pPr>
      <w:bidi w:val="0"/>
      <w:spacing w:after="100" w:line="278" w:lineRule="auto"/>
      <w:ind w:left="720"/>
    </w:pPr>
    <w:rPr>
      <w:rFonts w:asciiTheme="minorHAnsi" w:eastAsiaTheme="minorEastAsia" w:hAnsiTheme="minorHAnsi" w:cstheme="minorBidi"/>
      <w:kern w:val="2"/>
      <w:sz w:val="24"/>
      <w:szCs w:val="24"/>
      <w:lang w:val="en-GB" w:eastAsia="en-GB"/>
      <w14:ligatures w14:val="standardContextual"/>
    </w:rPr>
  </w:style>
  <w:style w:type="paragraph" w:styleId="TOC5">
    <w:name w:val="toc 5"/>
    <w:basedOn w:val="Normal"/>
    <w:next w:val="Normal"/>
    <w:autoRedefine/>
    <w:uiPriority w:val="39"/>
    <w:unhideWhenUsed/>
    <w:rsid w:val="009E2874"/>
    <w:pPr>
      <w:bidi w:val="0"/>
      <w:spacing w:after="100" w:line="278" w:lineRule="auto"/>
      <w:ind w:left="960"/>
    </w:pPr>
    <w:rPr>
      <w:rFonts w:asciiTheme="minorHAnsi" w:eastAsiaTheme="minorEastAsia" w:hAnsiTheme="minorHAnsi" w:cstheme="minorBidi"/>
      <w:kern w:val="2"/>
      <w:sz w:val="24"/>
      <w:szCs w:val="24"/>
      <w:lang w:val="en-GB" w:eastAsia="en-GB"/>
      <w14:ligatures w14:val="standardContextual"/>
    </w:rPr>
  </w:style>
  <w:style w:type="paragraph" w:styleId="TOC6">
    <w:name w:val="toc 6"/>
    <w:basedOn w:val="Normal"/>
    <w:next w:val="Normal"/>
    <w:autoRedefine/>
    <w:uiPriority w:val="39"/>
    <w:unhideWhenUsed/>
    <w:rsid w:val="009E2874"/>
    <w:pPr>
      <w:bidi w:val="0"/>
      <w:spacing w:after="100" w:line="278" w:lineRule="auto"/>
      <w:ind w:left="1200"/>
    </w:pPr>
    <w:rPr>
      <w:rFonts w:asciiTheme="minorHAnsi" w:eastAsiaTheme="minorEastAsia" w:hAnsiTheme="minorHAnsi" w:cstheme="minorBidi"/>
      <w:kern w:val="2"/>
      <w:sz w:val="24"/>
      <w:szCs w:val="24"/>
      <w:lang w:val="en-GB" w:eastAsia="en-GB"/>
      <w14:ligatures w14:val="standardContextual"/>
    </w:rPr>
  </w:style>
  <w:style w:type="paragraph" w:styleId="TOC7">
    <w:name w:val="toc 7"/>
    <w:basedOn w:val="Normal"/>
    <w:next w:val="Normal"/>
    <w:autoRedefine/>
    <w:uiPriority w:val="39"/>
    <w:unhideWhenUsed/>
    <w:rsid w:val="009E2874"/>
    <w:pPr>
      <w:bidi w:val="0"/>
      <w:spacing w:after="100" w:line="278" w:lineRule="auto"/>
      <w:ind w:left="1440"/>
    </w:pPr>
    <w:rPr>
      <w:rFonts w:asciiTheme="minorHAnsi" w:eastAsiaTheme="minorEastAsia" w:hAnsiTheme="minorHAnsi" w:cstheme="minorBidi"/>
      <w:kern w:val="2"/>
      <w:sz w:val="24"/>
      <w:szCs w:val="24"/>
      <w:lang w:val="en-GB" w:eastAsia="en-GB"/>
      <w14:ligatures w14:val="standardContextual"/>
    </w:rPr>
  </w:style>
  <w:style w:type="paragraph" w:styleId="TOC8">
    <w:name w:val="toc 8"/>
    <w:basedOn w:val="Normal"/>
    <w:next w:val="Normal"/>
    <w:autoRedefine/>
    <w:uiPriority w:val="39"/>
    <w:unhideWhenUsed/>
    <w:rsid w:val="009E2874"/>
    <w:pPr>
      <w:bidi w:val="0"/>
      <w:spacing w:after="100" w:line="278" w:lineRule="auto"/>
      <w:ind w:left="1680"/>
    </w:pPr>
    <w:rPr>
      <w:rFonts w:asciiTheme="minorHAnsi" w:eastAsiaTheme="minorEastAsia" w:hAnsiTheme="minorHAnsi" w:cstheme="minorBidi"/>
      <w:kern w:val="2"/>
      <w:sz w:val="24"/>
      <w:szCs w:val="24"/>
      <w:lang w:val="en-GB" w:eastAsia="en-GB"/>
      <w14:ligatures w14:val="standardContextual"/>
    </w:rPr>
  </w:style>
  <w:style w:type="paragraph" w:styleId="TOC9">
    <w:name w:val="toc 9"/>
    <w:basedOn w:val="Normal"/>
    <w:next w:val="Normal"/>
    <w:autoRedefine/>
    <w:uiPriority w:val="39"/>
    <w:unhideWhenUsed/>
    <w:rsid w:val="009E2874"/>
    <w:pPr>
      <w:bidi w:val="0"/>
      <w:spacing w:after="100" w:line="278" w:lineRule="auto"/>
      <w:ind w:left="1920"/>
    </w:pPr>
    <w:rPr>
      <w:rFonts w:asciiTheme="minorHAnsi" w:eastAsiaTheme="minorEastAsia" w:hAnsiTheme="minorHAnsi" w:cstheme="minorBidi"/>
      <w:kern w:val="2"/>
      <w:sz w:val="24"/>
      <w:szCs w:val="24"/>
      <w:lang w:val="en-GB"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85720">
      <w:bodyDiv w:val="1"/>
      <w:marLeft w:val="0"/>
      <w:marRight w:val="0"/>
      <w:marTop w:val="0"/>
      <w:marBottom w:val="0"/>
      <w:divBdr>
        <w:top w:val="none" w:sz="0" w:space="0" w:color="auto"/>
        <w:left w:val="none" w:sz="0" w:space="0" w:color="auto"/>
        <w:bottom w:val="none" w:sz="0" w:space="0" w:color="auto"/>
        <w:right w:val="none" w:sz="0" w:space="0" w:color="auto"/>
      </w:divBdr>
      <w:divsChild>
        <w:div w:id="1114979883">
          <w:marLeft w:val="0"/>
          <w:marRight w:val="0"/>
          <w:marTop w:val="0"/>
          <w:marBottom w:val="0"/>
          <w:divBdr>
            <w:top w:val="none" w:sz="0" w:space="0" w:color="auto"/>
            <w:left w:val="none" w:sz="0" w:space="0" w:color="auto"/>
            <w:bottom w:val="none" w:sz="0" w:space="0" w:color="auto"/>
            <w:right w:val="none" w:sz="0" w:space="0" w:color="auto"/>
          </w:divBdr>
        </w:div>
      </w:divsChild>
    </w:div>
    <w:div w:id="72049844">
      <w:bodyDiv w:val="1"/>
      <w:marLeft w:val="0"/>
      <w:marRight w:val="0"/>
      <w:marTop w:val="0"/>
      <w:marBottom w:val="0"/>
      <w:divBdr>
        <w:top w:val="none" w:sz="0" w:space="0" w:color="auto"/>
        <w:left w:val="none" w:sz="0" w:space="0" w:color="auto"/>
        <w:bottom w:val="none" w:sz="0" w:space="0" w:color="auto"/>
        <w:right w:val="none" w:sz="0" w:space="0" w:color="auto"/>
      </w:divBdr>
    </w:div>
    <w:div w:id="96602806">
      <w:bodyDiv w:val="1"/>
      <w:marLeft w:val="0"/>
      <w:marRight w:val="0"/>
      <w:marTop w:val="0"/>
      <w:marBottom w:val="0"/>
      <w:divBdr>
        <w:top w:val="none" w:sz="0" w:space="0" w:color="auto"/>
        <w:left w:val="none" w:sz="0" w:space="0" w:color="auto"/>
        <w:bottom w:val="none" w:sz="0" w:space="0" w:color="auto"/>
        <w:right w:val="none" w:sz="0" w:space="0" w:color="auto"/>
      </w:divBdr>
      <w:divsChild>
        <w:div w:id="257838734">
          <w:marLeft w:val="0"/>
          <w:marRight w:val="0"/>
          <w:marTop w:val="0"/>
          <w:marBottom w:val="0"/>
          <w:divBdr>
            <w:top w:val="none" w:sz="0" w:space="0" w:color="auto"/>
            <w:left w:val="none" w:sz="0" w:space="0" w:color="auto"/>
            <w:bottom w:val="none" w:sz="0" w:space="0" w:color="auto"/>
            <w:right w:val="none" w:sz="0" w:space="0" w:color="auto"/>
          </w:divBdr>
          <w:divsChild>
            <w:div w:id="1082874938">
              <w:marLeft w:val="0"/>
              <w:marRight w:val="0"/>
              <w:marTop w:val="0"/>
              <w:marBottom w:val="0"/>
              <w:divBdr>
                <w:top w:val="none" w:sz="0" w:space="0" w:color="auto"/>
                <w:left w:val="none" w:sz="0" w:space="0" w:color="auto"/>
                <w:bottom w:val="none" w:sz="0" w:space="0" w:color="auto"/>
                <w:right w:val="none" w:sz="0" w:space="0" w:color="auto"/>
              </w:divBdr>
            </w:div>
            <w:div w:id="845750044">
              <w:marLeft w:val="0"/>
              <w:marRight w:val="0"/>
              <w:marTop w:val="0"/>
              <w:marBottom w:val="0"/>
              <w:divBdr>
                <w:top w:val="none" w:sz="0" w:space="0" w:color="auto"/>
                <w:left w:val="none" w:sz="0" w:space="0" w:color="auto"/>
                <w:bottom w:val="none" w:sz="0" w:space="0" w:color="auto"/>
                <w:right w:val="none" w:sz="0" w:space="0" w:color="auto"/>
              </w:divBdr>
              <w:divsChild>
                <w:div w:id="9781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367637">
          <w:marLeft w:val="0"/>
          <w:marRight w:val="0"/>
          <w:marTop w:val="0"/>
          <w:marBottom w:val="0"/>
          <w:divBdr>
            <w:top w:val="none" w:sz="0" w:space="0" w:color="auto"/>
            <w:left w:val="none" w:sz="0" w:space="0" w:color="auto"/>
            <w:bottom w:val="none" w:sz="0" w:space="0" w:color="auto"/>
            <w:right w:val="none" w:sz="0" w:space="0" w:color="auto"/>
          </w:divBdr>
          <w:divsChild>
            <w:div w:id="524247843">
              <w:marLeft w:val="0"/>
              <w:marRight w:val="0"/>
              <w:marTop w:val="0"/>
              <w:marBottom w:val="0"/>
              <w:divBdr>
                <w:top w:val="none" w:sz="0" w:space="0" w:color="auto"/>
                <w:left w:val="none" w:sz="0" w:space="0" w:color="auto"/>
                <w:bottom w:val="none" w:sz="0" w:space="0" w:color="auto"/>
                <w:right w:val="none" w:sz="0" w:space="0" w:color="auto"/>
              </w:divBdr>
            </w:div>
          </w:divsChild>
        </w:div>
        <w:div w:id="1346638853">
          <w:marLeft w:val="0"/>
          <w:marRight w:val="0"/>
          <w:marTop w:val="0"/>
          <w:marBottom w:val="0"/>
          <w:divBdr>
            <w:top w:val="none" w:sz="0" w:space="0" w:color="auto"/>
            <w:left w:val="none" w:sz="0" w:space="0" w:color="auto"/>
            <w:bottom w:val="none" w:sz="0" w:space="0" w:color="auto"/>
            <w:right w:val="none" w:sz="0" w:space="0" w:color="auto"/>
          </w:divBdr>
          <w:divsChild>
            <w:div w:id="52606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08576">
      <w:bodyDiv w:val="1"/>
      <w:marLeft w:val="0"/>
      <w:marRight w:val="0"/>
      <w:marTop w:val="0"/>
      <w:marBottom w:val="0"/>
      <w:divBdr>
        <w:top w:val="none" w:sz="0" w:space="0" w:color="auto"/>
        <w:left w:val="none" w:sz="0" w:space="0" w:color="auto"/>
        <w:bottom w:val="none" w:sz="0" w:space="0" w:color="auto"/>
        <w:right w:val="none" w:sz="0" w:space="0" w:color="auto"/>
      </w:divBdr>
      <w:divsChild>
        <w:div w:id="698358712">
          <w:marLeft w:val="0"/>
          <w:marRight w:val="0"/>
          <w:marTop w:val="0"/>
          <w:marBottom w:val="0"/>
          <w:divBdr>
            <w:top w:val="none" w:sz="0" w:space="0" w:color="auto"/>
            <w:left w:val="none" w:sz="0" w:space="0" w:color="auto"/>
            <w:bottom w:val="none" w:sz="0" w:space="0" w:color="auto"/>
            <w:right w:val="none" w:sz="0" w:space="0" w:color="auto"/>
          </w:divBdr>
          <w:divsChild>
            <w:div w:id="1956062665">
              <w:marLeft w:val="0"/>
              <w:marRight w:val="0"/>
              <w:marTop w:val="0"/>
              <w:marBottom w:val="0"/>
              <w:divBdr>
                <w:top w:val="none" w:sz="0" w:space="0" w:color="auto"/>
                <w:left w:val="none" w:sz="0" w:space="0" w:color="auto"/>
                <w:bottom w:val="none" w:sz="0" w:space="0" w:color="auto"/>
                <w:right w:val="none" w:sz="0" w:space="0" w:color="auto"/>
              </w:divBdr>
            </w:div>
            <w:div w:id="1346327232">
              <w:marLeft w:val="0"/>
              <w:marRight w:val="0"/>
              <w:marTop w:val="0"/>
              <w:marBottom w:val="0"/>
              <w:divBdr>
                <w:top w:val="none" w:sz="0" w:space="0" w:color="auto"/>
                <w:left w:val="none" w:sz="0" w:space="0" w:color="auto"/>
                <w:bottom w:val="none" w:sz="0" w:space="0" w:color="auto"/>
                <w:right w:val="none" w:sz="0" w:space="0" w:color="auto"/>
              </w:divBdr>
              <w:divsChild>
                <w:div w:id="63217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79260">
          <w:marLeft w:val="0"/>
          <w:marRight w:val="0"/>
          <w:marTop w:val="0"/>
          <w:marBottom w:val="0"/>
          <w:divBdr>
            <w:top w:val="none" w:sz="0" w:space="0" w:color="auto"/>
            <w:left w:val="none" w:sz="0" w:space="0" w:color="auto"/>
            <w:bottom w:val="none" w:sz="0" w:space="0" w:color="auto"/>
            <w:right w:val="none" w:sz="0" w:space="0" w:color="auto"/>
          </w:divBdr>
          <w:divsChild>
            <w:div w:id="1019238707">
              <w:marLeft w:val="0"/>
              <w:marRight w:val="0"/>
              <w:marTop w:val="0"/>
              <w:marBottom w:val="0"/>
              <w:divBdr>
                <w:top w:val="none" w:sz="0" w:space="0" w:color="auto"/>
                <w:left w:val="none" w:sz="0" w:space="0" w:color="auto"/>
                <w:bottom w:val="none" w:sz="0" w:space="0" w:color="auto"/>
                <w:right w:val="none" w:sz="0" w:space="0" w:color="auto"/>
              </w:divBdr>
            </w:div>
          </w:divsChild>
        </w:div>
        <w:div w:id="1081173732">
          <w:marLeft w:val="0"/>
          <w:marRight w:val="0"/>
          <w:marTop w:val="0"/>
          <w:marBottom w:val="0"/>
          <w:divBdr>
            <w:top w:val="none" w:sz="0" w:space="0" w:color="auto"/>
            <w:left w:val="none" w:sz="0" w:space="0" w:color="auto"/>
            <w:bottom w:val="none" w:sz="0" w:space="0" w:color="auto"/>
            <w:right w:val="none" w:sz="0" w:space="0" w:color="auto"/>
          </w:divBdr>
          <w:divsChild>
            <w:div w:id="145968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36285">
      <w:bodyDiv w:val="1"/>
      <w:marLeft w:val="0"/>
      <w:marRight w:val="0"/>
      <w:marTop w:val="0"/>
      <w:marBottom w:val="0"/>
      <w:divBdr>
        <w:top w:val="none" w:sz="0" w:space="0" w:color="auto"/>
        <w:left w:val="none" w:sz="0" w:space="0" w:color="auto"/>
        <w:bottom w:val="none" w:sz="0" w:space="0" w:color="auto"/>
        <w:right w:val="none" w:sz="0" w:space="0" w:color="auto"/>
      </w:divBdr>
    </w:div>
    <w:div w:id="266349245">
      <w:bodyDiv w:val="1"/>
      <w:marLeft w:val="0"/>
      <w:marRight w:val="0"/>
      <w:marTop w:val="0"/>
      <w:marBottom w:val="0"/>
      <w:divBdr>
        <w:top w:val="none" w:sz="0" w:space="0" w:color="auto"/>
        <w:left w:val="none" w:sz="0" w:space="0" w:color="auto"/>
        <w:bottom w:val="none" w:sz="0" w:space="0" w:color="auto"/>
        <w:right w:val="none" w:sz="0" w:space="0" w:color="auto"/>
      </w:divBdr>
      <w:divsChild>
        <w:div w:id="1197280370">
          <w:marLeft w:val="0"/>
          <w:marRight w:val="0"/>
          <w:marTop w:val="0"/>
          <w:marBottom w:val="0"/>
          <w:divBdr>
            <w:top w:val="none" w:sz="0" w:space="0" w:color="auto"/>
            <w:left w:val="none" w:sz="0" w:space="0" w:color="auto"/>
            <w:bottom w:val="none" w:sz="0" w:space="0" w:color="auto"/>
            <w:right w:val="none" w:sz="0" w:space="0" w:color="auto"/>
          </w:divBdr>
        </w:div>
      </w:divsChild>
    </w:div>
    <w:div w:id="300769302">
      <w:bodyDiv w:val="1"/>
      <w:marLeft w:val="0"/>
      <w:marRight w:val="0"/>
      <w:marTop w:val="0"/>
      <w:marBottom w:val="0"/>
      <w:divBdr>
        <w:top w:val="none" w:sz="0" w:space="0" w:color="auto"/>
        <w:left w:val="none" w:sz="0" w:space="0" w:color="auto"/>
        <w:bottom w:val="none" w:sz="0" w:space="0" w:color="auto"/>
        <w:right w:val="none" w:sz="0" w:space="0" w:color="auto"/>
      </w:divBdr>
      <w:divsChild>
        <w:div w:id="1198158593">
          <w:marLeft w:val="0"/>
          <w:marRight w:val="0"/>
          <w:marTop w:val="0"/>
          <w:marBottom w:val="0"/>
          <w:divBdr>
            <w:top w:val="none" w:sz="0" w:space="0" w:color="auto"/>
            <w:left w:val="none" w:sz="0" w:space="0" w:color="auto"/>
            <w:bottom w:val="none" w:sz="0" w:space="0" w:color="auto"/>
            <w:right w:val="none" w:sz="0" w:space="0" w:color="auto"/>
          </w:divBdr>
        </w:div>
      </w:divsChild>
    </w:div>
    <w:div w:id="301663740">
      <w:bodyDiv w:val="1"/>
      <w:marLeft w:val="0"/>
      <w:marRight w:val="0"/>
      <w:marTop w:val="0"/>
      <w:marBottom w:val="0"/>
      <w:divBdr>
        <w:top w:val="none" w:sz="0" w:space="0" w:color="auto"/>
        <w:left w:val="none" w:sz="0" w:space="0" w:color="auto"/>
        <w:bottom w:val="none" w:sz="0" w:space="0" w:color="auto"/>
        <w:right w:val="none" w:sz="0" w:space="0" w:color="auto"/>
      </w:divBdr>
      <w:divsChild>
        <w:div w:id="1963806329">
          <w:marLeft w:val="0"/>
          <w:marRight w:val="0"/>
          <w:marTop w:val="0"/>
          <w:marBottom w:val="0"/>
          <w:divBdr>
            <w:top w:val="none" w:sz="0" w:space="0" w:color="auto"/>
            <w:left w:val="none" w:sz="0" w:space="0" w:color="auto"/>
            <w:bottom w:val="none" w:sz="0" w:space="0" w:color="auto"/>
            <w:right w:val="none" w:sz="0" w:space="0" w:color="auto"/>
          </w:divBdr>
        </w:div>
      </w:divsChild>
    </w:div>
    <w:div w:id="354813525">
      <w:bodyDiv w:val="1"/>
      <w:marLeft w:val="0"/>
      <w:marRight w:val="0"/>
      <w:marTop w:val="0"/>
      <w:marBottom w:val="0"/>
      <w:divBdr>
        <w:top w:val="none" w:sz="0" w:space="0" w:color="auto"/>
        <w:left w:val="none" w:sz="0" w:space="0" w:color="auto"/>
        <w:bottom w:val="none" w:sz="0" w:space="0" w:color="auto"/>
        <w:right w:val="none" w:sz="0" w:space="0" w:color="auto"/>
      </w:divBdr>
    </w:div>
    <w:div w:id="357662626">
      <w:bodyDiv w:val="1"/>
      <w:marLeft w:val="0"/>
      <w:marRight w:val="0"/>
      <w:marTop w:val="0"/>
      <w:marBottom w:val="0"/>
      <w:divBdr>
        <w:top w:val="none" w:sz="0" w:space="0" w:color="auto"/>
        <w:left w:val="none" w:sz="0" w:space="0" w:color="auto"/>
        <w:bottom w:val="none" w:sz="0" w:space="0" w:color="auto"/>
        <w:right w:val="none" w:sz="0" w:space="0" w:color="auto"/>
      </w:divBdr>
    </w:div>
    <w:div w:id="404574610">
      <w:bodyDiv w:val="1"/>
      <w:marLeft w:val="0"/>
      <w:marRight w:val="0"/>
      <w:marTop w:val="0"/>
      <w:marBottom w:val="0"/>
      <w:divBdr>
        <w:top w:val="none" w:sz="0" w:space="0" w:color="auto"/>
        <w:left w:val="none" w:sz="0" w:space="0" w:color="auto"/>
        <w:bottom w:val="none" w:sz="0" w:space="0" w:color="auto"/>
        <w:right w:val="none" w:sz="0" w:space="0" w:color="auto"/>
      </w:divBdr>
      <w:divsChild>
        <w:div w:id="136846695">
          <w:marLeft w:val="0"/>
          <w:marRight w:val="0"/>
          <w:marTop w:val="0"/>
          <w:marBottom w:val="0"/>
          <w:divBdr>
            <w:top w:val="none" w:sz="0" w:space="0" w:color="auto"/>
            <w:left w:val="none" w:sz="0" w:space="0" w:color="auto"/>
            <w:bottom w:val="none" w:sz="0" w:space="0" w:color="auto"/>
            <w:right w:val="none" w:sz="0" w:space="0" w:color="auto"/>
          </w:divBdr>
        </w:div>
      </w:divsChild>
    </w:div>
    <w:div w:id="446774242">
      <w:bodyDiv w:val="1"/>
      <w:marLeft w:val="0"/>
      <w:marRight w:val="0"/>
      <w:marTop w:val="0"/>
      <w:marBottom w:val="0"/>
      <w:divBdr>
        <w:top w:val="none" w:sz="0" w:space="0" w:color="auto"/>
        <w:left w:val="none" w:sz="0" w:space="0" w:color="auto"/>
        <w:bottom w:val="none" w:sz="0" w:space="0" w:color="auto"/>
        <w:right w:val="none" w:sz="0" w:space="0" w:color="auto"/>
      </w:divBdr>
      <w:divsChild>
        <w:div w:id="1870601916">
          <w:marLeft w:val="0"/>
          <w:marRight w:val="0"/>
          <w:marTop w:val="0"/>
          <w:marBottom w:val="0"/>
          <w:divBdr>
            <w:top w:val="none" w:sz="0" w:space="0" w:color="auto"/>
            <w:left w:val="none" w:sz="0" w:space="0" w:color="auto"/>
            <w:bottom w:val="none" w:sz="0" w:space="0" w:color="auto"/>
            <w:right w:val="none" w:sz="0" w:space="0" w:color="auto"/>
          </w:divBdr>
          <w:divsChild>
            <w:div w:id="6765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549351">
      <w:bodyDiv w:val="1"/>
      <w:marLeft w:val="0"/>
      <w:marRight w:val="0"/>
      <w:marTop w:val="0"/>
      <w:marBottom w:val="0"/>
      <w:divBdr>
        <w:top w:val="none" w:sz="0" w:space="0" w:color="auto"/>
        <w:left w:val="none" w:sz="0" w:space="0" w:color="auto"/>
        <w:bottom w:val="none" w:sz="0" w:space="0" w:color="auto"/>
        <w:right w:val="none" w:sz="0" w:space="0" w:color="auto"/>
      </w:divBdr>
    </w:div>
    <w:div w:id="476922917">
      <w:bodyDiv w:val="1"/>
      <w:marLeft w:val="0"/>
      <w:marRight w:val="0"/>
      <w:marTop w:val="0"/>
      <w:marBottom w:val="0"/>
      <w:divBdr>
        <w:top w:val="none" w:sz="0" w:space="0" w:color="auto"/>
        <w:left w:val="none" w:sz="0" w:space="0" w:color="auto"/>
        <w:bottom w:val="none" w:sz="0" w:space="0" w:color="auto"/>
        <w:right w:val="none" w:sz="0" w:space="0" w:color="auto"/>
      </w:divBdr>
      <w:divsChild>
        <w:div w:id="761029463">
          <w:marLeft w:val="0"/>
          <w:marRight w:val="0"/>
          <w:marTop w:val="0"/>
          <w:marBottom w:val="0"/>
          <w:divBdr>
            <w:top w:val="none" w:sz="0" w:space="0" w:color="auto"/>
            <w:left w:val="none" w:sz="0" w:space="0" w:color="auto"/>
            <w:bottom w:val="none" w:sz="0" w:space="0" w:color="auto"/>
            <w:right w:val="none" w:sz="0" w:space="0" w:color="auto"/>
          </w:divBdr>
          <w:divsChild>
            <w:div w:id="25089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11603">
      <w:bodyDiv w:val="1"/>
      <w:marLeft w:val="0"/>
      <w:marRight w:val="0"/>
      <w:marTop w:val="0"/>
      <w:marBottom w:val="0"/>
      <w:divBdr>
        <w:top w:val="none" w:sz="0" w:space="0" w:color="auto"/>
        <w:left w:val="none" w:sz="0" w:space="0" w:color="auto"/>
        <w:bottom w:val="none" w:sz="0" w:space="0" w:color="auto"/>
        <w:right w:val="none" w:sz="0" w:space="0" w:color="auto"/>
      </w:divBdr>
      <w:divsChild>
        <w:div w:id="1318411601">
          <w:marLeft w:val="0"/>
          <w:marRight w:val="0"/>
          <w:marTop w:val="0"/>
          <w:marBottom w:val="0"/>
          <w:divBdr>
            <w:top w:val="none" w:sz="0" w:space="0" w:color="auto"/>
            <w:left w:val="none" w:sz="0" w:space="0" w:color="auto"/>
            <w:bottom w:val="none" w:sz="0" w:space="0" w:color="auto"/>
            <w:right w:val="none" w:sz="0" w:space="0" w:color="auto"/>
          </w:divBdr>
        </w:div>
      </w:divsChild>
    </w:div>
    <w:div w:id="579412030">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63361378">
      <w:bodyDiv w:val="1"/>
      <w:marLeft w:val="0"/>
      <w:marRight w:val="0"/>
      <w:marTop w:val="0"/>
      <w:marBottom w:val="0"/>
      <w:divBdr>
        <w:top w:val="none" w:sz="0" w:space="0" w:color="auto"/>
        <w:left w:val="none" w:sz="0" w:space="0" w:color="auto"/>
        <w:bottom w:val="none" w:sz="0" w:space="0" w:color="auto"/>
        <w:right w:val="none" w:sz="0" w:space="0" w:color="auto"/>
      </w:divBdr>
    </w:div>
    <w:div w:id="712465620">
      <w:bodyDiv w:val="1"/>
      <w:marLeft w:val="0"/>
      <w:marRight w:val="0"/>
      <w:marTop w:val="0"/>
      <w:marBottom w:val="0"/>
      <w:divBdr>
        <w:top w:val="none" w:sz="0" w:space="0" w:color="auto"/>
        <w:left w:val="none" w:sz="0" w:space="0" w:color="auto"/>
        <w:bottom w:val="none" w:sz="0" w:space="0" w:color="auto"/>
        <w:right w:val="none" w:sz="0" w:space="0" w:color="auto"/>
      </w:divBdr>
      <w:divsChild>
        <w:div w:id="229970599">
          <w:marLeft w:val="0"/>
          <w:marRight w:val="0"/>
          <w:marTop w:val="0"/>
          <w:marBottom w:val="0"/>
          <w:divBdr>
            <w:top w:val="none" w:sz="0" w:space="0" w:color="auto"/>
            <w:left w:val="none" w:sz="0" w:space="0" w:color="auto"/>
            <w:bottom w:val="none" w:sz="0" w:space="0" w:color="auto"/>
            <w:right w:val="none" w:sz="0" w:space="0" w:color="auto"/>
          </w:divBdr>
        </w:div>
      </w:divsChild>
    </w:div>
    <w:div w:id="715088086">
      <w:bodyDiv w:val="1"/>
      <w:marLeft w:val="0"/>
      <w:marRight w:val="0"/>
      <w:marTop w:val="0"/>
      <w:marBottom w:val="0"/>
      <w:divBdr>
        <w:top w:val="none" w:sz="0" w:space="0" w:color="auto"/>
        <w:left w:val="none" w:sz="0" w:space="0" w:color="auto"/>
        <w:bottom w:val="none" w:sz="0" w:space="0" w:color="auto"/>
        <w:right w:val="none" w:sz="0" w:space="0" w:color="auto"/>
      </w:divBdr>
    </w:div>
    <w:div w:id="732387778">
      <w:bodyDiv w:val="1"/>
      <w:marLeft w:val="0"/>
      <w:marRight w:val="0"/>
      <w:marTop w:val="0"/>
      <w:marBottom w:val="0"/>
      <w:divBdr>
        <w:top w:val="none" w:sz="0" w:space="0" w:color="auto"/>
        <w:left w:val="none" w:sz="0" w:space="0" w:color="auto"/>
        <w:bottom w:val="none" w:sz="0" w:space="0" w:color="auto"/>
        <w:right w:val="none" w:sz="0" w:space="0" w:color="auto"/>
      </w:divBdr>
    </w:div>
    <w:div w:id="853691532">
      <w:bodyDiv w:val="1"/>
      <w:marLeft w:val="0"/>
      <w:marRight w:val="0"/>
      <w:marTop w:val="0"/>
      <w:marBottom w:val="0"/>
      <w:divBdr>
        <w:top w:val="none" w:sz="0" w:space="0" w:color="auto"/>
        <w:left w:val="none" w:sz="0" w:space="0" w:color="auto"/>
        <w:bottom w:val="none" w:sz="0" w:space="0" w:color="auto"/>
        <w:right w:val="none" w:sz="0" w:space="0" w:color="auto"/>
      </w:divBdr>
    </w:div>
    <w:div w:id="874657966">
      <w:bodyDiv w:val="1"/>
      <w:marLeft w:val="0"/>
      <w:marRight w:val="0"/>
      <w:marTop w:val="0"/>
      <w:marBottom w:val="0"/>
      <w:divBdr>
        <w:top w:val="none" w:sz="0" w:space="0" w:color="auto"/>
        <w:left w:val="none" w:sz="0" w:space="0" w:color="auto"/>
        <w:bottom w:val="none" w:sz="0" w:space="0" w:color="auto"/>
        <w:right w:val="none" w:sz="0" w:space="0" w:color="auto"/>
      </w:divBdr>
      <w:divsChild>
        <w:div w:id="494997393">
          <w:marLeft w:val="0"/>
          <w:marRight w:val="0"/>
          <w:marTop w:val="0"/>
          <w:marBottom w:val="0"/>
          <w:divBdr>
            <w:top w:val="none" w:sz="0" w:space="0" w:color="auto"/>
            <w:left w:val="none" w:sz="0" w:space="0" w:color="auto"/>
            <w:bottom w:val="none" w:sz="0" w:space="0" w:color="auto"/>
            <w:right w:val="none" w:sz="0" w:space="0" w:color="auto"/>
          </w:divBdr>
        </w:div>
      </w:divsChild>
    </w:div>
    <w:div w:id="926381783">
      <w:bodyDiv w:val="1"/>
      <w:marLeft w:val="0"/>
      <w:marRight w:val="0"/>
      <w:marTop w:val="0"/>
      <w:marBottom w:val="0"/>
      <w:divBdr>
        <w:top w:val="none" w:sz="0" w:space="0" w:color="auto"/>
        <w:left w:val="none" w:sz="0" w:space="0" w:color="auto"/>
        <w:bottom w:val="none" w:sz="0" w:space="0" w:color="auto"/>
        <w:right w:val="none" w:sz="0" w:space="0" w:color="auto"/>
      </w:divBdr>
    </w:div>
    <w:div w:id="980186421">
      <w:bodyDiv w:val="1"/>
      <w:marLeft w:val="0"/>
      <w:marRight w:val="0"/>
      <w:marTop w:val="0"/>
      <w:marBottom w:val="0"/>
      <w:divBdr>
        <w:top w:val="none" w:sz="0" w:space="0" w:color="auto"/>
        <w:left w:val="none" w:sz="0" w:space="0" w:color="auto"/>
        <w:bottom w:val="none" w:sz="0" w:space="0" w:color="auto"/>
        <w:right w:val="none" w:sz="0" w:space="0" w:color="auto"/>
      </w:divBdr>
    </w:div>
    <w:div w:id="1010454326">
      <w:bodyDiv w:val="1"/>
      <w:marLeft w:val="0"/>
      <w:marRight w:val="0"/>
      <w:marTop w:val="0"/>
      <w:marBottom w:val="0"/>
      <w:divBdr>
        <w:top w:val="none" w:sz="0" w:space="0" w:color="auto"/>
        <w:left w:val="none" w:sz="0" w:space="0" w:color="auto"/>
        <w:bottom w:val="none" w:sz="0" w:space="0" w:color="auto"/>
        <w:right w:val="none" w:sz="0" w:space="0" w:color="auto"/>
      </w:divBdr>
    </w:div>
    <w:div w:id="1031876514">
      <w:bodyDiv w:val="1"/>
      <w:marLeft w:val="0"/>
      <w:marRight w:val="0"/>
      <w:marTop w:val="0"/>
      <w:marBottom w:val="0"/>
      <w:divBdr>
        <w:top w:val="none" w:sz="0" w:space="0" w:color="auto"/>
        <w:left w:val="none" w:sz="0" w:space="0" w:color="auto"/>
        <w:bottom w:val="none" w:sz="0" w:space="0" w:color="auto"/>
        <w:right w:val="none" w:sz="0" w:space="0" w:color="auto"/>
      </w:divBdr>
    </w:div>
    <w:div w:id="1043864004">
      <w:bodyDiv w:val="1"/>
      <w:marLeft w:val="0"/>
      <w:marRight w:val="0"/>
      <w:marTop w:val="0"/>
      <w:marBottom w:val="0"/>
      <w:divBdr>
        <w:top w:val="none" w:sz="0" w:space="0" w:color="auto"/>
        <w:left w:val="none" w:sz="0" w:space="0" w:color="auto"/>
        <w:bottom w:val="none" w:sz="0" w:space="0" w:color="auto"/>
        <w:right w:val="none" w:sz="0" w:space="0" w:color="auto"/>
      </w:divBdr>
      <w:divsChild>
        <w:div w:id="440535549">
          <w:marLeft w:val="0"/>
          <w:marRight w:val="0"/>
          <w:marTop w:val="0"/>
          <w:marBottom w:val="0"/>
          <w:divBdr>
            <w:top w:val="none" w:sz="0" w:space="0" w:color="auto"/>
            <w:left w:val="none" w:sz="0" w:space="0" w:color="auto"/>
            <w:bottom w:val="none" w:sz="0" w:space="0" w:color="auto"/>
            <w:right w:val="none" w:sz="0" w:space="0" w:color="auto"/>
          </w:divBdr>
        </w:div>
      </w:divsChild>
    </w:div>
    <w:div w:id="1048382615">
      <w:bodyDiv w:val="1"/>
      <w:marLeft w:val="0"/>
      <w:marRight w:val="0"/>
      <w:marTop w:val="0"/>
      <w:marBottom w:val="0"/>
      <w:divBdr>
        <w:top w:val="none" w:sz="0" w:space="0" w:color="auto"/>
        <w:left w:val="none" w:sz="0" w:space="0" w:color="auto"/>
        <w:bottom w:val="none" w:sz="0" w:space="0" w:color="auto"/>
        <w:right w:val="none" w:sz="0" w:space="0" w:color="auto"/>
      </w:divBdr>
    </w:div>
    <w:div w:id="1073702823">
      <w:bodyDiv w:val="1"/>
      <w:marLeft w:val="0"/>
      <w:marRight w:val="0"/>
      <w:marTop w:val="0"/>
      <w:marBottom w:val="0"/>
      <w:divBdr>
        <w:top w:val="none" w:sz="0" w:space="0" w:color="auto"/>
        <w:left w:val="none" w:sz="0" w:space="0" w:color="auto"/>
        <w:bottom w:val="none" w:sz="0" w:space="0" w:color="auto"/>
        <w:right w:val="none" w:sz="0" w:space="0" w:color="auto"/>
      </w:divBdr>
      <w:divsChild>
        <w:div w:id="763771186">
          <w:marLeft w:val="0"/>
          <w:marRight w:val="0"/>
          <w:marTop w:val="0"/>
          <w:marBottom w:val="0"/>
          <w:divBdr>
            <w:top w:val="none" w:sz="0" w:space="0" w:color="auto"/>
            <w:left w:val="none" w:sz="0" w:space="0" w:color="auto"/>
            <w:bottom w:val="none" w:sz="0" w:space="0" w:color="auto"/>
            <w:right w:val="none" w:sz="0" w:space="0" w:color="auto"/>
          </w:divBdr>
        </w:div>
      </w:divsChild>
    </w:div>
    <w:div w:id="1075979277">
      <w:bodyDiv w:val="1"/>
      <w:marLeft w:val="0"/>
      <w:marRight w:val="0"/>
      <w:marTop w:val="0"/>
      <w:marBottom w:val="0"/>
      <w:divBdr>
        <w:top w:val="none" w:sz="0" w:space="0" w:color="auto"/>
        <w:left w:val="none" w:sz="0" w:space="0" w:color="auto"/>
        <w:bottom w:val="none" w:sz="0" w:space="0" w:color="auto"/>
        <w:right w:val="none" w:sz="0" w:space="0" w:color="auto"/>
      </w:divBdr>
      <w:divsChild>
        <w:div w:id="63184276">
          <w:marLeft w:val="0"/>
          <w:marRight w:val="0"/>
          <w:marTop w:val="0"/>
          <w:marBottom w:val="0"/>
          <w:divBdr>
            <w:top w:val="none" w:sz="0" w:space="0" w:color="auto"/>
            <w:left w:val="none" w:sz="0" w:space="0" w:color="auto"/>
            <w:bottom w:val="none" w:sz="0" w:space="0" w:color="auto"/>
            <w:right w:val="none" w:sz="0" w:space="0" w:color="auto"/>
          </w:divBdr>
        </w:div>
      </w:divsChild>
    </w:div>
    <w:div w:id="1118335245">
      <w:bodyDiv w:val="1"/>
      <w:marLeft w:val="0"/>
      <w:marRight w:val="0"/>
      <w:marTop w:val="0"/>
      <w:marBottom w:val="0"/>
      <w:divBdr>
        <w:top w:val="none" w:sz="0" w:space="0" w:color="auto"/>
        <w:left w:val="none" w:sz="0" w:space="0" w:color="auto"/>
        <w:bottom w:val="none" w:sz="0" w:space="0" w:color="auto"/>
        <w:right w:val="none" w:sz="0" w:space="0" w:color="auto"/>
      </w:divBdr>
    </w:div>
    <w:div w:id="1147741731">
      <w:bodyDiv w:val="1"/>
      <w:marLeft w:val="0"/>
      <w:marRight w:val="0"/>
      <w:marTop w:val="0"/>
      <w:marBottom w:val="0"/>
      <w:divBdr>
        <w:top w:val="none" w:sz="0" w:space="0" w:color="auto"/>
        <w:left w:val="none" w:sz="0" w:space="0" w:color="auto"/>
        <w:bottom w:val="none" w:sz="0" w:space="0" w:color="auto"/>
        <w:right w:val="none" w:sz="0" w:space="0" w:color="auto"/>
      </w:divBdr>
    </w:div>
    <w:div w:id="1167015429">
      <w:bodyDiv w:val="1"/>
      <w:marLeft w:val="0"/>
      <w:marRight w:val="0"/>
      <w:marTop w:val="0"/>
      <w:marBottom w:val="0"/>
      <w:divBdr>
        <w:top w:val="none" w:sz="0" w:space="0" w:color="auto"/>
        <w:left w:val="none" w:sz="0" w:space="0" w:color="auto"/>
        <w:bottom w:val="none" w:sz="0" w:space="0" w:color="auto"/>
        <w:right w:val="none" w:sz="0" w:space="0" w:color="auto"/>
      </w:divBdr>
    </w:div>
    <w:div w:id="1205563844">
      <w:bodyDiv w:val="1"/>
      <w:marLeft w:val="0"/>
      <w:marRight w:val="0"/>
      <w:marTop w:val="0"/>
      <w:marBottom w:val="0"/>
      <w:divBdr>
        <w:top w:val="none" w:sz="0" w:space="0" w:color="auto"/>
        <w:left w:val="none" w:sz="0" w:space="0" w:color="auto"/>
        <w:bottom w:val="none" w:sz="0" w:space="0" w:color="auto"/>
        <w:right w:val="none" w:sz="0" w:space="0" w:color="auto"/>
      </w:divBdr>
    </w:div>
    <w:div w:id="1248463181">
      <w:bodyDiv w:val="1"/>
      <w:marLeft w:val="0"/>
      <w:marRight w:val="0"/>
      <w:marTop w:val="0"/>
      <w:marBottom w:val="0"/>
      <w:divBdr>
        <w:top w:val="none" w:sz="0" w:space="0" w:color="auto"/>
        <w:left w:val="none" w:sz="0" w:space="0" w:color="auto"/>
        <w:bottom w:val="none" w:sz="0" w:space="0" w:color="auto"/>
        <w:right w:val="none" w:sz="0" w:space="0" w:color="auto"/>
      </w:divBdr>
    </w:div>
    <w:div w:id="1256328386">
      <w:bodyDiv w:val="1"/>
      <w:marLeft w:val="0"/>
      <w:marRight w:val="0"/>
      <w:marTop w:val="0"/>
      <w:marBottom w:val="0"/>
      <w:divBdr>
        <w:top w:val="none" w:sz="0" w:space="0" w:color="auto"/>
        <w:left w:val="none" w:sz="0" w:space="0" w:color="auto"/>
        <w:bottom w:val="none" w:sz="0" w:space="0" w:color="auto"/>
        <w:right w:val="none" w:sz="0" w:space="0" w:color="auto"/>
      </w:divBdr>
      <w:divsChild>
        <w:div w:id="866479477">
          <w:marLeft w:val="0"/>
          <w:marRight w:val="0"/>
          <w:marTop w:val="0"/>
          <w:marBottom w:val="0"/>
          <w:divBdr>
            <w:top w:val="none" w:sz="0" w:space="0" w:color="auto"/>
            <w:left w:val="none" w:sz="0" w:space="0" w:color="auto"/>
            <w:bottom w:val="none" w:sz="0" w:space="0" w:color="auto"/>
            <w:right w:val="none" w:sz="0" w:space="0" w:color="auto"/>
          </w:divBdr>
        </w:div>
      </w:divsChild>
    </w:div>
    <w:div w:id="1327974011">
      <w:bodyDiv w:val="1"/>
      <w:marLeft w:val="0"/>
      <w:marRight w:val="0"/>
      <w:marTop w:val="0"/>
      <w:marBottom w:val="0"/>
      <w:divBdr>
        <w:top w:val="none" w:sz="0" w:space="0" w:color="auto"/>
        <w:left w:val="none" w:sz="0" w:space="0" w:color="auto"/>
        <w:bottom w:val="none" w:sz="0" w:space="0" w:color="auto"/>
        <w:right w:val="none" w:sz="0" w:space="0" w:color="auto"/>
      </w:divBdr>
    </w:div>
    <w:div w:id="1361711480">
      <w:bodyDiv w:val="1"/>
      <w:marLeft w:val="0"/>
      <w:marRight w:val="0"/>
      <w:marTop w:val="0"/>
      <w:marBottom w:val="0"/>
      <w:divBdr>
        <w:top w:val="none" w:sz="0" w:space="0" w:color="auto"/>
        <w:left w:val="none" w:sz="0" w:space="0" w:color="auto"/>
        <w:bottom w:val="none" w:sz="0" w:space="0" w:color="auto"/>
        <w:right w:val="none" w:sz="0" w:space="0" w:color="auto"/>
      </w:divBdr>
    </w:div>
    <w:div w:id="1377008719">
      <w:bodyDiv w:val="1"/>
      <w:marLeft w:val="0"/>
      <w:marRight w:val="0"/>
      <w:marTop w:val="0"/>
      <w:marBottom w:val="0"/>
      <w:divBdr>
        <w:top w:val="none" w:sz="0" w:space="0" w:color="auto"/>
        <w:left w:val="none" w:sz="0" w:space="0" w:color="auto"/>
        <w:bottom w:val="none" w:sz="0" w:space="0" w:color="auto"/>
        <w:right w:val="none" w:sz="0" w:space="0" w:color="auto"/>
      </w:divBdr>
    </w:div>
    <w:div w:id="1404722687">
      <w:bodyDiv w:val="1"/>
      <w:marLeft w:val="0"/>
      <w:marRight w:val="0"/>
      <w:marTop w:val="0"/>
      <w:marBottom w:val="0"/>
      <w:divBdr>
        <w:top w:val="none" w:sz="0" w:space="0" w:color="auto"/>
        <w:left w:val="none" w:sz="0" w:space="0" w:color="auto"/>
        <w:bottom w:val="none" w:sz="0" w:space="0" w:color="auto"/>
        <w:right w:val="none" w:sz="0" w:space="0" w:color="auto"/>
      </w:divBdr>
    </w:div>
    <w:div w:id="1428112326">
      <w:bodyDiv w:val="1"/>
      <w:marLeft w:val="0"/>
      <w:marRight w:val="0"/>
      <w:marTop w:val="0"/>
      <w:marBottom w:val="0"/>
      <w:divBdr>
        <w:top w:val="none" w:sz="0" w:space="0" w:color="auto"/>
        <w:left w:val="none" w:sz="0" w:space="0" w:color="auto"/>
        <w:bottom w:val="none" w:sz="0" w:space="0" w:color="auto"/>
        <w:right w:val="none" w:sz="0" w:space="0" w:color="auto"/>
      </w:divBdr>
    </w:div>
    <w:div w:id="1436242120">
      <w:bodyDiv w:val="1"/>
      <w:marLeft w:val="0"/>
      <w:marRight w:val="0"/>
      <w:marTop w:val="0"/>
      <w:marBottom w:val="0"/>
      <w:divBdr>
        <w:top w:val="none" w:sz="0" w:space="0" w:color="auto"/>
        <w:left w:val="none" w:sz="0" w:space="0" w:color="auto"/>
        <w:bottom w:val="none" w:sz="0" w:space="0" w:color="auto"/>
        <w:right w:val="none" w:sz="0" w:space="0" w:color="auto"/>
      </w:divBdr>
    </w:div>
    <w:div w:id="1447381809">
      <w:bodyDiv w:val="1"/>
      <w:marLeft w:val="0"/>
      <w:marRight w:val="0"/>
      <w:marTop w:val="0"/>
      <w:marBottom w:val="0"/>
      <w:divBdr>
        <w:top w:val="none" w:sz="0" w:space="0" w:color="auto"/>
        <w:left w:val="none" w:sz="0" w:space="0" w:color="auto"/>
        <w:bottom w:val="none" w:sz="0" w:space="0" w:color="auto"/>
        <w:right w:val="none" w:sz="0" w:space="0" w:color="auto"/>
      </w:divBdr>
    </w:div>
    <w:div w:id="1449473591">
      <w:bodyDiv w:val="1"/>
      <w:marLeft w:val="0"/>
      <w:marRight w:val="0"/>
      <w:marTop w:val="0"/>
      <w:marBottom w:val="0"/>
      <w:divBdr>
        <w:top w:val="none" w:sz="0" w:space="0" w:color="auto"/>
        <w:left w:val="none" w:sz="0" w:space="0" w:color="auto"/>
        <w:bottom w:val="none" w:sz="0" w:space="0" w:color="auto"/>
        <w:right w:val="none" w:sz="0" w:space="0" w:color="auto"/>
      </w:divBdr>
      <w:divsChild>
        <w:div w:id="1880974348">
          <w:marLeft w:val="0"/>
          <w:marRight w:val="0"/>
          <w:marTop w:val="0"/>
          <w:marBottom w:val="0"/>
          <w:divBdr>
            <w:top w:val="none" w:sz="0" w:space="0" w:color="auto"/>
            <w:left w:val="none" w:sz="0" w:space="0" w:color="auto"/>
            <w:bottom w:val="none" w:sz="0" w:space="0" w:color="auto"/>
            <w:right w:val="none" w:sz="0" w:space="0" w:color="auto"/>
          </w:divBdr>
        </w:div>
      </w:divsChild>
    </w:div>
    <w:div w:id="1494486274">
      <w:bodyDiv w:val="1"/>
      <w:marLeft w:val="0"/>
      <w:marRight w:val="0"/>
      <w:marTop w:val="0"/>
      <w:marBottom w:val="0"/>
      <w:divBdr>
        <w:top w:val="none" w:sz="0" w:space="0" w:color="auto"/>
        <w:left w:val="none" w:sz="0" w:space="0" w:color="auto"/>
        <w:bottom w:val="none" w:sz="0" w:space="0" w:color="auto"/>
        <w:right w:val="none" w:sz="0" w:space="0" w:color="auto"/>
      </w:divBdr>
    </w:div>
    <w:div w:id="1526090605">
      <w:bodyDiv w:val="1"/>
      <w:marLeft w:val="0"/>
      <w:marRight w:val="0"/>
      <w:marTop w:val="0"/>
      <w:marBottom w:val="0"/>
      <w:divBdr>
        <w:top w:val="none" w:sz="0" w:space="0" w:color="auto"/>
        <w:left w:val="none" w:sz="0" w:space="0" w:color="auto"/>
        <w:bottom w:val="none" w:sz="0" w:space="0" w:color="auto"/>
        <w:right w:val="none" w:sz="0" w:space="0" w:color="auto"/>
      </w:divBdr>
    </w:div>
    <w:div w:id="1732340571">
      <w:bodyDiv w:val="1"/>
      <w:marLeft w:val="0"/>
      <w:marRight w:val="0"/>
      <w:marTop w:val="0"/>
      <w:marBottom w:val="0"/>
      <w:divBdr>
        <w:top w:val="none" w:sz="0" w:space="0" w:color="auto"/>
        <w:left w:val="none" w:sz="0" w:space="0" w:color="auto"/>
        <w:bottom w:val="none" w:sz="0" w:space="0" w:color="auto"/>
        <w:right w:val="none" w:sz="0" w:space="0" w:color="auto"/>
      </w:divBdr>
    </w:div>
    <w:div w:id="1767533636">
      <w:bodyDiv w:val="1"/>
      <w:marLeft w:val="0"/>
      <w:marRight w:val="0"/>
      <w:marTop w:val="0"/>
      <w:marBottom w:val="0"/>
      <w:divBdr>
        <w:top w:val="none" w:sz="0" w:space="0" w:color="auto"/>
        <w:left w:val="none" w:sz="0" w:space="0" w:color="auto"/>
        <w:bottom w:val="none" w:sz="0" w:space="0" w:color="auto"/>
        <w:right w:val="none" w:sz="0" w:space="0" w:color="auto"/>
      </w:divBdr>
    </w:div>
    <w:div w:id="2034575395">
      <w:bodyDiv w:val="1"/>
      <w:marLeft w:val="0"/>
      <w:marRight w:val="0"/>
      <w:marTop w:val="0"/>
      <w:marBottom w:val="0"/>
      <w:divBdr>
        <w:top w:val="none" w:sz="0" w:space="0" w:color="auto"/>
        <w:left w:val="none" w:sz="0" w:space="0" w:color="auto"/>
        <w:bottom w:val="none" w:sz="0" w:space="0" w:color="auto"/>
        <w:right w:val="none" w:sz="0" w:space="0" w:color="auto"/>
      </w:divBdr>
      <w:divsChild>
        <w:div w:id="438255870">
          <w:marLeft w:val="0"/>
          <w:marRight w:val="0"/>
          <w:marTop w:val="0"/>
          <w:marBottom w:val="0"/>
          <w:divBdr>
            <w:top w:val="none" w:sz="0" w:space="0" w:color="auto"/>
            <w:left w:val="none" w:sz="0" w:space="0" w:color="auto"/>
            <w:bottom w:val="none" w:sz="0" w:space="0" w:color="auto"/>
            <w:right w:val="none" w:sz="0" w:space="0" w:color="auto"/>
          </w:divBdr>
        </w:div>
      </w:divsChild>
    </w:div>
    <w:div w:id="2097246382">
      <w:bodyDiv w:val="1"/>
      <w:marLeft w:val="0"/>
      <w:marRight w:val="0"/>
      <w:marTop w:val="0"/>
      <w:marBottom w:val="0"/>
      <w:divBdr>
        <w:top w:val="none" w:sz="0" w:space="0" w:color="auto"/>
        <w:left w:val="none" w:sz="0" w:space="0" w:color="auto"/>
        <w:bottom w:val="none" w:sz="0" w:space="0" w:color="auto"/>
        <w:right w:val="none" w:sz="0" w:space="0" w:color="auto"/>
      </w:divBdr>
    </w:div>
    <w:div w:id="2120830704">
      <w:bodyDiv w:val="1"/>
      <w:marLeft w:val="0"/>
      <w:marRight w:val="0"/>
      <w:marTop w:val="0"/>
      <w:marBottom w:val="0"/>
      <w:divBdr>
        <w:top w:val="none" w:sz="0" w:space="0" w:color="auto"/>
        <w:left w:val="none" w:sz="0" w:space="0" w:color="auto"/>
        <w:bottom w:val="none" w:sz="0" w:space="0" w:color="auto"/>
        <w:right w:val="none" w:sz="0" w:space="0" w:color="auto"/>
      </w:divBdr>
    </w:div>
    <w:div w:id="2131851306">
      <w:bodyDiv w:val="1"/>
      <w:marLeft w:val="0"/>
      <w:marRight w:val="0"/>
      <w:marTop w:val="0"/>
      <w:marBottom w:val="0"/>
      <w:divBdr>
        <w:top w:val="none" w:sz="0" w:space="0" w:color="auto"/>
        <w:left w:val="none" w:sz="0" w:space="0" w:color="auto"/>
        <w:bottom w:val="none" w:sz="0" w:space="0" w:color="auto"/>
        <w:right w:val="none" w:sz="0" w:space="0" w:color="auto"/>
      </w:divBdr>
      <w:divsChild>
        <w:div w:id="1628927738">
          <w:marLeft w:val="0"/>
          <w:marRight w:val="0"/>
          <w:marTop w:val="0"/>
          <w:marBottom w:val="0"/>
          <w:divBdr>
            <w:top w:val="none" w:sz="0" w:space="0" w:color="auto"/>
            <w:left w:val="none" w:sz="0" w:space="0" w:color="auto"/>
            <w:bottom w:val="none" w:sz="0" w:space="0" w:color="auto"/>
            <w:right w:val="none" w:sz="0" w:space="0" w:color="auto"/>
          </w:divBdr>
        </w:div>
      </w:divsChild>
    </w:div>
    <w:div w:id="2146466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OneDrive\Documents\Custom%20Office%20Templates\ISA%20Project%20by%20the%20bes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wrap="square" rtlCol="0"/>
      <a:lstStyle/>
    </a:tx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5B5AD-66BF-4F29-9684-2FBE585CD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ISA Project by the bests.dotx</Template>
  <TotalTime>1</TotalTime>
  <Pages>37</Pages>
  <Words>5393</Words>
  <Characters>30745</Characters>
  <Application>Microsoft Office Word</Application>
  <DocSecurity>0</DocSecurity>
  <Lines>256</Lines>
  <Paragraphs>72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dc:creator>
  <cp:keywords/>
  <dc:description/>
  <cp:lastModifiedBy>محمد عايدي</cp:lastModifiedBy>
  <cp:revision>3</cp:revision>
  <cp:lastPrinted>2026-05-18T20:39:00Z</cp:lastPrinted>
  <dcterms:created xsi:type="dcterms:W3CDTF">2026-05-18T20:39:00Z</dcterms:created>
  <dcterms:modified xsi:type="dcterms:W3CDTF">2026-05-18T20:39:00Z</dcterms:modified>
</cp:coreProperties>
</file>